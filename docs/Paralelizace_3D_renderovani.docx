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FC7E9" w14:textId="77777777" w:rsidR="00510C29" w:rsidRDefault="00341B93" w:rsidP="00341B93">
      <w:r w:rsidRPr="00341B93">
        <w:rPr>
          <w:noProof/>
        </w:rPr>
        <mc:AlternateContent>
          <mc:Choice Requires="wps">
            <w:drawing>
              <wp:anchor distT="0" distB="0" distL="114300" distR="114300" simplePos="0" relativeHeight="251659264" behindDoc="0" locked="1" layoutInCell="1" allowOverlap="1" wp14:anchorId="384BE600" wp14:editId="52C34E4A">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FDD009"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84BE600"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" stroked="f">
                <v:textbox style="mso-fit-shape-to-text:t">
                  <w:txbxContent>
                    <w:p w14:paraId="44FDD009"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299F40E1" wp14:editId="5D88C2F7">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B053F6D" w14:textId="7AFA645A" w:rsidR="00341B93" w:rsidRPr="00BA365E" w:rsidRDefault="00EC3006"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Paralelizace 3D renderování</w:t>
                                </w:r>
                              </w:p>
                            </w:sdtContent>
                          </w:sdt>
                          <w:p w14:paraId="235F1AA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99F40E1" id="Text Box 19" o:spid="_x0000_s1027" type="#_x0000_t202" style="position:absolute;left:0;text-align:left;margin-left:162.55pt;margin-top:331.1pt;width:345.75pt;height:94.4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B053F6D" w14:textId="7AFA645A" w:rsidR="00341B93" w:rsidRPr="00BA365E" w:rsidRDefault="00EC3006"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Paralelizace 3D renderování</w:t>
                          </w:r>
                        </w:p>
                      </w:sdtContent>
                    </w:sdt>
                    <w:p w14:paraId="235F1AA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62AC65A7" wp14:editId="0AC4B567">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1492D3AE"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2336" behindDoc="0" locked="1" layoutInCell="1" allowOverlap="1" wp14:anchorId="376FDBF4" wp14:editId="5955E792">
                <wp:simplePos x="0" y="0"/>
                <wp:positionH relativeFrom="margin">
                  <wp:align>left</wp:align>
                </wp:positionH>
                <wp:positionV relativeFrom="margin">
                  <wp:posOffset>7539990</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836C9" w14:textId="77777777"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7F716A">
                                  <w:rPr>
                                    <w:b/>
                                  </w:rPr>
                                  <w:t>Oliver Řezníček</w:t>
                                </w:r>
                              </w:sdtContent>
                            </w:sdt>
                          </w:p>
                          <w:p w14:paraId="2A8A8E18" w14:textId="1E3E372C" w:rsidR="00341B93" w:rsidRPr="00B003CF" w:rsidRDefault="00341B93" w:rsidP="00D06100">
                            <w:pPr>
                              <w:tabs>
                                <w:tab w:val="right" w:pos="2268"/>
                                <w:tab w:val="left" w:pos="2977"/>
                              </w:tabs>
                              <w:spacing w:line="259" w:lineRule="auto"/>
                              <w:ind w:firstLine="0"/>
                            </w:pPr>
                            <w:r w:rsidRPr="00B003CF">
                              <w:tab/>
                              <w:t>Obor</w:t>
                            </w:r>
                            <w:r w:rsidRPr="00B003CF">
                              <w:tab/>
                            </w:r>
                            <w:r w:rsidR="00EC3006">
                              <w:rPr>
                                <w:b/>
                              </w:rPr>
                              <w:t>Informační technologie</w:t>
                            </w:r>
                          </w:p>
                          <w:p w14:paraId="2079F6BA" w14:textId="57706D36"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EC3006">
                              <w:rPr>
                                <w:b/>
                              </w:rPr>
                              <w:t>Marek Pospíchal</w:t>
                            </w:r>
                          </w:p>
                          <w:p w14:paraId="01FB0668" w14:textId="7DA48879"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EC3006">
                              <w:rPr>
                                <w:b/>
                              </w:rPr>
                              <w:t>2</w:t>
                            </w:r>
                            <w:r>
                              <w:rPr>
                                <w:b/>
                              </w:rPr>
                              <w:t>/202</w:t>
                            </w:r>
                            <w:r w:rsidR="00EC3006">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6FDBF4" id="Text Box 43" o:spid="_x0000_s1028" type="#_x0000_t202" style="position:absolute;left:0;text-align:left;margin-left:0;margin-top:593.7pt;width:402.75pt;height:119.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" filled="f" stroked="f">
                <v:textbox>
                  <w:txbxContent>
                    <w:p w14:paraId="1FE836C9" w14:textId="77777777"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7F716A">
                            <w:rPr>
                              <w:b/>
                            </w:rPr>
                            <w:t>Oliver Řezníček</w:t>
                          </w:r>
                        </w:sdtContent>
                      </w:sdt>
                    </w:p>
                    <w:p w14:paraId="2A8A8E18" w14:textId="1E3E372C" w:rsidR="00341B93" w:rsidRPr="00B003CF" w:rsidRDefault="00341B93" w:rsidP="00D06100">
                      <w:pPr>
                        <w:tabs>
                          <w:tab w:val="right" w:pos="2268"/>
                          <w:tab w:val="left" w:pos="2977"/>
                        </w:tabs>
                        <w:spacing w:line="259" w:lineRule="auto"/>
                        <w:ind w:firstLine="0"/>
                      </w:pPr>
                      <w:r w:rsidRPr="00B003CF">
                        <w:tab/>
                        <w:t>Obor</w:t>
                      </w:r>
                      <w:r w:rsidRPr="00B003CF">
                        <w:tab/>
                      </w:r>
                      <w:r w:rsidR="00EC3006">
                        <w:rPr>
                          <w:b/>
                        </w:rPr>
                        <w:t>Informační technologie</w:t>
                      </w:r>
                    </w:p>
                    <w:p w14:paraId="2079F6BA" w14:textId="57706D36"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EC3006">
                        <w:rPr>
                          <w:b/>
                        </w:rPr>
                        <w:t>Marek Pospíchal</w:t>
                      </w:r>
                    </w:p>
                    <w:p w14:paraId="01FB0668" w14:textId="7DA48879"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EC3006">
                        <w:rPr>
                          <w:b/>
                        </w:rPr>
                        <w:t>2</w:t>
                      </w:r>
                      <w:r>
                        <w:rPr>
                          <w:b/>
                        </w:rPr>
                        <w:t>/202</w:t>
                      </w:r>
                      <w:r w:rsidR="00EC3006">
                        <w:rPr>
                          <w:b/>
                        </w:rPr>
                        <w:t>3</w:t>
                      </w:r>
                    </w:p>
                  </w:txbxContent>
                </v:textbox>
                <w10:wrap anchorx="margin" anchory="margin"/>
                <w10:anchorlock/>
              </v:shape>
            </w:pict>
          </mc:Fallback>
        </mc:AlternateContent>
      </w:r>
      <w:r w:rsidRPr="00341B93">
        <w:rPr>
          <w:noProof/>
        </w:rPr>
        <w:drawing>
          <wp:anchor distT="0" distB="0" distL="114300" distR="114300" simplePos="0" relativeHeight="251663360" behindDoc="0" locked="0" layoutInCell="1" allowOverlap="1" wp14:anchorId="4FA1B444" wp14:editId="098D6195">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2A450D16" w14:textId="77777777" w:rsidR="00341B93" w:rsidRDefault="00341B93"/>
    <w:p w14:paraId="3613DDDC" w14:textId="77777777" w:rsidR="00341B93" w:rsidRDefault="00341B93">
      <w:pPr>
        <w:sectPr w:rsidR="00341B93">
          <w:footerReference w:type="default" r:id="rId10"/>
          <w:pgSz w:w="11906" w:h="16838"/>
          <w:pgMar w:top="1417" w:right="1417" w:bottom="1417" w:left="1417" w:header="708" w:footer="708" w:gutter="0"/>
          <w:cols w:space="708"/>
          <w:docGrid w:linePitch="360"/>
        </w:sectPr>
      </w:pPr>
    </w:p>
    <w:p w14:paraId="0007577F" w14:textId="4A710895" w:rsidR="00837047" w:rsidRPr="00837047" w:rsidRDefault="00837047">
      <w:pPr>
        <w:spacing w:before="0" w:after="160" w:line="259" w:lineRule="auto"/>
        <w:ind w:firstLine="0"/>
        <w:contextualSpacing w:val="0"/>
        <w:jc w:val="left"/>
      </w:pPr>
      <w:r>
        <w:rPr>
          <w:noProof/>
        </w:rPr>
        <w:lastRenderedPageBreak/>
        <w:drawing>
          <wp:inline distT="0" distB="0" distL="0" distR="0" wp14:anchorId="0911059E" wp14:editId="1895EE3B">
            <wp:extent cx="5759450" cy="8136366"/>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8136366"/>
                    </a:xfrm>
                    <a:prstGeom prst="rect">
                      <a:avLst/>
                    </a:prstGeom>
                    <a:noFill/>
                    <a:ln>
                      <a:noFill/>
                    </a:ln>
                  </pic:spPr>
                </pic:pic>
              </a:graphicData>
            </a:graphic>
          </wp:inline>
        </w:drawing>
      </w:r>
      <w:r>
        <w:rPr>
          <w:noProof/>
        </w:rPr>
        <w:lastRenderedPageBreak/>
        <w:drawing>
          <wp:inline distT="0" distB="0" distL="0" distR="0" wp14:anchorId="102DCFB0" wp14:editId="73EE0DD5">
            <wp:extent cx="5760720" cy="813816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5C7EBD82" w14:textId="20EB5ACE" w:rsidR="00C44315" w:rsidRDefault="00C44315" w:rsidP="00C44315">
      <w:pPr>
        <w:pStyle w:val="Nezaazovannadpis"/>
      </w:pPr>
      <w:r>
        <w:lastRenderedPageBreak/>
        <w:t>Anotace</w:t>
      </w:r>
    </w:p>
    <w:p w14:paraId="05391EE3" w14:textId="77777777" w:rsidR="00C44315" w:rsidRDefault="00C44315" w:rsidP="00C44315">
      <w:r>
        <w:t>Práce se zabývá paralelizací procesů, vykreslením stínů a efekty následného zpracování v open-source 3D herním enginu Dotrix. Bude primárně sloužit jako výzkum a reference před implementací do samotného enginu.</w:t>
      </w:r>
    </w:p>
    <w:p w14:paraId="7B62AB33" w14:textId="77777777" w:rsidR="00C44315" w:rsidRPr="00341B93" w:rsidRDefault="00C44315" w:rsidP="00C44315">
      <w:pPr>
        <w:pStyle w:val="Nezaazovannadpis"/>
        <w:rPr>
          <w:lang w:val="en-GB"/>
        </w:rPr>
      </w:pPr>
      <w:r w:rsidRPr="00341B93">
        <w:rPr>
          <w:lang w:val="en-GB"/>
        </w:rPr>
        <w:t>Summary</w:t>
      </w:r>
    </w:p>
    <w:p w14:paraId="134EC156" w14:textId="77777777" w:rsidR="00C44315" w:rsidRDefault="00C44315" w:rsidP="00C44315">
      <w:pPr>
        <w:rPr>
          <w:lang w:val="en-GB"/>
        </w:rPr>
      </w:pPr>
      <w:r>
        <w:rPr>
          <w:lang w:val="en-GB"/>
        </w:rPr>
        <w:t>This work deals with process parallelization, shadow rendering and post-processing effects in the open-source 3D game engine Dotrix. It will primarily serve as research and reference prior to implementation into the engine itself.</w:t>
      </w:r>
    </w:p>
    <w:p w14:paraId="230967E1" w14:textId="77777777" w:rsidR="00341B93" w:rsidRDefault="00341B93" w:rsidP="00341B93">
      <w:pPr>
        <w:pStyle w:val="Nezaazovannadpis"/>
      </w:pPr>
      <w:r w:rsidRPr="00341B93">
        <w:t>Čestné prohlášení</w:t>
      </w:r>
    </w:p>
    <w:p w14:paraId="3AE2F503" w14:textId="77777777" w:rsidR="00341B93" w:rsidRDefault="00341B93" w:rsidP="00D06100">
      <w:r>
        <w:t>Prohlašuji, že jsem předkládanou maturitní práci vypracoval sám</w:t>
      </w:r>
      <w:r w:rsidR="000F34C4">
        <w:t xml:space="preserve"> </w:t>
      </w:r>
      <w:r>
        <w:t>a uvedl jsem veškerou použitou literaturu a bibliografické citace.</w:t>
      </w:r>
    </w:p>
    <w:p w14:paraId="2FDE3880" w14:textId="01E44502" w:rsidR="00341B93" w:rsidRPr="00341B93" w:rsidRDefault="00341B93" w:rsidP="002570DC">
      <w:pPr>
        <w:pStyle w:val="Podpisovdek"/>
      </w:pPr>
      <w:r w:rsidRPr="00341B93">
        <w:t xml:space="preserve">V Liberci dne </w:t>
      </w:r>
      <w:fldSimple w:instr=" DATE   \* MERGEFORMAT ">
        <w:r w:rsidR="00E34BF1">
          <w:rPr>
            <w:noProof/>
          </w:rPr>
          <w:t>12.03.2023</w:t>
        </w:r>
      </w:fldSimple>
      <w:r w:rsidRPr="00341B93">
        <w:tab/>
      </w:r>
      <w:r w:rsidRPr="00341B93">
        <w:tab/>
      </w:r>
    </w:p>
    <w:p w14:paraId="7B2A5A1E" w14:textId="77777777" w:rsidR="00341B93" w:rsidRPr="002570DC" w:rsidRDefault="00341B93" w:rsidP="00341B93">
      <w:pPr>
        <w:pStyle w:val="Jmnopodpodpisovmdkem"/>
      </w:pPr>
      <w:r w:rsidRPr="002570DC">
        <w:tab/>
      </w:r>
      <w:sdt>
        <w:sdtPr>
          <w:alias w:val="Autor"/>
          <w:tag w:val=""/>
          <w:id w:val="172458754"/>
          <w:placeholder>
            <w:docPart w:val="3B8F26BF74A946FAB89AFBAAD8BAA2EB"/>
          </w:placeholder>
          <w:dataBinding w:prefixMappings="xmlns:ns0='http://purl.org/dc/elements/1.1/' xmlns:ns1='http://schemas.openxmlformats.org/package/2006/metadata/core-properties' " w:xpath="/ns1:coreProperties[1]/ns0:creator[1]" w:storeItemID="{6C3C8BC8-F283-45AE-878A-BAB7291924A1}"/>
          <w:text/>
        </w:sdtPr>
        <w:sdtContent>
          <w:r w:rsidR="007F716A">
            <w:t>Oliver Řezníček</w:t>
          </w:r>
        </w:sdtContent>
      </w:sdt>
    </w:p>
    <w:p w14:paraId="22D02603" w14:textId="77777777" w:rsidR="00341B93" w:rsidRDefault="00341B93" w:rsidP="002570DC">
      <w:pPr>
        <w:pStyle w:val="Jmnopodpodpisovmdkem"/>
        <w:sectPr w:rsidR="00341B93" w:rsidSect="00A758D8">
          <w:headerReference w:type="default" r:id="rId13"/>
          <w:footerReference w:type="default" r:id="rId14"/>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264F1756" w14:textId="77777777" w:rsidR="00236BCF" w:rsidRDefault="00236BCF">
          <w:pPr>
            <w:pStyle w:val="Nadpisobsahu"/>
          </w:pPr>
          <w:r>
            <w:t>Obsah</w:t>
          </w:r>
        </w:p>
        <w:p w14:paraId="4880DC85" w14:textId="592058B3" w:rsidR="00DD5A48" w:rsidRDefault="00236BCF">
          <w:pPr>
            <w:pStyle w:val="Obsah1"/>
            <w:rPr>
              <w:rFonts w:eastAsiaTheme="minorEastAsia"/>
              <w:noProof/>
              <w:sz w:val="22"/>
              <w:lang w:eastAsia="cs-CZ"/>
            </w:rPr>
          </w:pPr>
          <w:r>
            <w:fldChar w:fldCharType="begin"/>
          </w:r>
          <w:r>
            <w:instrText xml:space="preserve"> TOC \o "1-3" \h \z \u </w:instrText>
          </w:r>
          <w:r>
            <w:fldChar w:fldCharType="separate"/>
          </w:r>
          <w:hyperlink w:anchor="_Toc129551299" w:history="1">
            <w:r w:rsidR="00DD5A48" w:rsidRPr="00CD6CE3">
              <w:rPr>
                <w:rStyle w:val="Hypertextovodkaz"/>
                <w:noProof/>
              </w:rPr>
              <w:t>Úvod</w:t>
            </w:r>
            <w:r w:rsidR="00DD5A48">
              <w:rPr>
                <w:noProof/>
                <w:webHidden/>
              </w:rPr>
              <w:tab/>
            </w:r>
            <w:r w:rsidR="00DD5A48">
              <w:rPr>
                <w:noProof/>
                <w:webHidden/>
              </w:rPr>
              <w:fldChar w:fldCharType="begin"/>
            </w:r>
            <w:r w:rsidR="00DD5A48">
              <w:rPr>
                <w:noProof/>
                <w:webHidden/>
              </w:rPr>
              <w:instrText xml:space="preserve"> PAGEREF _Toc129551299 \h </w:instrText>
            </w:r>
            <w:r w:rsidR="00DD5A48">
              <w:rPr>
                <w:noProof/>
                <w:webHidden/>
              </w:rPr>
            </w:r>
            <w:r w:rsidR="00DD5A48">
              <w:rPr>
                <w:noProof/>
                <w:webHidden/>
              </w:rPr>
              <w:fldChar w:fldCharType="separate"/>
            </w:r>
            <w:r w:rsidR="00DD5A48">
              <w:rPr>
                <w:noProof/>
                <w:webHidden/>
              </w:rPr>
              <w:t>1</w:t>
            </w:r>
            <w:r w:rsidR="00DD5A48">
              <w:rPr>
                <w:noProof/>
                <w:webHidden/>
              </w:rPr>
              <w:fldChar w:fldCharType="end"/>
            </w:r>
          </w:hyperlink>
        </w:p>
        <w:p w14:paraId="1298AD6A" w14:textId="70121165" w:rsidR="00DD5A48" w:rsidRDefault="00DD5A48">
          <w:pPr>
            <w:pStyle w:val="Obsah1"/>
            <w:tabs>
              <w:tab w:val="left" w:pos="720"/>
            </w:tabs>
            <w:rPr>
              <w:rFonts w:eastAsiaTheme="minorEastAsia"/>
              <w:noProof/>
              <w:sz w:val="22"/>
              <w:lang w:eastAsia="cs-CZ"/>
            </w:rPr>
          </w:pPr>
          <w:hyperlink w:anchor="_Toc129551300" w:history="1">
            <w:r w:rsidRPr="00CD6CE3">
              <w:rPr>
                <w:rStyle w:val="Hypertextovodkaz"/>
                <w:noProof/>
              </w:rPr>
              <w:t>1</w:t>
            </w:r>
            <w:r>
              <w:rPr>
                <w:rFonts w:eastAsiaTheme="minorEastAsia"/>
                <w:noProof/>
                <w:sz w:val="22"/>
                <w:lang w:eastAsia="cs-CZ"/>
              </w:rPr>
              <w:tab/>
            </w:r>
            <w:r w:rsidRPr="00CD6CE3">
              <w:rPr>
                <w:rStyle w:val="Hypertextovodkaz"/>
                <w:noProof/>
              </w:rPr>
              <w:t>Práce ve firmě</w:t>
            </w:r>
            <w:r>
              <w:rPr>
                <w:noProof/>
                <w:webHidden/>
              </w:rPr>
              <w:tab/>
            </w:r>
            <w:r>
              <w:rPr>
                <w:noProof/>
                <w:webHidden/>
              </w:rPr>
              <w:fldChar w:fldCharType="begin"/>
            </w:r>
            <w:r>
              <w:rPr>
                <w:noProof/>
                <w:webHidden/>
              </w:rPr>
              <w:instrText xml:space="preserve"> PAGEREF _Toc129551300 \h </w:instrText>
            </w:r>
            <w:r>
              <w:rPr>
                <w:noProof/>
                <w:webHidden/>
              </w:rPr>
            </w:r>
            <w:r>
              <w:rPr>
                <w:noProof/>
                <w:webHidden/>
              </w:rPr>
              <w:fldChar w:fldCharType="separate"/>
            </w:r>
            <w:r>
              <w:rPr>
                <w:noProof/>
                <w:webHidden/>
              </w:rPr>
              <w:t>2</w:t>
            </w:r>
            <w:r>
              <w:rPr>
                <w:noProof/>
                <w:webHidden/>
              </w:rPr>
              <w:fldChar w:fldCharType="end"/>
            </w:r>
          </w:hyperlink>
        </w:p>
        <w:p w14:paraId="06417FD9" w14:textId="23CFD876" w:rsidR="00DD5A48" w:rsidRDefault="00DD5A48">
          <w:pPr>
            <w:pStyle w:val="Obsah2"/>
            <w:rPr>
              <w:rFonts w:eastAsiaTheme="minorEastAsia"/>
              <w:noProof/>
              <w:sz w:val="22"/>
              <w:lang w:eastAsia="cs-CZ"/>
            </w:rPr>
          </w:pPr>
          <w:hyperlink w:anchor="_Toc129551301" w:history="1">
            <w:r w:rsidRPr="00CD6CE3">
              <w:rPr>
                <w:rStyle w:val="Hypertextovodkaz"/>
                <w:noProof/>
              </w:rPr>
              <w:t>1.1</w:t>
            </w:r>
            <w:r>
              <w:rPr>
                <w:rFonts w:eastAsiaTheme="minorEastAsia"/>
                <w:noProof/>
                <w:sz w:val="22"/>
                <w:lang w:eastAsia="cs-CZ"/>
              </w:rPr>
              <w:tab/>
            </w:r>
            <w:r w:rsidRPr="00CD6CE3">
              <w:rPr>
                <w:rStyle w:val="Hypertextovodkaz"/>
                <w:noProof/>
              </w:rPr>
              <w:t>Začátky</w:t>
            </w:r>
            <w:r>
              <w:rPr>
                <w:noProof/>
                <w:webHidden/>
              </w:rPr>
              <w:tab/>
            </w:r>
            <w:r>
              <w:rPr>
                <w:noProof/>
                <w:webHidden/>
              </w:rPr>
              <w:fldChar w:fldCharType="begin"/>
            </w:r>
            <w:r>
              <w:rPr>
                <w:noProof/>
                <w:webHidden/>
              </w:rPr>
              <w:instrText xml:space="preserve"> PAGEREF _Toc129551301 \h </w:instrText>
            </w:r>
            <w:r>
              <w:rPr>
                <w:noProof/>
                <w:webHidden/>
              </w:rPr>
            </w:r>
            <w:r>
              <w:rPr>
                <w:noProof/>
                <w:webHidden/>
              </w:rPr>
              <w:fldChar w:fldCharType="separate"/>
            </w:r>
            <w:r>
              <w:rPr>
                <w:noProof/>
                <w:webHidden/>
              </w:rPr>
              <w:t>2</w:t>
            </w:r>
            <w:r>
              <w:rPr>
                <w:noProof/>
                <w:webHidden/>
              </w:rPr>
              <w:fldChar w:fldCharType="end"/>
            </w:r>
          </w:hyperlink>
        </w:p>
        <w:p w14:paraId="19D24E20" w14:textId="096A1232" w:rsidR="00DD5A48" w:rsidRDefault="00DD5A48">
          <w:pPr>
            <w:pStyle w:val="Obsah2"/>
            <w:rPr>
              <w:rFonts w:eastAsiaTheme="minorEastAsia"/>
              <w:noProof/>
              <w:sz w:val="22"/>
              <w:lang w:eastAsia="cs-CZ"/>
            </w:rPr>
          </w:pPr>
          <w:hyperlink w:anchor="_Toc129551302" w:history="1">
            <w:r w:rsidRPr="00CD6CE3">
              <w:rPr>
                <w:rStyle w:val="Hypertextovodkaz"/>
                <w:noProof/>
              </w:rPr>
              <w:t>1.2</w:t>
            </w:r>
            <w:r>
              <w:rPr>
                <w:rFonts w:eastAsiaTheme="minorEastAsia"/>
                <w:noProof/>
                <w:sz w:val="22"/>
                <w:lang w:eastAsia="cs-CZ"/>
              </w:rPr>
              <w:tab/>
            </w:r>
            <w:r w:rsidRPr="00CD6CE3">
              <w:rPr>
                <w:rStyle w:val="Hypertextovodkaz"/>
                <w:noProof/>
              </w:rPr>
              <w:t>Zadání</w:t>
            </w:r>
            <w:r>
              <w:rPr>
                <w:noProof/>
                <w:webHidden/>
              </w:rPr>
              <w:tab/>
            </w:r>
            <w:r>
              <w:rPr>
                <w:noProof/>
                <w:webHidden/>
              </w:rPr>
              <w:fldChar w:fldCharType="begin"/>
            </w:r>
            <w:r>
              <w:rPr>
                <w:noProof/>
                <w:webHidden/>
              </w:rPr>
              <w:instrText xml:space="preserve"> PAGEREF _Toc129551302 \h </w:instrText>
            </w:r>
            <w:r>
              <w:rPr>
                <w:noProof/>
                <w:webHidden/>
              </w:rPr>
            </w:r>
            <w:r>
              <w:rPr>
                <w:noProof/>
                <w:webHidden/>
              </w:rPr>
              <w:fldChar w:fldCharType="separate"/>
            </w:r>
            <w:r>
              <w:rPr>
                <w:noProof/>
                <w:webHidden/>
              </w:rPr>
              <w:t>2</w:t>
            </w:r>
            <w:r>
              <w:rPr>
                <w:noProof/>
                <w:webHidden/>
              </w:rPr>
              <w:fldChar w:fldCharType="end"/>
            </w:r>
          </w:hyperlink>
        </w:p>
        <w:p w14:paraId="340BCE22" w14:textId="31A6A6B0" w:rsidR="00DD5A48" w:rsidRDefault="00DD5A48">
          <w:pPr>
            <w:pStyle w:val="Obsah2"/>
            <w:rPr>
              <w:rFonts w:eastAsiaTheme="minorEastAsia"/>
              <w:noProof/>
              <w:sz w:val="22"/>
              <w:lang w:eastAsia="cs-CZ"/>
            </w:rPr>
          </w:pPr>
          <w:hyperlink w:anchor="_Toc129551303" w:history="1">
            <w:r w:rsidRPr="00CD6CE3">
              <w:rPr>
                <w:rStyle w:val="Hypertextovodkaz"/>
                <w:noProof/>
              </w:rPr>
              <w:t>1.3</w:t>
            </w:r>
            <w:r>
              <w:rPr>
                <w:rFonts w:eastAsiaTheme="minorEastAsia"/>
                <w:noProof/>
                <w:sz w:val="22"/>
                <w:lang w:eastAsia="cs-CZ"/>
              </w:rPr>
              <w:tab/>
            </w:r>
            <w:r w:rsidRPr="00CD6CE3">
              <w:rPr>
                <w:rStyle w:val="Hypertextovodkaz"/>
                <w:noProof/>
              </w:rPr>
              <w:t>Výstup</w:t>
            </w:r>
            <w:r>
              <w:rPr>
                <w:noProof/>
                <w:webHidden/>
              </w:rPr>
              <w:tab/>
            </w:r>
            <w:r>
              <w:rPr>
                <w:noProof/>
                <w:webHidden/>
              </w:rPr>
              <w:fldChar w:fldCharType="begin"/>
            </w:r>
            <w:r>
              <w:rPr>
                <w:noProof/>
                <w:webHidden/>
              </w:rPr>
              <w:instrText xml:space="preserve"> PAGEREF _Toc129551303 \h </w:instrText>
            </w:r>
            <w:r>
              <w:rPr>
                <w:noProof/>
                <w:webHidden/>
              </w:rPr>
            </w:r>
            <w:r>
              <w:rPr>
                <w:noProof/>
                <w:webHidden/>
              </w:rPr>
              <w:fldChar w:fldCharType="separate"/>
            </w:r>
            <w:r>
              <w:rPr>
                <w:noProof/>
                <w:webHidden/>
              </w:rPr>
              <w:t>3</w:t>
            </w:r>
            <w:r>
              <w:rPr>
                <w:noProof/>
                <w:webHidden/>
              </w:rPr>
              <w:fldChar w:fldCharType="end"/>
            </w:r>
          </w:hyperlink>
        </w:p>
        <w:p w14:paraId="43EFC425" w14:textId="222E704C" w:rsidR="00DD5A48" w:rsidRDefault="00DD5A48">
          <w:pPr>
            <w:pStyle w:val="Obsah1"/>
            <w:tabs>
              <w:tab w:val="left" w:pos="720"/>
            </w:tabs>
            <w:rPr>
              <w:rFonts w:eastAsiaTheme="minorEastAsia"/>
              <w:noProof/>
              <w:sz w:val="22"/>
              <w:lang w:eastAsia="cs-CZ"/>
            </w:rPr>
          </w:pPr>
          <w:hyperlink w:anchor="_Toc129551304" w:history="1">
            <w:r w:rsidRPr="00CD6CE3">
              <w:rPr>
                <w:rStyle w:val="Hypertextovodkaz"/>
                <w:noProof/>
              </w:rPr>
              <w:t>2</w:t>
            </w:r>
            <w:r>
              <w:rPr>
                <w:rFonts w:eastAsiaTheme="minorEastAsia"/>
                <w:noProof/>
                <w:sz w:val="22"/>
                <w:lang w:eastAsia="cs-CZ"/>
              </w:rPr>
              <w:tab/>
            </w:r>
            <w:r w:rsidRPr="00CD6CE3">
              <w:rPr>
                <w:rStyle w:val="Hypertextovodkaz"/>
                <w:noProof/>
              </w:rPr>
              <w:t>Použité technologie</w:t>
            </w:r>
            <w:r>
              <w:rPr>
                <w:noProof/>
                <w:webHidden/>
              </w:rPr>
              <w:tab/>
            </w:r>
            <w:r>
              <w:rPr>
                <w:noProof/>
                <w:webHidden/>
              </w:rPr>
              <w:fldChar w:fldCharType="begin"/>
            </w:r>
            <w:r>
              <w:rPr>
                <w:noProof/>
                <w:webHidden/>
              </w:rPr>
              <w:instrText xml:space="preserve"> PAGEREF _Toc129551304 \h </w:instrText>
            </w:r>
            <w:r>
              <w:rPr>
                <w:noProof/>
                <w:webHidden/>
              </w:rPr>
            </w:r>
            <w:r>
              <w:rPr>
                <w:noProof/>
                <w:webHidden/>
              </w:rPr>
              <w:fldChar w:fldCharType="separate"/>
            </w:r>
            <w:r>
              <w:rPr>
                <w:noProof/>
                <w:webHidden/>
              </w:rPr>
              <w:t>4</w:t>
            </w:r>
            <w:r>
              <w:rPr>
                <w:noProof/>
                <w:webHidden/>
              </w:rPr>
              <w:fldChar w:fldCharType="end"/>
            </w:r>
          </w:hyperlink>
        </w:p>
        <w:p w14:paraId="60449874" w14:textId="71B1F00B" w:rsidR="00DD5A48" w:rsidRDefault="00DD5A48">
          <w:pPr>
            <w:pStyle w:val="Obsah2"/>
            <w:rPr>
              <w:rFonts w:eastAsiaTheme="minorEastAsia"/>
              <w:noProof/>
              <w:sz w:val="22"/>
              <w:lang w:eastAsia="cs-CZ"/>
            </w:rPr>
          </w:pPr>
          <w:hyperlink w:anchor="_Toc129551305" w:history="1">
            <w:r w:rsidRPr="00CD6CE3">
              <w:rPr>
                <w:rStyle w:val="Hypertextovodkaz"/>
                <w:noProof/>
              </w:rPr>
              <w:t>2.1</w:t>
            </w:r>
            <w:r>
              <w:rPr>
                <w:rFonts w:eastAsiaTheme="minorEastAsia"/>
                <w:noProof/>
                <w:sz w:val="22"/>
                <w:lang w:eastAsia="cs-CZ"/>
              </w:rPr>
              <w:tab/>
            </w:r>
            <w:r w:rsidRPr="00CD6CE3">
              <w:rPr>
                <w:rStyle w:val="Hypertextovodkaz"/>
                <w:noProof/>
              </w:rPr>
              <w:t>Rust</w:t>
            </w:r>
            <w:r>
              <w:rPr>
                <w:noProof/>
                <w:webHidden/>
              </w:rPr>
              <w:tab/>
            </w:r>
            <w:r>
              <w:rPr>
                <w:noProof/>
                <w:webHidden/>
              </w:rPr>
              <w:fldChar w:fldCharType="begin"/>
            </w:r>
            <w:r>
              <w:rPr>
                <w:noProof/>
                <w:webHidden/>
              </w:rPr>
              <w:instrText xml:space="preserve"> PAGEREF _Toc129551305 \h </w:instrText>
            </w:r>
            <w:r>
              <w:rPr>
                <w:noProof/>
                <w:webHidden/>
              </w:rPr>
            </w:r>
            <w:r>
              <w:rPr>
                <w:noProof/>
                <w:webHidden/>
              </w:rPr>
              <w:fldChar w:fldCharType="separate"/>
            </w:r>
            <w:r>
              <w:rPr>
                <w:noProof/>
                <w:webHidden/>
              </w:rPr>
              <w:t>4</w:t>
            </w:r>
            <w:r>
              <w:rPr>
                <w:noProof/>
                <w:webHidden/>
              </w:rPr>
              <w:fldChar w:fldCharType="end"/>
            </w:r>
          </w:hyperlink>
        </w:p>
        <w:p w14:paraId="42999240" w14:textId="4135BD30" w:rsidR="00DD5A48" w:rsidRDefault="00DD5A48">
          <w:pPr>
            <w:pStyle w:val="Obsah3"/>
            <w:rPr>
              <w:rFonts w:eastAsiaTheme="minorEastAsia"/>
              <w:noProof/>
              <w:sz w:val="22"/>
              <w:lang w:eastAsia="cs-CZ"/>
            </w:rPr>
          </w:pPr>
          <w:hyperlink w:anchor="_Toc129551306" w:history="1">
            <w:r w:rsidRPr="00CD6CE3">
              <w:rPr>
                <w:rStyle w:val="Hypertextovodkaz"/>
                <w:noProof/>
              </w:rPr>
              <w:t>2.1.1</w:t>
            </w:r>
            <w:r>
              <w:rPr>
                <w:rFonts w:eastAsiaTheme="minorEastAsia"/>
                <w:noProof/>
                <w:sz w:val="22"/>
                <w:lang w:eastAsia="cs-CZ"/>
              </w:rPr>
              <w:tab/>
            </w:r>
            <w:r w:rsidRPr="00CD6CE3">
              <w:rPr>
                <w:rStyle w:val="Hypertextovodkaz"/>
                <w:noProof/>
              </w:rPr>
              <w:t>Herní vývoj v Rustu</w:t>
            </w:r>
            <w:r>
              <w:rPr>
                <w:noProof/>
                <w:webHidden/>
              </w:rPr>
              <w:tab/>
            </w:r>
            <w:r>
              <w:rPr>
                <w:noProof/>
                <w:webHidden/>
              </w:rPr>
              <w:fldChar w:fldCharType="begin"/>
            </w:r>
            <w:r>
              <w:rPr>
                <w:noProof/>
                <w:webHidden/>
              </w:rPr>
              <w:instrText xml:space="preserve"> PAGEREF _Toc129551306 \h </w:instrText>
            </w:r>
            <w:r>
              <w:rPr>
                <w:noProof/>
                <w:webHidden/>
              </w:rPr>
            </w:r>
            <w:r>
              <w:rPr>
                <w:noProof/>
                <w:webHidden/>
              </w:rPr>
              <w:fldChar w:fldCharType="separate"/>
            </w:r>
            <w:r>
              <w:rPr>
                <w:noProof/>
                <w:webHidden/>
              </w:rPr>
              <w:t>4</w:t>
            </w:r>
            <w:r>
              <w:rPr>
                <w:noProof/>
                <w:webHidden/>
              </w:rPr>
              <w:fldChar w:fldCharType="end"/>
            </w:r>
          </w:hyperlink>
        </w:p>
        <w:p w14:paraId="188C819C" w14:textId="74289F9B" w:rsidR="00DD5A48" w:rsidRDefault="00DD5A48">
          <w:pPr>
            <w:pStyle w:val="Obsah2"/>
            <w:rPr>
              <w:rFonts w:eastAsiaTheme="minorEastAsia"/>
              <w:noProof/>
              <w:sz w:val="22"/>
              <w:lang w:eastAsia="cs-CZ"/>
            </w:rPr>
          </w:pPr>
          <w:hyperlink w:anchor="_Toc129551307" w:history="1">
            <w:r w:rsidRPr="00CD6CE3">
              <w:rPr>
                <w:rStyle w:val="Hypertextovodkaz"/>
                <w:noProof/>
              </w:rPr>
              <w:t>2.2</w:t>
            </w:r>
            <w:r>
              <w:rPr>
                <w:rFonts w:eastAsiaTheme="minorEastAsia"/>
                <w:noProof/>
                <w:sz w:val="22"/>
                <w:lang w:eastAsia="cs-CZ"/>
              </w:rPr>
              <w:tab/>
            </w:r>
            <w:r w:rsidRPr="00CD6CE3">
              <w:rPr>
                <w:rStyle w:val="Hypertextovodkaz"/>
                <w:noProof/>
              </w:rPr>
              <w:t>WGPU</w:t>
            </w:r>
            <w:r>
              <w:rPr>
                <w:noProof/>
                <w:webHidden/>
              </w:rPr>
              <w:tab/>
            </w:r>
            <w:r>
              <w:rPr>
                <w:noProof/>
                <w:webHidden/>
              </w:rPr>
              <w:fldChar w:fldCharType="begin"/>
            </w:r>
            <w:r>
              <w:rPr>
                <w:noProof/>
                <w:webHidden/>
              </w:rPr>
              <w:instrText xml:space="preserve"> PAGEREF _Toc129551307 \h </w:instrText>
            </w:r>
            <w:r>
              <w:rPr>
                <w:noProof/>
                <w:webHidden/>
              </w:rPr>
            </w:r>
            <w:r>
              <w:rPr>
                <w:noProof/>
                <w:webHidden/>
              </w:rPr>
              <w:fldChar w:fldCharType="separate"/>
            </w:r>
            <w:r>
              <w:rPr>
                <w:noProof/>
                <w:webHidden/>
              </w:rPr>
              <w:t>4</w:t>
            </w:r>
            <w:r>
              <w:rPr>
                <w:noProof/>
                <w:webHidden/>
              </w:rPr>
              <w:fldChar w:fldCharType="end"/>
            </w:r>
          </w:hyperlink>
        </w:p>
        <w:p w14:paraId="615507C6" w14:textId="2B0116B0" w:rsidR="00DD5A48" w:rsidRDefault="00DD5A48">
          <w:pPr>
            <w:pStyle w:val="Obsah3"/>
            <w:rPr>
              <w:rFonts w:eastAsiaTheme="minorEastAsia"/>
              <w:noProof/>
              <w:sz w:val="22"/>
              <w:lang w:eastAsia="cs-CZ"/>
            </w:rPr>
          </w:pPr>
          <w:hyperlink w:anchor="_Toc129551308" w:history="1">
            <w:r w:rsidRPr="00CD6CE3">
              <w:rPr>
                <w:rStyle w:val="Hypertextovodkaz"/>
                <w:noProof/>
              </w:rPr>
              <w:t>2.2.1</w:t>
            </w:r>
            <w:r>
              <w:rPr>
                <w:rFonts w:eastAsiaTheme="minorEastAsia"/>
                <w:noProof/>
                <w:sz w:val="22"/>
                <w:lang w:eastAsia="cs-CZ"/>
              </w:rPr>
              <w:tab/>
            </w:r>
            <w:r w:rsidRPr="00CD6CE3">
              <w:rPr>
                <w:rStyle w:val="Hypertextovodkaz"/>
                <w:noProof/>
              </w:rPr>
              <w:t>WebGPU</w:t>
            </w:r>
            <w:r>
              <w:rPr>
                <w:noProof/>
                <w:webHidden/>
              </w:rPr>
              <w:tab/>
            </w:r>
            <w:r>
              <w:rPr>
                <w:noProof/>
                <w:webHidden/>
              </w:rPr>
              <w:fldChar w:fldCharType="begin"/>
            </w:r>
            <w:r>
              <w:rPr>
                <w:noProof/>
                <w:webHidden/>
              </w:rPr>
              <w:instrText xml:space="preserve"> PAGEREF _Toc129551308 \h </w:instrText>
            </w:r>
            <w:r>
              <w:rPr>
                <w:noProof/>
                <w:webHidden/>
              </w:rPr>
            </w:r>
            <w:r>
              <w:rPr>
                <w:noProof/>
                <w:webHidden/>
              </w:rPr>
              <w:fldChar w:fldCharType="separate"/>
            </w:r>
            <w:r>
              <w:rPr>
                <w:noProof/>
                <w:webHidden/>
              </w:rPr>
              <w:t>5</w:t>
            </w:r>
            <w:r>
              <w:rPr>
                <w:noProof/>
                <w:webHidden/>
              </w:rPr>
              <w:fldChar w:fldCharType="end"/>
            </w:r>
          </w:hyperlink>
        </w:p>
        <w:p w14:paraId="1618296C" w14:textId="256840D6" w:rsidR="00DD5A48" w:rsidRDefault="00DD5A48">
          <w:pPr>
            <w:pStyle w:val="Obsah3"/>
            <w:rPr>
              <w:rFonts w:eastAsiaTheme="minorEastAsia"/>
              <w:noProof/>
              <w:sz w:val="22"/>
              <w:lang w:eastAsia="cs-CZ"/>
            </w:rPr>
          </w:pPr>
          <w:hyperlink w:anchor="_Toc129551309" w:history="1">
            <w:r w:rsidRPr="00CD6CE3">
              <w:rPr>
                <w:rStyle w:val="Hypertextovodkaz"/>
                <w:noProof/>
              </w:rPr>
              <w:t>2.2.2</w:t>
            </w:r>
            <w:r>
              <w:rPr>
                <w:rFonts w:eastAsiaTheme="minorEastAsia"/>
                <w:noProof/>
                <w:sz w:val="22"/>
                <w:lang w:eastAsia="cs-CZ"/>
              </w:rPr>
              <w:tab/>
            </w:r>
            <w:r w:rsidRPr="00CD6CE3">
              <w:rPr>
                <w:rStyle w:val="Hypertextovodkaz"/>
                <w:noProof/>
              </w:rPr>
              <w:t>WGSL</w:t>
            </w:r>
            <w:r>
              <w:rPr>
                <w:noProof/>
                <w:webHidden/>
              </w:rPr>
              <w:tab/>
            </w:r>
            <w:r>
              <w:rPr>
                <w:noProof/>
                <w:webHidden/>
              </w:rPr>
              <w:fldChar w:fldCharType="begin"/>
            </w:r>
            <w:r>
              <w:rPr>
                <w:noProof/>
                <w:webHidden/>
              </w:rPr>
              <w:instrText xml:space="preserve"> PAGEREF _Toc129551309 \h </w:instrText>
            </w:r>
            <w:r>
              <w:rPr>
                <w:noProof/>
                <w:webHidden/>
              </w:rPr>
            </w:r>
            <w:r>
              <w:rPr>
                <w:noProof/>
                <w:webHidden/>
              </w:rPr>
              <w:fldChar w:fldCharType="separate"/>
            </w:r>
            <w:r>
              <w:rPr>
                <w:noProof/>
                <w:webHidden/>
              </w:rPr>
              <w:t>5</w:t>
            </w:r>
            <w:r>
              <w:rPr>
                <w:noProof/>
                <w:webHidden/>
              </w:rPr>
              <w:fldChar w:fldCharType="end"/>
            </w:r>
          </w:hyperlink>
        </w:p>
        <w:p w14:paraId="37F9DCB1" w14:textId="4DA16564" w:rsidR="00DD5A48" w:rsidRDefault="00DD5A48">
          <w:pPr>
            <w:pStyle w:val="Obsah2"/>
            <w:rPr>
              <w:rFonts w:eastAsiaTheme="minorEastAsia"/>
              <w:noProof/>
              <w:sz w:val="22"/>
              <w:lang w:eastAsia="cs-CZ"/>
            </w:rPr>
          </w:pPr>
          <w:hyperlink w:anchor="_Toc129551310" w:history="1">
            <w:r w:rsidRPr="00CD6CE3">
              <w:rPr>
                <w:rStyle w:val="Hypertextovodkaz"/>
                <w:noProof/>
              </w:rPr>
              <w:t>2.3</w:t>
            </w:r>
            <w:r>
              <w:rPr>
                <w:rFonts w:eastAsiaTheme="minorEastAsia"/>
                <w:noProof/>
                <w:sz w:val="22"/>
                <w:lang w:eastAsia="cs-CZ"/>
              </w:rPr>
              <w:tab/>
            </w:r>
            <w:r w:rsidRPr="00CD6CE3">
              <w:rPr>
                <w:rStyle w:val="Hypertextovodkaz"/>
                <w:noProof/>
              </w:rPr>
              <w:t>Visual Studio Code</w:t>
            </w:r>
            <w:r>
              <w:rPr>
                <w:noProof/>
                <w:webHidden/>
              </w:rPr>
              <w:tab/>
            </w:r>
            <w:r>
              <w:rPr>
                <w:noProof/>
                <w:webHidden/>
              </w:rPr>
              <w:fldChar w:fldCharType="begin"/>
            </w:r>
            <w:r>
              <w:rPr>
                <w:noProof/>
                <w:webHidden/>
              </w:rPr>
              <w:instrText xml:space="preserve"> PAGEREF _Toc129551310 \h </w:instrText>
            </w:r>
            <w:r>
              <w:rPr>
                <w:noProof/>
                <w:webHidden/>
              </w:rPr>
            </w:r>
            <w:r>
              <w:rPr>
                <w:noProof/>
                <w:webHidden/>
              </w:rPr>
              <w:fldChar w:fldCharType="separate"/>
            </w:r>
            <w:r>
              <w:rPr>
                <w:noProof/>
                <w:webHidden/>
              </w:rPr>
              <w:t>6</w:t>
            </w:r>
            <w:r>
              <w:rPr>
                <w:noProof/>
                <w:webHidden/>
              </w:rPr>
              <w:fldChar w:fldCharType="end"/>
            </w:r>
          </w:hyperlink>
        </w:p>
        <w:p w14:paraId="07943E95" w14:textId="75735553" w:rsidR="00DD5A48" w:rsidRDefault="00DD5A48">
          <w:pPr>
            <w:pStyle w:val="Obsah1"/>
            <w:tabs>
              <w:tab w:val="left" w:pos="720"/>
            </w:tabs>
            <w:rPr>
              <w:rFonts w:eastAsiaTheme="minorEastAsia"/>
              <w:noProof/>
              <w:sz w:val="22"/>
              <w:lang w:eastAsia="cs-CZ"/>
            </w:rPr>
          </w:pPr>
          <w:hyperlink w:anchor="_Toc129551311" w:history="1">
            <w:r w:rsidRPr="00CD6CE3">
              <w:rPr>
                <w:rStyle w:val="Hypertextovodkaz"/>
                <w:noProof/>
              </w:rPr>
              <w:t>3</w:t>
            </w:r>
            <w:r>
              <w:rPr>
                <w:rFonts w:eastAsiaTheme="minorEastAsia"/>
                <w:noProof/>
                <w:sz w:val="22"/>
                <w:lang w:eastAsia="cs-CZ"/>
              </w:rPr>
              <w:tab/>
            </w:r>
            <w:r w:rsidRPr="00CD6CE3">
              <w:rPr>
                <w:rStyle w:val="Hypertextovodkaz"/>
                <w:noProof/>
              </w:rPr>
              <w:t>Teoretická část</w:t>
            </w:r>
            <w:r>
              <w:rPr>
                <w:noProof/>
                <w:webHidden/>
              </w:rPr>
              <w:tab/>
            </w:r>
            <w:r>
              <w:rPr>
                <w:noProof/>
                <w:webHidden/>
              </w:rPr>
              <w:fldChar w:fldCharType="begin"/>
            </w:r>
            <w:r>
              <w:rPr>
                <w:noProof/>
                <w:webHidden/>
              </w:rPr>
              <w:instrText xml:space="preserve"> PAGEREF _Toc129551311 \h </w:instrText>
            </w:r>
            <w:r>
              <w:rPr>
                <w:noProof/>
                <w:webHidden/>
              </w:rPr>
            </w:r>
            <w:r>
              <w:rPr>
                <w:noProof/>
                <w:webHidden/>
              </w:rPr>
              <w:fldChar w:fldCharType="separate"/>
            </w:r>
            <w:r>
              <w:rPr>
                <w:noProof/>
                <w:webHidden/>
              </w:rPr>
              <w:t>7</w:t>
            </w:r>
            <w:r>
              <w:rPr>
                <w:noProof/>
                <w:webHidden/>
              </w:rPr>
              <w:fldChar w:fldCharType="end"/>
            </w:r>
          </w:hyperlink>
        </w:p>
        <w:p w14:paraId="5D318A28" w14:textId="2B6242B7" w:rsidR="00DD5A48" w:rsidRDefault="00DD5A48">
          <w:pPr>
            <w:pStyle w:val="Obsah2"/>
            <w:rPr>
              <w:rFonts w:eastAsiaTheme="minorEastAsia"/>
              <w:noProof/>
              <w:sz w:val="22"/>
              <w:lang w:eastAsia="cs-CZ"/>
            </w:rPr>
          </w:pPr>
          <w:hyperlink w:anchor="_Toc129551312" w:history="1">
            <w:r w:rsidRPr="00CD6CE3">
              <w:rPr>
                <w:rStyle w:val="Hypertextovodkaz"/>
                <w:noProof/>
              </w:rPr>
              <w:t>3.1</w:t>
            </w:r>
            <w:r>
              <w:rPr>
                <w:rFonts w:eastAsiaTheme="minorEastAsia"/>
                <w:noProof/>
                <w:sz w:val="22"/>
                <w:lang w:eastAsia="cs-CZ"/>
              </w:rPr>
              <w:tab/>
            </w:r>
            <w:r w:rsidRPr="00CD6CE3">
              <w:rPr>
                <w:rStyle w:val="Hypertextovodkaz"/>
                <w:noProof/>
              </w:rPr>
              <w:t>Paralelizace</w:t>
            </w:r>
            <w:r>
              <w:rPr>
                <w:noProof/>
                <w:webHidden/>
              </w:rPr>
              <w:tab/>
            </w:r>
            <w:r>
              <w:rPr>
                <w:noProof/>
                <w:webHidden/>
              </w:rPr>
              <w:fldChar w:fldCharType="begin"/>
            </w:r>
            <w:r>
              <w:rPr>
                <w:noProof/>
                <w:webHidden/>
              </w:rPr>
              <w:instrText xml:space="preserve"> PAGEREF _Toc129551312 \h </w:instrText>
            </w:r>
            <w:r>
              <w:rPr>
                <w:noProof/>
                <w:webHidden/>
              </w:rPr>
            </w:r>
            <w:r>
              <w:rPr>
                <w:noProof/>
                <w:webHidden/>
              </w:rPr>
              <w:fldChar w:fldCharType="separate"/>
            </w:r>
            <w:r>
              <w:rPr>
                <w:noProof/>
                <w:webHidden/>
              </w:rPr>
              <w:t>7</w:t>
            </w:r>
            <w:r>
              <w:rPr>
                <w:noProof/>
                <w:webHidden/>
              </w:rPr>
              <w:fldChar w:fldCharType="end"/>
            </w:r>
          </w:hyperlink>
        </w:p>
        <w:p w14:paraId="508E0AEE" w14:textId="4A3A3289" w:rsidR="00DD5A48" w:rsidRDefault="00DD5A48">
          <w:pPr>
            <w:pStyle w:val="Obsah2"/>
            <w:rPr>
              <w:rFonts w:eastAsiaTheme="minorEastAsia"/>
              <w:noProof/>
              <w:sz w:val="22"/>
              <w:lang w:eastAsia="cs-CZ"/>
            </w:rPr>
          </w:pPr>
          <w:hyperlink w:anchor="_Toc129551313" w:history="1">
            <w:r w:rsidRPr="00CD6CE3">
              <w:rPr>
                <w:rStyle w:val="Hypertextovodkaz"/>
                <w:noProof/>
              </w:rPr>
              <w:t>3.2</w:t>
            </w:r>
            <w:r>
              <w:rPr>
                <w:rFonts w:eastAsiaTheme="minorEastAsia"/>
                <w:noProof/>
                <w:sz w:val="22"/>
                <w:lang w:eastAsia="cs-CZ"/>
              </w:rPr>
              <w:tab/>
            </w:r>
            <w:r w:rsidRPr="00CD6CE3">
              <w:rPr>
                <w:rStyle w:val="Hypertextovodkaz"/>
                <w:noProof/>
              </w:rPr>
              <w:t>Herní engine</w:t>
            </w:r>
            <w:r>
              <w:rPr>
                <w:noProof/>
                <w:webHidden/>
              </w:rPr>
              <w:tab/>
            </w:r>
            <w:r>
              <w:rPr>
                <w:noProof/>
                <w:webHidden/>
              </w:rPr>
              <w:fldChar w:fldCharType="begin"/>
            </w:r>
            <w:r>
              <w:rPr>
                <w:noProof/>
                <w:webHidden/>
              </w:rPr>
              <w:instrText xml:space="preserve"> PAGEREF _Toc129551313 \h </w:instrText>
            </w:r>
            <w:r>
              <w:rPr>
                <w:noProof/>
                <w:webHidden/>
              </w:rPr>
            </w:r>
            <w:r>
              <w:rPr>
                <w:noProof/>
                <w:webHidden/>
              </w:rPr>
              <w:fldChar w:fldCharType="separate"/>
            </w:r>
            <w:r>
              <w:rPr>
                <w:noProof/>
                <w:webHidden/>
              </w:rPr>
              <w:t>7</w:t>
            </w:r>
            <w:r>
              <w:rPr>
                <w:noProof/>
                <w:webHidden/>
              </w:rPr>
              <w:fldChar w:fldCharType="end"/>
            </w:r>
          </w:hyperlink>
        </w:p>
        <w:p w14:paraId="7446239A" w14:textId="596AEC77" w:rsidR="00DD5A48" w:rsidRDefault="00DD5A48">
          <w:pPr>
            <w:pStyle w:val="Obsah3"/>
            <w:rPr>
              <w:rFonts w:eastAsiaTheme="minorEastAsia"/>
              <w:noProof/>
              <w:sz w:val="22"/>
              <w:lang w:eastAsia="cs-CZ"/>
            </w:rPr>
          </w:pPr>
          <w:hyperlink w:anchor="_Toc129551314" w:history="1">
            <w:r w:rsidRPr="00CD6CE3">
              <w:rPr>
                <w:rStyle w:val="Hypertextovodkaz"/>
                <w:noProof/>
              </w:rPr>
              <w:t>3.2.1</w:t>
            </w:r>
            <w:r>
              <w:rPr>
                <w:rFonts w:eastAsiaTheme="minorEastAsia"/>
                <w:noProof/>
                <w:sz w:val="22"/>
                <w:lang w:eastAsia="cs-CZ"/>
              </w:rPr>
              <w:tab/>
            </w:r>
            <w:r w:rsidRPr="00CD6CE3">
              <w:rPr>
                <w:rStyle w:val="Hypertextovodkaz"/>
                <w:noProof/>
              </w:rPr>
              <w:t>Rendering engine</w:t>
            </w:r>
            <w:r>
              <w:rPr>
                <w:noProof/>
                <w:webHidden/>
              </w:rPr>
              <w:tab/>
            </w:r>
            <w:r>
              <w:rPr>
                <w:noProof/>
                <w:webHidden/>
              </w:rPr>
              <w:fldChar w:fldCharType="begin"/>
            </w:r>
            <w:r>
              <w:rPr>
                <w:noProof/>
                <w:webHidden/>
              </w:rPr>
              <w:instrText xml:space="preserve"> PAGEREF _Toc129551314 \h </w:instrText>
            </w:r>
            <w:r>
              <w:rPr>
                <w:noProof/>
                <w:webHidden/>
              </w:rPr>
            </w:r>
            <w:r>
              <w:rPr>
                <w:noProof/>
                <w:webHidden/>
              </w:rPr>
              <w:fldChar w:fldCharType="separate"/>
            </w:r>
            <w:r>
              <w:rPr>
                <w:noProof/>
                <w:webHidden/>
              </w:rPr>
              <w:t>7</w:t>
            </w:r>
            <w:r>
              <w:rPr>
                <w:noProof/>
                <w:webHidden/>
              </w:rPr>
              <w:fldChar w:fldCharType="end"/>
            </w:r>
          </w:hyperlink>
        </w:p>
        <w:p w14:paraId="41D0AE4D" w14:textId="2CE281AC" w:rsidR="00DD5A48" w:rsidRDefault="00DD5A48">
          <w:pPr>
            <w:pStyle w:val="Obsah2"/>
            <w:rPr>
              <w:rFonts w:eastAsiaTheme="minorEastAsia"/>
              <w:noProof/>
              <w:sz w:val="22"/>
              <w:lang w:eastAsia="cs-CZ"/>
            </w:rPr>
          </w:pPr>
          <w:hyperlink w:anchor="_Toc129551315" w:history="1">
            <w:r w:rsidRPr="00CD6CE3">
              <w:rPr>
                <w:rStyle w:val="Hypertextovodkaz"/>
                <w:noProof/>
              </w:rPr>
              <w:t>3.3</w:t>
            </w:r>
            <w:r>
              <w:rPr>
                <w:rFonts w:eastAsiaTheme="minorEastAsia"/>
                <w:noProof/>
                <w:sz w:val="22"/>
                <w:lang w:eastAsia="cs-CZ"/>
              </w:rPr>
              <w:tab/>
            </w:r>
            <w:r w:rsidRPr="00CD6CE3">
              <w:rPr>
                <w:rStyle w:val="Hypertextovodkaz"/>
                <w:noProof/>
              </w:rPr>
              <w:t>Rendering</w:t>
            </w:r>
            <w:r>
              <w:rPr>
                <w:noProof/>
                <w:webHidden/>
              </w:rPr>
              <w:tab/>
            </w:r>
            <w:r>
              <w:rPr>
                <w:noProof/>
                <w:webHidden/>
              </w:rPr>
              <w:fldChar w:fldCharType="begin"/>
            </w:r>
            <w:r>
              <w:rPr>
                <w:noProof/>
                <w:webHidden/>
              </w:rPr>
              <w:instrText xml:space="preserve"> PAGEREF _Toc129551315 \h </w:instrText>
            </w:r>
            <w:r>
              <w:rPr>
                <w:noProof/>
                <w:webHidden/>
              </w:rPr>
            </w:r>
            <w:r>
              <w:rPr>
                <w:noProof/>
                <w:webHidden/>
              </w:rPr>
              <w:fldChar w:fldCharType="separate"/>
            </w:r>
            <w:r>
              <w:rPr>
                <w:noProof/>
                <w:webHidden/>
              </w:rPr>
              <w:t>8</w:t>
            </w:r>
            <w:r>
              <w:rPr>
                <w:noProof/>
                <w:webHidden/>
              </w:rPr>
              <w:fldChar w:fldCharType="end"/>
            </w:r>
          </w:hyperlink>
        </w:p>
        <w:p w14:paraId="7DBB946A" w14:textId="5BF6EC24" w:rsidR="00DD5A48" w:rsidRDefault="00DD5A48">
          <w:pPr>
            <w:pStyle w:val="Obsah2"/>
            <w:rPr>
              <w:rFonts w:eastAsiaTheme="minorEastAsia"/>
              <w:noProof/>
              <w:sz w:val="22"/>
              <w:lang w:eastAsia="cs-CZ"/>
            </w:rPr>
          </w:pPr>
          <w:hyperlink w:anchor="_Toc129551316" w:history="1">
            <w:r w:rsidRPr="00CD6CE3">
              <w:rPr>
                <w:rStyle w:val="Hypertextovodkaz"/>
                <w:noProof/>
              </w:rPr>
              <w:t>3.4</w:t>
            </w:r>
            <w:r>
              <w:rPr>
                <w:rFonts w:eastAsiaTheme="minorEastAsia"/>
                <w:noProof/>
                <w:sz w:val="22"/>
                <w:lang w:eastAsia="cs-CZ"/>
              </w:rPr>
              <w:tab/>
            </w:r>
            <w:r w:rsidRPr="00CD6CE3">
              <w:rPr>
                <w:rStyle w:val="Hypertextovodkaz"/>
                <w:noProof/>
              </w:rPr>
              <w:t>GPU Buffers</w:t>
            </w:r>
            <w:r>
              <w:rPr>
                <w:noProof/>
                <w:webHidden/>
              </w:rPr>
              <w:tab/>
            </w:r>
            <w:r>
              <w:rPr>
                <w:noProof/>
                <w:webHidden/>
              </w:rPr>
              <w:fldChar w:fldCharType="begin"/>
            </w:r>
            <w:r>
              <w:rPr>
                <w:noProof/>
                <w:webHidden/>
              </w:rPr>
              <w:instrText xml:space="preserve"> PAGEREF _Toc129551316 \h </w:instrText>
            </w:r>
            <w:r>
              <w:rPr>
                <w:noProof/>
                <w:webHidden/>
              </w:rPr>
            </w:r>
            <w:r>
              <w:rPr>
                <w:noProof/>
                <w:webHidden/>
              </w:rPr>
              <w:fldChar w:fldCharType="separate"/>
            </w:r>
            <w:r>
              <w:rPr>
                <w:noProof/>
                <w:webHidden/>
              </w:rPr>
              <w:t>8</w:t>
            </w:r>
            <w:r>
              <w:rPr>
                <w:noProof/>
                <w:webHidden/>
              </w:rPr>
              <w:fldChar w:fldCharType="end"/>
            </w:r>
          </w:hyperlink>
        </w:p>
        <w:p w14:paraId="20399B8C" w14:textId="2A8AC3E4" w:rsidR="00DD5A48" w:rsidRDefault="00DD5A48">
          <w:pPr>
            <w:pStyle w:val="Obsah3"/>
            <w:rPr>
              <w:rFonts w:eastAsiaTheme="minorEastAsia"/>
              <w:noProof/>
              <w:sz w:val="22"/>
              <w:lang w:eastAsia="cs-CZ"/>
            </w:rPr>
          </w:pPr>
          <w:hyperlink w:anchor="_Toc129551317" w:history="1">
            <w:r w:rsidRPr="00CD6CE3">
              <w:rPr>
                <w:rStyle w:val="Hypertextovodkaz"/>
                <w:noProof/>
              </w:rPr>
              <w:t>3.4.1</w:t>
            </w:r>
            <w:r>
              <w:rPr>
                <w:rFonts w:eastAsiaTheme="minorEastAsia"/>
                <w:noProof/>
                <w:sz w:val="22"/>
                <w:lang w:eastAsia="cs-CZ"/>
              </w:rPr>
              <w:tab/>
            </w:r>
            <w:r w:rsidRPr="00CD6CE3">
              <w:rPr>
                <w:rStyle w:val="Hypertextovodkaz"/>
                <w:noProof/>
              </w:rPr>
              <w:t>Vertex buffer</w:t>
            </w:r>
            <w:r>
              <w:rPr>
                <w:noProof/>
                <w:webHidden/>
              </w:rPr>
              <w:tab/>
            </w:r>
            <w:r>
              <w:rPr>
                <w:noProof/>
                <w:webHidden/>
              </w:rPr>
              <w:fldChar w:fldCharType="begin"/>
            </w:r>
            <w:r>
              <w:rPr>
                <w:noProof/>
                <w:webHidden/>
              </w:rPr>
              <w:instrText xml:space="preserve"> PAGEREF _Toc129551317 \h </w:instrText>
            </w:r>
            <w:r>
              <w:rPr>
                <w:noProof/>
                <w:webHidden/>
              </w:rPr>
            </w:r>
            <w:r>
              <w:rPr>
                <w:noProof/>
                <w:webHidden/>
              </w:rPr>
              <w:fldChar w:fldCharType="separate"/>
            </w:r>
            <w:r>
              <w:rPr>
                <w:noProof/>
                <w:webHidden/>
              </w:rPr>
              <w:t>8</w:t>
            </w:r>
            <w:r>
              <w:rPr>
                <w:noProof/>
                <w:webHidden/>
              </w:rPr>
              <w:fldChar w:fldCharType="end"/>
            </w:r>
          </w:hyperlink>
        </w:p>
        <w:p w14:paraId="5D111935" w14:textId="1F64EB95" w:rsidR="00DD5A48" w:rsidRDefault="00DD5A48">
          <w:pPr>
            <w:pStyle w:val="Obsah3"/>
            <w:rPr>
              <w:rFonts w:eastAsiaTheme="minorEastAsia"/>
              <w:noProof/>
              <w:sz w:val="22"/>
              <w:lang w:eastAsia="cs-CZ"/>
            </w:rPr>
          </w:pPr>
          <w:hyperlink w:anchor="_Toc129551318" w:history="1">
            <w:r w:rsidRPr="00CD6CE3">
              <w:rPr>
                <w:rStyle w:val="Hypertextovodkaz"/>
                <w:noProof/>
              </w:rPr>
              <w:t>3.4.2</w:t>
            </w:r>
            <w:r>
              <w:rPr>
                <w:rFonts w:eastAsiaTheme="minorEastAsia"/>
                <w:noProof/>
                <w:sz w:val="22"/>
                <w:lang w:eastAsia="cs-CZ"/>
              </w:rPr>
              <w:tab/>
            </w:r>
            <w:r w:rsidRPr="00CD6CE3">
              <w:rPr>
                <w:rStyle w:val="Hypertextovodkaz"/>
                <w:noProof/>
              </w:rPr>
              <w:t>Index buffer</w:t>
            </w:r>
            <w:r>
              <w:rPr>
                <w:noProof/>
                <w:webHidden/>
              </w:rPr>
              <w:tab/>
            </w:r>
            <w:r>
              <w:rPr>
                <w:noProof/>
                <w:webHidden/>
              </w:rPr>
              <w:fldChar w:fldCharType="begin"/>
            </w:r>
            <w:r>
              <w:rPr>
                <w:noProof/>
                <w:webHidden/>
              </w:rPr>
              <w:instrText xml:space="preserve"> PAGEREF _Toc129551318 \h </w:instrText>
            </w:r>
            <w:r>
              <w:rPr>
                <w:noProof/>
                <w:webHidden/>
              </w:rPr>
            </w:r>
            <w:r>
              <w:rPr>
                <w:noProof/>
                <w:webHidden/>
              </w:rPr>
              <w:fldChar w:fldCharType="separate"/>
            </w:r>
            <w:r>
              <w:rPr>
                <w:noProof/>
                <w:webHidden/>
              </w:rPr>
              <w:t>8</w:t>
            </w:r>
            <w:r>
              <w:rPr>
                <w:noProof/>
                <w:webHidden/>
              </w:rPr>
              <w:fldChar w:fldCharType="end"/>
            </w:r>
          </w:hyperlink>
        </w:p>
        <w:p w14:paraId="7400EDCD" w14:textId="78D506CE" w:rsidR="00DD5A48" w:rsidRDefault="00DD5A48">
          <w:pPr>
            <w:pStyle w:val="Obsah3"/>
            <w:rPr>
              <w:rFonts w:eastAsiaTheme="minorEastAsia"/>
              <w:noProof/>
              <w:sz w:val="22"/>
              <w:lang w:eastAsia="cs-CZ"/>
            </w:rPr>
          </w:pPr>
          <w:hyperlink w:anchor="_Toc129551319" w:history="1">
            <w:r w:rsidRPr="00CD6CE3">
              <w:rPr>
                <w:rStyle w:val="Hypertextovodkaz"/>
                <w:noProof/>
              </w:rPr>
              <w:t>3.4.3</w:t>
            </w:r>
            <w:r>
              <w:rPr>
                <w:rFonts w:eastAsiaTheme="minorEastAsia"/>
                <w:noProof/>
                <w:sz w:val="22"/>
                <w:lang w:eastAsia="cs-CZ"/>
              </w:rPr>
              <w:tab/>
            </w:r>
            <w:r w:rsidRPr="00CD6CE3">
              <w:rPr>
                <w:rStyle w:val="Hypertextovodkaz"/>
                <w:noProof/>
              </w:rPr>
              <w:t>Uniform buffer</w:t>
            </w:r>
            <w:r>
              <w:rPr>
                <w:noProof/>
                <w:webHidden/>
              </w:rPr>
              <w:tab/>
            </w:r>
            <w:r>
              <w:rPr>
                <w:noProof/>
                <w:webHidden/>
              </w:rPr>
              <w:fldChar w:fldCharType="begin"/>
            </w:r>
            <w:r>
              <w:rPr>
                <w:noProof/>
                <w:webHidden/>
              </w:rPr>
              <w:instrText xml:space="preserve"> PAGEREF _Toc129551319 \h </w:instrText>
            </w:r>
            <w:r>
              <w:rPr>
                <w:noProof/>
                <w:webHidden/>
              </w:rPr>
            </w:r>
            <w:r>
              <w:rPr>
                <w:noProof/>
                <w:webHidden/>
              </w:rPr>
              <w:fldChar w:fldCharType="separate"/>
            </w:r>
            <w:r>
              <w:rPr>
                <w:noProof/>
                <w:webHidden/>
              </w:rPr>
              <w:t>10</w:t>
            </w:r>
            <w:r>
              <w:rPr>
                <w:noProof/>
                <w:webHidden/>
              </w:rPr>
              <w:fldChar w:fldCharType="end"/>
            </w:r>
          </w:hyperlink>
        </w:p>
        <w:p w14:paraId="62AFD2B9" w14:textId="05B31685" w:rsidR="00DD5A48" w:rsidRDefault="00DD5A48">
          <w:pPr>
            <w:pStyle w:val="Obsah3"/>
            <w:rPr>
              <w:rFonts w:eastAsiaTheme="minorEastAsia"/>
              <w:noProof/>
              <w:sz w:val="22"/>
              <w:lang w:eastAsia="cs-CZ"/>
            </w:rPr>
          </w:pPr>
          <w:hyperlink w:anchor="_Toc129551320" w:history="1">
            <w:r w:rsidRPr="00CD6CE3">
              <w:rPr>
                <w:rStyle w:val="Hypertextovodkaz"/>
                <w:noProof/>
              </w:rPr>
              <w:t>3.4.4</w:t>
            </w:r>
            <w:r>
              <w:rPr>
                <w:rFonts w:eastAsiaTheme="minorEastAsia"/>
                <w:noProof/>
                <w:sz w:val="22"/>
                <w:lang w:eastAsia="cs-CZ"/>
              </w:rPr>
              <w:tab/>
            </w:r>
            <w:r w:rsidRPr="00CD6CE3">
              <w:rPr>
                <w:rStyle w:val="Hypertextovodkaz"/>
                <w:noProof/>
              </w:rPr>
              <w:t>Storage buffer</w:t>
            </w:r>
            <w:r>
              <w:rPr>
                <w:noProof/>
                <w:webHidden/>
              </w:rPr>
              <w:tab/>
            </w:r>
            <w:r>
              <w:rPr>
                <w:noProof/>
                <w:webHidden/>
              </w:rPr>
              <w:fldChar w:fldCharType="begin"/>
            </w:r>
            <w:r>
              <w:rPr>
                <w:noProof/>
                <w:webHidden/>
              </w:rPr>
              <w:instrText xml:space="preserve"> PAGEREF _Toc129551320 \h </w:instrText>
            </w:r>
            <w:r>
              <w:rPr>
                <w:noProof/>
                <w:webHidden/>
              </w:rPr>
            </w:r>
            <w:r>
              <w:rPr>
                <w:noProof/>
                <w:webHidden/>
              </w:rPr>
              <w:fldChar w:fldCharType="separate"/>
            </w:r>
            <w:r>
              <w:rPr>
                <w:noProof/>
                <w:webHidden/>
              </w:rPr>
              <w:t>10</w:t>
            </w:r>
            <w:r>
              <w:rPr>
                <w:noProof/>
                <w:webHidden/>
              </w:rPr>
              <w:fldChar w:fldCharType="end"/>
            </w:r>
          </w:hyperlink>
        </w:p>
        <w:p w14:paraId="0E33E9CA" w14:textId="0F491C7A" w:rsidR="00DD5A48" w:rsidRDefault="00DD5A48">
          <w:pPr>
            <w:pStyle w:val="Obsah3"/>
            <w:rPr>
              <w:rFonts w:eastAsiaTheme="minorEastAsia"/>
              <w:noProof/>
              <w:sz w:val="22"/>
              <w:lang w:eastAsia="cs-CZ"/>
            </w:rPr>
          </w:pPr>
          <w:hyperlink w:anchor="_Toc129551321" w:history="1">
            <w:r w:rsidRPr="00CD6CE3">
              <w:rPr>
                <w:rStyle w:val="Hypertextovodkaz"/>
                <w:noProof/>
              </w:rPr>
              <w:t>3.4.5</w:t>
            </w:r>
            <w:r>
              <w:rPr>
                <w:rFonts w:eastAsiaTheme="minorEastAsia"/>
                <w:noProof/>
                <w:sz w:val="22"/>
                <w:lang w:eastAsia="cs-CZ"/>
              </w:rPr>
              <w:tab/>
            </w:r>
            <w:r w:rsidRPr="00CD6CE3">
              <w:rPr>
                <w:rStyle w:val="Hypertextovodkaz"/>
                <w:noProof/>
              </w:rPr>
              <w:t>Indirect buffer</w:t>
            </w:r>
            <w:r>
              <w:rPr>
                <w:noProof/>
                <w:webHidden/>
              </w:rPr>
              <w:tab/>
            </w:r>
            <w:r>
              <w:rPr>
                <w:noProof/>
                <w:webHidden/>
              </w:rPr>
              <w:fldChar w:fldCharType="begin"/>
            </w:r>
            <w:r>
              <w:rPr>
                <w:noProof/>
                <w:webHidden/>
              </w:rPr>
              <w:instrText xml:space="preserve"> PAGEREF _Toc129551321 \h </w:instrText>
            </w:r>
            <w:r>
              <w:rPr>
                <w:noProof/>
                <w:webHidden/>
              </w:rPr>
            </w:r>
            <w:r>
              <w:rPr>
                <w:noProof/>
                <w:webHidden/>
              </w:rPr>
              <w:fldChar w:fldCharType="separate"/>
            </w:r>
            <w:r>
              <w:rPr>
                <w:noProof/>
                <w:webHidden/>
              </w:rPr>
              <w:t>11</w:t>
            </w:r>
            <w:r>
              <w:rPr>
                <w:noProof/>
                <w:webHidden/>
              </w:rPr>
              <w:fldChar w:fldCharType="end"/>
            </w:r>
          </w:hyperlink>
        </w:p>
        <w:p w14:paraId="789C910B" w14:textId="2ECBFE1B" w:rsidR="00DD5A48" w:rsidRDefault="00DD5A48">
          <w:pPr>
            <w:pStyle w:val="Obsah2"/>
            <w:rPr>
              <w:rFonts w:eastAsiaTheme="minorEastAsia"/>
              <w:noProof/>
              <w:sz w:val="22"/>
              <w:lang w:eastAsia="cs-CZ"/>
            </w:rPr>
          </w:pPr>
          <w:hyperlink w:anchor="_Toc129551322" w:history="1">
            <w:r w:rsidRPr="00CD6CE3">
              <w:rPr>
                <w:rStyle w:val="Hypertextovodkaz"/>
                <w:noProof/>
              </w:rPr>
              <w:t>3.5</w:t>
            </w:r>
            <w:r>
              <w:rPr>
                <w:rFonts w:eastAsiaTheme="minorEastAsia"/>
                <w:noProof/>
                <w:sz w:val="22"/>
                <w:lang w:eastAsia="cs-CZ"/>
              </w:rPr>
              <w:tab/>
            </w:r>
            <w:r w:rsidRPr="00CD6CE3">
              <w:rPr>
                <w:rStyle w:val="Hypertextovodkaz"/>
                <w:noProof/>
              </w:rPr>
              <w:t>Rendering pipeline</w:t>
            </w:r>
            <w:r>
              <w:rPr>
                <w:noProof/>
                <w:webHidden/>
              </w:rPr>
              <w:tab/>
            </w:r>
            <w:r>
              <w:rPr>
                <w:noProof/>
                <w:webHidden/>
              </w:rPr>
              <w:fldChar w:fldCharType="begin"/>
            </w:r>
            <w:r>
              <w:rPr>
                <w:noProof/>
                <w:webHidden/>
              </w:rPr>
              <w:instrText xml:space="preserve"> PAGEREF _Toc129551322 \h </w:instrText>
            </w:r>
            <w:r>
              <w:rPr>
                <w:noProof/>
                <w:webHidden/>
              </w:rPr>
            </w:r>
            <w:r>
              <w:rPr>
                <w:noProof/>
                <w:webHidden/>
              </w:rPr>
              <w:fldChar w:fldCharType="separate"/>
            </w:r>
            <w:r>
              <w:rPr>
                <w:noProof/>
                <w:webHidden/>
              </w:rPr>
              <w:t>11</w:t>
            </w:r>
            <w:r>
              <w:rPr>
                <w:noProof/>
                <w:webHidden/>
              </w:rPr>
              <w:fldChar w:fldCharType="end"/>
            </w:r>
          </w:hyperlink>
        </w:p>
        <w:p w14:paraId="297548B6" w14:textId="37B33FB3" w:rsidR="00DD5A48" w:rsidRDefault="00DD5A48">
          <w:pPr>
            <w:pStyle w:val="Obsah3"/>
            <w:rPr>
              <w:rFonts w:eastAsiaTheme="minorEastAsia"/>
              <w:noProof/>
              <w:sz w:val="22"/>
              <w:lang w:eastAsia="cs-CZ"/>
            </w:rPr>
          </w:pPr>
          <w:hyperlink w:anchor="_Toc129551323" w:history="1">
            <w:r w:rsidRPr="00CD6CE3">
              <w:rPr>
                <w:rStyle w:val="Hypertextovodkaz"/>
                <w:noProof/>
              </w:rPr>
              <w:t>3.5.1</w:t>
            </w:r>
            <w:r>
              <w:rPr>
                <w:rFonts w:eastAsiaTheme="minorEastAsia"/>
                <w:noProof/>
                <w:sz w:val="22"/>
                <w:lang w:eastAsia="cs-CZ"/>
              </w:rPr>
              <w:tab/>
            </w:r>
            <w:r w:rsidRPr="00CD6CE3">
              <w:rPr>
                <w:rStyle w:val="Hypertextovodkaz"/>
                <w:noProof/>
              </w:rPr>
              <w:t>Vertex stage</w:t>
            </w:r>
            <w:r>
              <w:rPr>
                <w:noProof/>
                <w:webHidden/>
              </w:rPr>
              <w:tab/>
            </w:r>
            <w:r>
              <w:rPr>
                <w:noProof/>
                <w:webHidden/>
              </w:rPr>
              <w:fldChar w:fldCharType="begin"/>
            </w:r>
            <w:r>
              <w:rPr>
                <w:noProof/>
                <w:webHidden/>
              </w:rPr>
              <w:instrText xml:space="preserve"> PAGEREF _Toc129551323 \h </w:instrText>
            </w:r>
            <w:r>
              <w:rPr>
                <w:noProof/>
                <w:webHidden/>
              </w:rPr>
            </w:r>
            <w:r>
              <w:rPr>
                <w:noProof/>
                <w:webHidden/>
              </w:rPr>
              <w:fldChar w:fldCharType="separate"/>
            </w:r>
            <w:r>
              <w:rPr>
                <w:noProof/>
                <w:webHidden/>
              </w:rPr>
              <w:t>12</w:t>
            </w:r>
            <w:r>
              <w:rPr>
                <w:noProof/>
                <w:webHidden/>
              </w:rPr>
              <w:fldChar w:fldCharType="end"/>
            </w:r>
          </w:hyperlink>
        </w:p>
        <w:p w14:paraId="13732F62" w14:textId="64BB00B4" w:rsidR="00DD5A48" w:rsidRDefault="00DD5A48">
          <w:pPr>
            <w:pStyle w:val="Obsah3"/>
            <w:rPr>
              <w:rFonts w:eastAsiaTheme="minorEastAsia"/>
              <w:noProof/>
              <w:sz w:val="22"/>
              <w:lang w:eastAsia="cs-CZ"/>
            </w:rPr>
          </w:pPr>
          <w:hyperlink w:anchor="_Toc129551324" w:history="1">
            <w:r w:rsidRPr="00CD6CE3">
              <w:rPr>
                <w:rStyle w:val="Hypertextovodkaz"/>
                <w:noProof/>
              </w:rPr>
              <w:t>3.5.2</w:t>
            </w:r>
            <w:r>
              <w:rPr>
                <w:rFonts w:eastAsiaTheme="minorEastAsia"/>
                <w:noProof/>
                <w:sz w:val="22"/>
                <w:lang w:eastAsia="cs-CZ"/>
              </w:rPr>
              <w:tab/>
            </w:r>
            <w:r w:rsidRPr="00CD6CE3">
              <w:rPr>
                <w:rStyle w:val="Hypertextovodkaz"/>
                <w:noProof/>
              </w:rPr>
              <w:t>Geometry stage</w:t>
            </w:r>
            <w:r>
              <w:rPr>
                <w:noProof/>
                <w:webHidden/>
              </w:rPr>
              <w:tab/>
            </w:r>
            <w:r>
              <w:rPr>
                <w:noProof/>
                <w:webHidden/>
              </w:rPr>
              <w:fldChar w:fldCharType="begin"/>
            </w:r>
            <w:r>
              <w:rPr>
                <w:noProof/>
                <w:webHidden/>
              </w:rPr>
              <w:instrText xml:space="preserve"> PAGEREF _Toc129551324 \h </w:instrText>
            </w:r>
            <w:r>
              <w:rPr>
                <w:noProof/>
                <w:webHidden/>
              </w:rPr>
            </w:r>
            <w:r>
              <w:rPr>
                <w:noProof/>
                <w:webHidden/>
              </w:rPr>
              <w:fldChar w:fldCharType="separate"/>
            </w:r>
            <w:r>
              <w:rPr>
                <w:noProof/>
                <w:webHidden/>
              </w:rPr>
              <w:t>12</w:t>
            </w:r>
            <w:r>
              <w:rPr>
                <w:noProof/>
                <w:webHidden/>
              </w:rPr>
              <w:fldChar w:fldCharType="end"/>
            </w:r>
          </w:hyperlink>
        </w:p>
        <w:p w14:paraId="44ED7E18" w14:textId="11A07C4B" w:rsidR="00DD5A48" w:rsidRDefault="00DD5A48">
          <w:pPr>
            <w:pStyle w:val="Obsah3"/>
            <w:rPr>
              <w:rFonts w:eastAsiaTheme="minorEastAsia"/>
              <w:noProof/>
              <w:sz w:val="22"/>
              <w:lang w:eastAsia="cs-CZ"/>
            </w:rPr>
          </w:pPr>
          <w:hyperlink w:anchor="_Toc129551325" w:history="1">
            <w:r w:rsidRPr="00CD6CE3">
              <w:rPr>
                <w:rStyle w:val="Hypertextovodkaz"/>
                <w:noProof/>
              </w:rPr>
              <w:t>3.5.3</w:t>
            </w:r>
            <w:r>
              <w:rPr>
                <w:rFonts w:eastAsiaTheme="minorEastAsia"/>
                <w:noProof/>
                <w:sz w:val="22"/>
                <w:lang w:eastAsia="cs-CZ"/>
              </w:rPr>
              <w:tab/>
            </w:r>
            <w:r w:rsidRPr="00CD6CE3">
              <w:rPr>
                <w:rStyle w:val="Hypertextovodkaz"/>
                <w:noProof/>
              </w:rPr>
              <w:t>Rasterization stage</w:t>
            </w:r>
            <w:r>
              <w:rPr>
                <w:noProof/>
                <w:webHidden/>
              </w:rPr>
              <w:tab/>
            </w:r>
            <w:r>
              <w:rPr>
                <w:noProof/>
                <w:webHidden/>
              </w:rPr>
              <w:fldChar w:fldCharType="begin"/>
            </w:r>
            <w:r>
              <w:rPr>
                <w:noProof/>
                <w:webHidden/>
              </w:rPr>
              <w:instrText xml:space="preserve"> PAGEREF _Toc129551325 \h </w:instrText>
            </w:r>
            <w:r>
              <w:rPr>
                <w:noProof/>
                <w:webHidden/>
              </w:rPr>
            </w:r>
            <w:r>
              <w:rPr>
                <w:noProof/>
                <w:webHidden/>
              </w:rPr>
              <w:fldChar w:fldCharType="separate"/>
            </w:r>
            <w:r>
              <w:rPr>
                <w:noProof/>
                <w:webHidden/>
              </w:rPr>
              <w:t>12</w:t>
            </w:r>
            <w:r>
              <w:rPr>
                <w:noProof/>
                <w:webHidden/>
              </w:rPr>
              <w:fldChar w:fldCharType="end"/>
            </w:r>
          </w:hyperlink>
        </w:p>
        <w:p w14:paraId="660B4119" w14:textId="38A03C70" w:rsidR="00DD5A48" w:rsidRDefault="00DD5A48">
          <w:pPr>
            <w:pStyle w:val="Obsah3"/>
            <w:rPr>
              <w:rFonts w:eastAsiaTheme="minorEastAsia"/>
              <w:noProof/>
              <w:sz w:val="22"/>
              <w:lang w:eastAsia="cs-CZ"/>
            </w:rPr>
          </w:pPr>
          <w:hyperlink w:anchor="_Toc129551326" w:history="1">
            <w:r w:rsidRPr="00CD6CE3">
              <w:rPr>
                <w:rStyle w:val="Hypertextovodkaz"/>
                <w:noProof/>
              </w:rPr>
              <w:t>3.5.4</w:t>
            </w:r>
            <w:r>
              <w:rPr>
                <w:rFonts w:eastAsiaTheme="minorEastAsia"/>
                <w:noProof/>
                <w:sz w:val="22"/>
                <w:lang w:eastAsia="cs-CZ"/>
              </w:rPr>
              <w:tab/>
            </w:r>
            <w:r w:rsidRPr="00CD6CE3">
              <w:rPr>
                <w:rStyle w:val="Hypertextovodkaz"/>
                <w:noProof/>
              </w:rPr>
              <w:t>Fragment stage</w:t>
            </w:r>
            <w:r>
              <w:rPr>
                <w:noProof/>
                <w:webHidden/>
              </w:rPr>
              <w:tab/>
            </w:r>
            <w:r>
              <w:rPr>
                <w:noProof/>
                <w:webHidden/>
              </w:rPr>
              <w:fldChar w:fldCharType="begin"/>
            </w:r>
            <w:r>
              <w:rPr>
                <w:noProof/>
                <w:webHidden/>
              </w:rPr>
              <w:instrText xml:space="preserve"> PAGEREF _Toc129551326 \h </w:instrText>
            </w:r>
            <w:r>
              <w:rPr>
                <w:noProof/>
                <w:webHidden/>
              </w:rPr>
            </w:r>
            <w:r>
              <w:rPr>
                <w:noProof/>
                <w:webHidden/>
              </w:rPr>
              <w:fldChar w:fldCharType="separate"/>
            </w:r>
            <w:r>
              <w:rPr>
                <w:noProof/>
                <w:webHidden/>
              </w:rPr>
              <w:t>12</w:t>
            </w:r>
            <w:r>
              <w:rPr>
                <w:noProof/>
                <w:webHidden/>
              </w:rPr>
              <w:fldChar w:fldCharType="end"/>
            </w:r>
          </w:hyperlink>
        </w:p>
        <w:p w14:paraId="58CD48E0" w14:textId="36E7ED73" w:rsidR="00DD5A48" w:rsidRDefault="00DD5A48">
          <w:pPr>
            <w:pStyle w:val="Obsah2"/>
            <w:rPr>
              <w:rFonts w:eastAsiaTheme="minorEastAsia"/>
              <w:noProof/>
              <w:sz w:val="22"/>
              <w:lang w:eastAsia="cs-CZ"/>
            </w:rPr>
          </w:pPr>
          <w:hyperlink w:anchor="_Toc129551327" w:history="1">
            <w:r w:rsidRPr="00CD6CE3">
              <w:rPr>
                <w:rStyle w:val="Hypertextovodkaz"/>
                <w:noProof/>
              </w:rPr>
              <w:t>3.6</w:t>
            </w:r>
            <w:r>
              <w:rPr>
                <w:rFonts w:eastAsiaTheme="minorEastAsia"/>
                <w:noProof/>
                <w:sz w:val="22"/>
                <w:lang w:eastAsia="cs-CZ"/>
              </w:rPr>
              <w:tab/>
            </w:r>
            <w:r w:rsidRPr="00CD6CE3">
              <w:rPr>
                <w:rStyle w:val="Hypertextovodkaz"/>
                <w:noProof/>
              </w:rPr>
              <w:t>Compute pipeline</w:t>
            </w:r>
            <w:r>
              <w:rPr>
                <w:noProof/>
                <w:webHidden/>
              </w:rPr>
              <w:tab/>
            </w:r>
            <w:r>
              <w:rPr>
                <w:noProof/>
                <w:webHidden/>
              </w:rPr>
              <w:fldChar w:fldCharType="begin"/>
            </w:r>
            <w:r>
              <w:rPr>
                <w:noProof/>
                <w:webHidden/>
              </w:rPr>
              <w:instrText xml:space="preserve"> PAGEREF _Toc129551327 \h </w:instrText>
            </w:r>
            <w:r>
              <w:rPr>
                <w:noProof/>
                <w:webHidden/>
              </w:rPr>
            </w:r>
            <w:r>
              <w:rPr>
                <w:noProof/>
                <w:webHidden/>
              </w:rPr>
              <w:fldChar w:fldCharType="separate"/>
            </w:r>
            <w:r>
              <w:rPr>
                <w:noProof/>
                <w:webHidden/>
              </w:rPr>
              <w:t>13</w:t>
            </w:r>
            <w:r>
              <w:rPr>
                <w:noProof/>
                <w:webHidden/>
              </w:rPr>
              <w:fldChar w:fldCharType="end"/>
            </w:r>
          </w:hyperlink>
        </w:p>
        <w:p w14:paraId="5671AFB0" w14:textId="769BD2CD" w:rsidR="00DD5A48" w:rsidRDefault="00DD5A48">
          <w:pPr>
            <w:pStyle w:val="Obsah2"/>
            <w:rPr>
              <w:rFonts w:eastAsiaTheme="minorEastAsia"/>
              <w:noProof/>
              <w:sz w:val="22"/>
              <w:lang w:eastAsia="cs-CZ"/>
            </w:rPr>
          </w:pPr>
          <w:hyperlink w:anchor="_Toc129551328" w:history="1">
            <w:r w:rsidRPr="00CD6CE3">
              <w:rPr>
                <w:rStyle w:val="Hypertextovodkaz"/>
                <w:noProof/>
              </w:rPr>
              <w:t>3.7</w:t>
            </w:r>
            <w:r>
              <w:rPr>
                <w:rFonts w:eastAsiaTheme="minorEastAsia"/>
                <w:noProof/>
                <w:sz w:val="22"/>
                <w:lang w:eastAsia="cs-CZ"/>
              </w:rPr>
              <w:tab/>
            </w:r>
            <w:r w:rsidRPr="00CD6CE3">
              <w:rPr>
                <w:rStyle w:val="Hypertextovodkaz"/>
                <w:noProof/>
              </w:rPr>
              <w:t>Shader</w:t>
            </w:r>
            <w:r>
              <w:rPr>
                <w:noProof/>
                <w:webHidden/>
              </w:rPr>
              <w:tab/>
            </w:r>
            <w:r>
              <w:rPr>
                <w:noProof/>
                <w:webHidden/>
              </w:rPr>
              <w:fldChar w:fldCharType="begin"/>
            </w:r>
            <w:r>
              <w:rPr>
                <w:noProof/>
                <w:webHidden/>
              </w:rPr>
              <w:instrText xml:space="preserve"> PAGEREF _Toc129551328 \h </w:instrText>
            </w:r>
            <w:r>
              <w:rPr>
                <w:noProof/>
                <w:webHidden/>
              </w:rPr>
            </w:r>
            <w:r>
              <w:rPr>
                <w:noProof/>
                <w:webHidden/>
              </w:rPr>
              <w:fldChar w:fldCharType="separate"/>
            </w:r>
            <w:r>
              <w:rPr>
                <w:noProof/>
                <w:webHidden/>
              </w:rPr>
              <w:t>13</w:t>
            </w:r>
            <w:r>
              <w:rPr>
                <w:noProof/>
                <w:webHidden/>
              </w:rPr>
              <w:fldChar w:fldCharType="end"/>
            </w:r>
          </w:hyperlink>
        </w:p>
        <w:p w14:paraId="626DC582" w14:textId="06F20F78" w:rsidR="00DD5A48" w:rsidRDefault="00DD5A48">
          <w:pPr>
            <w:pStyle w:val="Obsah3"/>
            <w:rPr>
              <w:rFonts w:eastAsiaTheme="minorEastAsia"/>
              <w:noProof/>
              <w:sz w:val="22"/>
              <w:lang w:eastAsia="cs-CZ"/>
            </w:rPr>
          </w:pPr>
          <w:hyperlink w:anchor="_Toc129551329" w:history="1">
            <w:r w:rsidRPr="00CD6CE3">
              <w:rPr>
                <w:rStyle w:val="Hypertextovodkaz"/>
                <w:noProof/>
              </w:rPr>
              <w:t>3.7.1</w:t>
            </w:r>
            <w:r>
              <w:rPr>
                <w:rFonts w:eastAsiaTheme="minorEastAsia"/>
                <w:noProof/>
                <w:sz w:val="22"/>
                <w:lang w:eastAsia="cs-CZ"/>
              </w:rPr>
              <w:tab/>
            </w:r>
            <w:r w:rsidRPr="00CD6CE3">
              <w:rPr>
                <w:rStyle w:val="Hypertextovodkaz"/>
                <w:noProof/>
              </w:rPr>
              <w:t>Compute shader</w:t>
            </w:r>
            <w:r>
              <w:rPr>
                <w:noProof/>
                <w:webHidden/>
              </w:rPr>
              <w:tab/>
            </w:r>
            <w:r>
              <w:rPr>
                <w:noProof/>
                <w:webHidden/>
              </w:rPr>
              <w:fldChar w:fldCharType="begin"/>
            </w:r>
            <w:r>
              <w:rPr>
                <w:noProof/>
                <w:webHidden/>
              </w:rPr>
              <w:instrText xml:space="preserve"> PAGEREF _Toc129551329 \h </w:instrText>
            </w:r>
            <w:r>
              <w:rPr>
                <w:noProof/>
                <w:webHidden/>
              </w:rPr>
            </w:r>
            <w:r>
              <w:rPr>
                <w:noProof/>
                <w:webHidden/>
              </w:rPr>
              <w:fldChar w:fldCharType="separate"/>
            </w:r>
            <w:r>
              <w:rPr>
                <w:noProof/>
                <w:webHidden/>
              </w:rPr>
              <w:t>13</w:t>
            </w:r>
            <w:r>
              <w:rPr>
                <w:noProof/>
                <w:webHidden/>
              </w:rPr>
              <w:fldChar w:fldCharType="end"/>
            </w:r>
          </w:hyperlink>
        </w:p>
        <w:p w14:paraId="283EEC83" w14:textId="156478C9" w:rsidR="00DD5A48" w:rsidRDefault="00DD5A48">
          <w:pPr>
            <w:pStyle w:val="Obsah2"/>
            <w:rPr>
              <w:rFonts w:eastAsiaTheme="minorEastAsia"/>
              <w:noProof/>
              <w:sz w:val="22"/>
              <w:lang w:eastAsia="cs-CZ"/>
            </w:rPr>
          </w:pPr>
          <w:hyperlink w:anchor="_Toc129551330" w:history="1">
            <w:r w:rsidRPr="00CD6CE3">
              <w:rPr>
                <w:rStyle w:val="Hypertextovodkaz"/>
                <w:noProof/>
              </w:rPr>
              <w:t>3.8</w:t>
            </w:r>
            <w:r>
              <w:rPr>
                <w:rFonts w:eastAsiaTheme="minorEastAsia"/>
                <w:noProof/>
                <w:sz w:val="22"/>
                <w:lang w:eastAsia="cs-CZ"/>
              </w:rPr>
              <w:tab/>
            </w:r>
            <w:r w:rsidRPr="00CD6CE3">
              <w:rPr>
                <w:rStyle w:val="Hypertextovodkaz"/>
                <w:noProof/>
              </w:rPr>
              <w:t>GPU Queue</w:t>
            </w:r>
            <w:r>
              <w:rPr>
                <w:noProof/>
                <w:webHidden/>
              </w:rPr>
              <w:tab/>
            </w:r>
            <w:r>
              <w:rPr>
                <w:noProof/>
                <w:webHidden/>
              </w:rPr>
              <w:fldChar w:fldCharType="begin"/>
            </w:r>
            <w:r>
              <w:rPr>
                <w:noProof/>
                <w:webHidden/>
              </w:rPr>
              <w:instrText xml:space="preserve"> PAGEREF _Toc129551330 \h </w:instrText>
            </w:r>
            <w:r>
              <w:rPr>
                <w:noProof/>
                <w:webHidden/>
              </w:rPr>
            </w:r>
            <w:r>
              <w:rPr>
                <w:noProof/>
                <w:webHidden/>
              </w:rPr>
              <w:fldChar w:fldCharType="separate"/>
            </w:r>
            <w:r>
              <w:rPr>
                <w:noProof/>
                <w:webHidden/>
              </w:rPr>
              <w:t>13</w:t>
            </w:r>
            <w:r>
              <w:rPr>
                <w:noProof/>
                <w:webHidden/>
              </w:rPr>
              <w:fldChar w:fldCharType="end"/>
            </w:r>
          </w:hyperlink>
        </w:p>
        <w:p w14:paraId="110420BB" w14:textId="140FC976" w:rsidR="00DD5A48" w:rsidRDefault="00DD5A48">
          <w:pPr>
            <w:pStyle w:val="Obsah3"/>
            <w:rPr>
              <w:rFonts w:eastAsiaTheme="minorEastAsia"/>
              <w:noProof/>
              <w:sz w:val="22"/>
              <w:lang w:eastAsia="cs-CZ"/>
            </w:rPr>
          </w:pPr>
          <w:hyperlink w:anchor="_Toc129551331" w:history="1">
            <w:r w:rsidRPr="00CD6CE3">
              <w:rPr>
                <w:rStyle w:val="Hypertextovodkaz"/>
                <w:noProof/>
              </w:rPr>
              <w:t>3.8.1</w:t>
            </w:r>
            <w:r>
              <w:rPr>
                <w:rFonts w:eastAsiaTheme="minorEastAsia"/>
                <w:noProof/>
                <w:sz w:val="22"/>
                <w:lang w:eastAsia="cs-CZ"/>
              </w:rPr>
              <w:tab/>
            </w:r>
            <w:r w:rsidRPr="00CD6CE3">
              <w:rPr>
                <w:rStyle w:val="Hypertextovodkaz"/>
                <w:noProof/>
              </w:rPr>
              <w:t>GPU commands</w:t>
            </w:r>
            <w:r>
              <w:rPr>
                <w:noProof/>
                <w:webHidden/>
              </w:rPr>
              <w:tab/>
            </w:r>
            <w:r>
              <w:rPr>
                <w:noProof/>
                <w:webHidden/>
              </w:rPr>
              <w:fldChar w:fldCharType="begin"/>
            </w:r>
            <w:r>
              <w:rPr>
                <w:noProof/>
                <w:webHidden/>
              </w:rPr>
              <w:instrText xml:space="preserve"> PAGEREF _Toc129551331 \h </w:instrText>
            </w:r>
            <w:r>
              <w:rPr>
                <w:noProof/>
                <w:webHidden/>
              </w:rPr>
            </w:r>
            <w:r>
              <w:rPr>
                <w:noProof/>
                <w:webHidden/>
              </w:rPr>
              <w:fldChar w:fldCharType="separate"/>
            </w:r>
            <w:r>
              <w:rPr>
                <w:noProof/>
                <w:webHidden/>
              </w:rPr>
              <w:t>14</w:t>
            </w:r>
            <w:r>
              <w:rPr>
                <w:noProof/>
                <w:webHidden/>
              </w:rPr>
              <w:fldChar w:fldCharType="end"/>
            </w:r>
          </w:hyperlink>
        </w:p>
        <w:p w14:paraId="66684FD1" w14:textId="6FB04737" w:rsidR="00DD5A48" w:rsidRDefault="00DD5A48">
          <w:pPr>
            <w:pStyle w:val="Obsah2"/>
            <w:rPr>
              <w:rFonts w:eastAsiaTheme="minorEastAsia"/>
              <w:noProof/>
              <w:sz w:val="22"/>
              <w:lang w:eastAsia="cs-CZ"/>
            </w:rPr>
          </w:pPr>
          <w:hyperlink w:anchor="_Toc129551332" w:history="1">
            <w:r w:rsidRPr="00CD6CE3">
              <w:rPr>
                <w:rStyle w:val="Hypertextovodkaz"/>
                <w:noProof/>
              </w:rPr>
              <w:t>3.9</w:t>
            </w:r>
            <w:r>
              <w:rPr>
                <w:rFonts w:eastAsiaTheme="minorEastAsia"/>
                <w:noProof/>
                <w:sz w:val="22"/>
                <w:lang w:eastAsia="cs-CZ"/>
              </w:rPr>
              <w:tab/>
            </w:r>
            <w:r w:rsidRPr="00CD6CE3">
              <w:rPr>
                <w:rStyle w:val="Hypertextovodkaz"/>
                <w:noProof/>
              </w:rPr>
              <w:t>Textures</w:t>
            </w:r>
            <w:r>
              <w:rPr>
                <w:noProof/>
                <w:webHidden/>
              </w:rPr>
              <w:tab/>
            </w:r>
            <w:r>
              <w:rPr>
                <w:noProof/>
                <w:webHidden/>
              </w:rPr>
              <w:fldChar w:fldCharType="begin"/>
            </w:r>
            <w:r>
              <w:rPr>
                <w:noProof/>
                <w:webHidden/>
              </w:rPr>
              <w:instrText xml:space="preserve"> PAGEREF _Toc129551332 \h </w:instrText>
            </w:r>
            <w:r>
              <w:rPr>
                <w:noProof/>
                <w:webHidden/>
              </w:rPr>
            </w:r>
            <w:r>
              <w:rPr>
                <w:noProof/>
                <w:webHidden/>
              </w:rPr>
              <w:fldChar w:fldCharType="separate"/>
            </w:r>
            <w:r>
              <w:rPr>
                <w:noProof/>
                <w:webHidden/>
              </w:rPr>
              <w:t>14</w:t>
            </w:r>
            <w:r>
              <w:rPr>
                <w:noProof/>
                <w:webHidden/>
              </w:rPr>
              <w:fldChar w:fldCharType="end"/>
            </w:r>
          </w:hyperlink>
        </w:p>
        <w:p w14:paraId="4ACAF35F" w14:textId="34C46FFA" w:rsidR="00DD5A48" w:rsidRDefault="00DD5A48">
          <w:pPr>
            <w:pStyle w:val="Obsah3"/>
            <w:rPr>
              <w:rFonts w:eastAsiaTheme="minorEastAsia"/>
              <w:noProof/>
              <w:sz w:val="22"/>
              <w:lang w:eastAsia="cs-CZ"/>
            </w:rPr>
          </w:pPr>
          <w:hyperlink w:anchor="_Toc129551333" w:history="1">
            <w:r w:rsidRPr="00CD6CE3">
              <w:rPr>
                <w:rStyle w:val="Hypertextovodkaz"/>
                <w:noProof/>
              </w:rPr>
              <w:t>3.9.1</w:t>
            </w:r>
            <w:r>
              <w:rPr>
                <w:rFonts w:eastAsiaTheme="minorEastAsia"/>
                <w:noProof/>
                <w:sz w:val="22"/>
                <w:lang w:eastAsia="cs-CZ"/>
              </w:rPr>
              <w:tab/>
            </w:r>
            <w:r w:rsidRPr="00CD6CE3">
              <w:rPr>
                <w:rStyle w:val="Hypertextovodkaz"/>
                <w:noProof/>
              </w:rPr>
              <w:t>UV coordinates</w:t>
            </w:r>
            <w:r>
              <w:rPr>
                <w:noProof/>
                <w:webHidden/>
              </w:rPr>
              <w:tab/>
            </w:r>
            <w:r>
              <w:rPr>
                <w:noProof/>
                <w:webHidden/>
              </w:rPr>
              <w:fldChar w:fldCharType="begin"/>
            </w:r>
            <w:r>
              <w:rPr>
                <w:noProof/>
                <w:webHidden/>
              </w:rPr>
              <w:instrText xml:space="preserve"> PAGEREF _Toc129551333 \h </w:instrText>
            </w:r>
            <w:r>
              <w:rPr>
                <w:noProof/>
                <w:webHidden/>
              </w:rPr>
            </w:r>
            <w:r>
              <w:rPr>
                <w:noProof/>
                <w:webHidden/>
              </w:rPr>
              <w:fldChar w:fldCharType="separate"/>
            </w:r>
            <w:r>
              <w:rPr>
                <w:noProof/>
                <w:webHidden/>
              </w:rPr>
              <w:t>15</w:t>
            </w:r>
            <w:r>
              <w:rPr>
                <w:noProof/>
                <w:webHidden/>
              </w:rPr>
              <w:fldChar w:fldCharType="end"/>
            </w:r>
          </w:hyperlink>
        </w:p>
        <w:p w14:paraId="66E7534F" w14:textId="0B945F89" w:rsidR="00DD5A48" w:rsidRDefault="00DD5A48">
          <w:pPr>
            <w:pStyle w:val="Obsah3"/>
            <w:rPr>
              <w:rFonts w:eastAsiaTheme="minorEastAsia"/>
              <w:noProof/>
              <w:sz w:val="22"/>
              <w:lang w:eastAsia="cs-CZ"/>
            </w:rPr>
          </w:pPr>
          <w:hyperlink w:anchor="_Toc129551334" w:history="1">
            <w:r w:rsidRPr="00CD6CE3">
              <w:rPr>
                <w:rStyle w:val="Hypertextovodkaz"/>
                <w:noProof/>
              </w:rPr>
              <w:t>3.9.2</w:t>
            </w:r>
            <w:r>
              <w:rPr>
                <w:rFonts w:eastAsiaTheme="minorEastAsia"/>
                <w:noProof/>
                <w:sz w:val="22"/>
                <w:lang w:eastAsia="cs-CZ"/>
              </w:rPr>
              <w:tab/>
            </w:r>
            <w:r w:rsidRPr="00CD6CE3">
              <w:rPr>
                <w:rStyle w:val="Hypertextovodkaz"/>
                <w:noProof/>
              </w:rPr>
              <w:t>Sampling</w:t>
            </w:r>
            <w:r>
              <w:rPr>
                <w:noProof/>
                <w:webHidden/>
              </w:rPr>
              <w:tab/>
            </w:r>
            <w:r>
              <w:rPr>
                <w:noProof/>
                <w:webHidden/>
              </w:rPr>
              <w:fldChar w:fldCharType="begin"/>
            </w:r>
            <w:r>
              <w:rPr>
                <w:noProof/>
                <w:webHidden/>
              </w:rPr>
              <w:instrText xml:space="preserve"> PAGEREF _Toc129551334 \h </w:instrText>
            </w:r>
            <w:r>
              <w:rPr>
                <w:noProof/>
                <w:webHidden/>
              </w:rPr>
            </w:r>
            <w:r>
              <w:rPr>
                <w:noProof/>
                <w:webHidden/>
              </w:rPr>
              <w:fldChar w:fldCharType="separate"/>
            </w:r>
            <w:r>
              <w:rPr>
                <w:noProof/>
                <w:webHidden/>
              </w:rPr>
              <w:t>15</w:t>
            </w:r>
            <w:r>
              <w:rPr>
                <w:noProof/>
                <w:webHidden/>
              </w:rPr>
              <w:fldChar w:fldCharType="end"/>
            </w:r>
          </w:hyperlink>
        </w:p>
        <w:p w14:paraId="5373E8B2" w14:textId="0F38E026" w:rsidR="00DD5A48" w:rsidRDefault="00DD5A48">
          <w:pPr>
            <w:pStyle w:val="Obsah2"/>
            <w:rPr>
              <w:rFonts w:eastAsiaTheme="minorEastAsia"/>
              <w:noProof/>
              <w:sz w:val="22"/>
              <w:lang w:eastAsia="cs-CZ"/>
            </w:rPr>
          </w:pPr>
          <w:hyperlink w:anchor="_Toc129551335" w:history="1">
            <w:r w:rsidRPr="00CD6CE3">
              <w:rPr>
                <w:rStyle w:val="Hypertextovodkaz"/>
                <w:noProof/>
              </w:rPr>
              <w:t>3.10</w:t>
            </w:r>
            <w:r>
              <w:rPr>
                <w:rFonts w:eastAsiaTheme="minorEastAsia"/>
                <w:noProof/>
                <w:sz w:val="22"/>
                <w:lang w:eastAsia="cs-CZ"/>
              </w:rPr>
              <w:tab/>
            </w:r>
            <w:r w:rsidRPr="00CD6CE3">
              <w:rPr>
                <w:rStyle w:val="Hypertextovodkaz"/>
                <w:noProof/>
              </w:rPr>
              <w:t>Culling</w:t>
            </w:r>
            <w:r>
              <w:rPr>
                <w:noProof/>
                <w:webHidden/>
              </w:rPr>
              <w:tab/>
            </w:r>
            <w:r>
              <w:rPr>
                <w:noProof/>
                <w:webHidden/>
              </w:rPr>
              <w:fldChar w:fldCharType="begin"/>
            </w:r>
            <w:r>
              <w:rPr>
                <w:noProof/>
                <w:webHidden/>
              </w:rPr>
              <w:instrText xml:space="preserve"> PAGEREF _Toc129551335 \h </w:instrText>
            </w:r>
            <w:r>
              <w:rPr>
                <w:noProof/>
                <w:webHidden/>
              </w:rPr>
            </w:r>
            <w:r>
              <w:rPr>
                <w:noProof/>
                <w:webHidden/>
              </w:rPr>
              <w:fldChar w:fldCharType="separate"/>
            </w:r>
            <w:r>
              <w:rPr>
                <w:noProof/>
                <w:webHidden/>
              </w:rPr>
              <w:t>15</w:t>
            </w:r>
            <w:r>
              <w:rPr>
                <w:noProof/>
                <w:webHidden/>
              </w:rPr>
              <w:fldChar w:fldCharType="end"/>
            </w:r>
          </w:hyperlink>
        </w:p>
        <w:p w14:paraId="20B2DD31" w14:textId="32C9215A" w:rsidR="00DD5A48" w:rsidRDefault="00DD5A48">
          <w:pPr>
            <w:pStyle w:val="Obsah3"/>
            <w:rPr>
              <w:rFonts w:eastAsiaTheme="minorEastAsia"/>
              <w:noProof/>
              <w:sz w:val="22"/>
              <w:lang w:eastAsia="cs-CZ"/>
            </w:rPr>
          </w:pPr>
          <w:hyperlink w:anchor="_Toc129551336" w:history="1">
            <w:r w:rsidRPr="00CD6CE3">
              <w:rPr>
                <w:rStyle w:val="Hypertextovodkaz"/>
                <w:noProof/>
              </w:rPr>
              <w:t>3.10.1</w:t>
            </w:r>
            <w:r>
              <w:rPr>
                <w:rFonts w:eastAsiaTheme="minorEastAsia"/>
                <w:noProof/>
                <w:sz w:val="22"/>
                <w:lang w:eastAsia="cs-CZ"/>
              </w:rPr>
              <w:tab/>
            </w:r>
            <w:r w:rsidRPr="00CD6CE3">
              <w:rPr>
                <w:rStyle w:val="Hypertextovodkaz"/>
                <w:noProof/>
              </w:rPr>
              <w:t>Face culling</w:t>
            </w:r>
            <w:r>
              <w:rPr>
                <w:noProof/>
                <w:webHidden/>
              </w:rPr>
              <w:tab/>
            </w:r>
            <w:r>
              <w:rPr>
                <w:noProof/>
                <w:webHidden/>
              </w:rPr>
              <w:fldChar w:fldCharType="begin"/>
            </w:r>
            <w:r>
              <w:rPr>
                <w:noProof/>
                <w:webHidden/>
              </w:rPr>
              <w:instrText xml:space="preserve"> PAGEREF _Toc129551336 \h </w:instrText>
            </w:r>
            <w:r>
              <w:rPr>
                <w:noProof/>
                <w:webHidden/>
              </w:rPr>
            </w:r>
            <w:r>
              <w:rPr>
                <w:noProof/>
                <w:webHidden/>
              </w:rPr>
              <w:fldChar w:fldCharType="separate"/>
            </w:r>
            <w:r>
              <w:rPr>
                <w:noProof/>
                <w:webHidden/>
              </w:rPr>
              <w:t>16</w:t>
            </w:r>
            <w:r>
              <w:rPr>
                <w:noProof/>
                <w:webHidden/>
              </w:rPr>
              <w:fldChar w:fldCharType="end"/>
            </w:r>
          </w:hyperlink>
        </w:p>
        <w:p w14:paraId="08DC6331" w14:textId="3F933E11" w:rsidR="00DD5A48" w:rsidRDefault="00DD5A48">
          <w:pPr>
            <w:pStyle w:val="Obsah1"/>
            <w:tabs>
              <w:tab w:val="left" w:pos="720"/>
            </w:tabs>
            <w:rPr>
              <w:rFonts w:eastAsiaTheme="minorEastAsia"/>
              <w:noProof/>
              <w:sz w:val="22"/>
              <w:lang w:eastAsia="cs-CZ"/>
            </w:rPr>
          </w:pPr>
          <w:hyperlink w:anchor="_Toc129551337" w:history="1">
            <w:r w:rsidRPr="00CD6CE3">
              <w:rPr>
                <w:rStyle w:val="Hypertextovodkaz"/>
                <w:noProof/>
              </w:rPr>
              <w:t>4</w:t>
            </w:r>
            <w:r>
              <w:rPr>
                <w:rFonts w:eastAsiaTheme="minorEastAsia"/>
                <w:noProof/>
                <w:sz w:val="22"/>
                <w:lang w:eastAsia="cs-CZ"/>
              </w:rPr>
              <w:tab/>
            </w:r>
            <w:r w:rsidRPr="00CD6CE3">
              <w:rPr>
                <w:rStyle w:val="Hypertextovodkaz"/>
                <w:noProof/>
              </w:rPr>
              <w:t>Praktická část</w:t>
            </w:r>
            <w:r>
              <w:rPr>
                <w:noProof/>
                <w:webHidden/>
              </w:rPr>
              <w:tab/>
            </w:r>
            <w:r>
              <w:rPr>
                <w:noProof/>
                <w:webHidden/>
              </w:rPr>
              <w:fldChar w:fldCharType="begin"/>
            </w:r>
            <w:r>
              <w:rPr>
                <w:noProof/>
                <w:webHidden/>
              </w:rPr>
              <w:instrText xml:space="preserve"> PAGEREF _Toc129551337 \h </w:instrText>
            </w:r>
            <w:r>
              <w:rPr>
                <w:noProof/>
                <w:webHidden/>
              </w:rPr>
            </w:r>
            <w:r>
              <w:rPr>
                <w:noProof/>
                <w:webHidden/>
              </w:rPr>
              <w:fldChar w:fldCharType="separate"/>
            </w:r>
            <w:r>
              <w:rPr>
                <w:noProof/>
                <w:webHidden/>
              </w:rPr>
              <w:t>17</w:t>
            </w:r>
            <w:r>
              <w:rPr>
                <w:noProof/>
                <w:webHidden/>
              </w:rPr>
              <w:fldChar w:fldCharType="end"/>
            </w:r>
          </w:hyperlink>
        </w:p>
        <w:p w14:paraId="09D5FFBC" w14:textId="147A9F2B" w:rsidR="00DD5A48" w:rsidRDefault="00DD5A48">
          <w:pPr>
            <w:pStyle w:val="Obsah2"/>
            <w:rPr>
              <w:rFonts w:eastAsiaTheme="minorEastAsia"/>
              <w:noProof/>
              <w:sz w:val="22"/>
              <w:lang w:eastAsia="cs-CZ"/>
            </w:rPr>
          </w:pPr>
          <w:hyperlink w:anchor="_Toc129551338" w:history="1">
            <w:r w:rsidRPr="00CD6CE3">
              <w:rPr>
                <w:rStyle w:val="Hypertextovodkaz"/>
                <w:i/>
                <w:iCs/>
                <w:noProof/>
              </w:rPr>
              <w:t>4.1</w:t>
            </w:r>
            <w:r>
              <w:rPr>
                <w:rFonts w:eastAsiaTheme="minorEastAsia"/>
                <w:noProof/>
                <w:sz w:val="22"/>
                <w:lang w:eastAsia="cs-CZ"/>
              </w:rPr>
              <w:tab/>
            </w:r>
            <w:r w:rsidRPr="00CD6CE3">
              <w:rPr>
                <w:rStyle w:val="Hypertextovodkaz"/>
                <w:i/>
                <w:iCs/>
                <w:noProof/>
              </w:rPr>
              <w:t>Framework.rs</w:t>
            </w:r>
            <w:r>
              <w:rPr>
                <w:noProof/>
                <w:webHidden/>
              </w:rPr>
              <w:tab/>
            </w:r>
            <w:r>
              <w:rPr>
                <w:noProof/>
                <w:webHidden/>
              </w:rPr>
              <w:fldChar w:fldCharType="begin"/>
            </w:r>
            <w:r>
              <w:rPr>
                <w:noProof/>
                <w:webHidden/>
              </w:rPr>
              <w:instrText xml:space="preserve"> PAGEREF _Toc129551338 \h </w:instrText>
            </w:r>
            <w:r>
              <w:rPr>
                <w:noProof/>
                <w:webHidden/>
              </w:rPr>
            </w:r>
            <w:r>
              <w:rPr>
                <w:noProof/>
                <w:webHidden/>
              </w:rPr>
              <w:fldChar w:fldCharType="separate"/>
            </w:r>
            <w:r>
              <w:rPr>
                <w:noProof/>
                <w:webHidden/>
              </w:rPr>
              <w:t>17</w:t>
            </w:r>
            <w:r>
              <w:rPr>
                <w:noProof/>
                <w:webHidden/>
              </w:rPr>
              <w:fldChar w:fldCharType="end"/>
            </w:r>
          </w:hyperlink>
        </w:p>
        <w:p w14:paraId="71C073DC" w14:textId="4942BC40" w:rsidR="00DD5A48" w:rsidRDefault="00DD5A48">
          <w:pPr>
            <w:pStyle w:val="Obsah2"/>
            <w:rPr>
              <w:rFonts w:eastAsiaTheme="minorEastAsia"/>
              <w:noProof/>
              <w:sz w:val="22"/>
              <w:lang w:eastAsia="cs-CZ"/>
            </w:rPr>
          </w:pPr>
          <w:hyperlink w:anchor="_Toc129551339" w:history="1">
            <w:r w:rsidRPr="00CD6CE3">
              <w:rPr>
                <w:rStyle w:val="Hypertextovodkaz"/>
                <w:noProof/>
              </w:rPr>
              <w:t>4.2</w:t>
            </w:r>
            <w:r>
              <w:rPr>
                <w:rFonts w:eastAsiaTheme="minorEastAsia"/>
                <w:noProof/>
                <w:sz w:val="22"/>
                <w:lang w:eastAsia="cs-CZ"/>
              </w:rPr>
              <w:tab/>
            </w:r>
            <w:r w:rsidRPr="00CD6CE3">
              <w:rPr>
                <w:rStyle w:val="Hypertextovodkaz"/>
                <w:noProof/>
              </w:rPr>
              <w:t>Triangle</w:t>
            </w:r>
            <w:r>
              <w:rPr>
                <w:noProof/>
                <w:webHidden/>
              </w:rPr>
              <w:tab/>
            </w:r>
            <w:r>
              <w:rPr>
                <w:noProof/>
                <w:webHidden/>
              </w:rPr>
              <w:fldChar w:fldCharType="begin"/>
            </w:r>
            <w:r>
              <w:rPr>
                <w:noProof/>
                <w:webHidden/>
              </w:rPr>
              <w:instrText xml:space="preserve"> PAGEREF _Toc129551339 \h </w:instrText>
            </w:r>
            <w:r>
              <w:rPr>
                <w:noProof/>
                <w:webHidden/>
              </w:rPr>
            </w:r>
            <w:r>
              <w:rPr>
                <w:noProof/>
                <w:webHidden/>
              </w:rPr>
              <w:fldChar w:fldCharType="separate"/>
            </w:r>
            <w:r>
              <w:rPr>
                <w:noProof/>
                <w:webHidden/>
              </w:rPr>
              <w:t>18</w:t>
            </w:r>
            <w:r>
              <w:rPr>
                <w:noProof/>
                <w:webHidden/>
              </w:rPr>
              <w:fldChar w:fldCharType="end"/>
            </w:r>
          </w:hyperlink>
        </w:p>
        <w:p w14:paraId="7F29B155" w14:textId="50E30390" w:rsidR="00DD5A48" w:rsidRDefault="00DD5A48">
          <w:pPr>
            <w:pStyle w:val="Obsah2"/>
            <w:rPr>
              <w:rFonts w:eastAsiaTheme="minorEastAsia"/>
              <w:noProof/>
              <w:sz w:val="22"/>
              <w:lang w:eastAsia="cs-CZ"/>
            </w:rPr>
          </w:pPr>
          <w:hyperlink w:anchor="_Toc129551340" w:history="1">
            <w:r w:rsidRPr="00CD6CE3">
              <w:rPr>
                <w:rStyle w:val="Hypertextovodkaz"/>
                <w:noProof/>
              </w:rPr>
              <w:t>4.3</w:t>
            </w:r>
            <w:r>
              <w:rPr>
                <w:rFonts w:eastAsiaTheme="minorEastAsia"/>
                <w:noProof/>
                <w:sz w:val="22"/>
                <w:lang w:eastAsia="cs-CZ"/>
              </w:rPr>
              <w:tab/>
            </w:r>
            <w:r w:rsidRPr="00CD6CE3">
              <w:rPr>
                <w:rStyle w:val="Hypertextovodkaz"/>
                <w:noProof/>
              </w:rPr>
              <w:t>Cube</w:t>
            </w:r>
            <w:r>
              <w:rPr>
                <w:noProof/>
                <w:webHidden/>
              </w:rPr>
              <w:tab/>
            </w:r>
            <w:r>
              <w:rPr>
                <w:noProof/>
                <w:webHidden/>
              </w:rPr>
              <w:fldChar w:fldCharType="begin"/>
            </w:r>
            <w:r>
              <w:rPr>
                <w:noProof/>
                <w:webHidden/>
              </w:rPr>
              <w:instrText xml:space="preserve"> PAGEREF _Toc129551340 \h </w:instrText>
            </w:r>
            <w:r>
              <w:rPr>
                <w:noProof/>
                <w:webHidden/>
              </w:rPr>
            </w:r>
            <w:r>
              <w:rPr>
                <w:noProof/>
                <w:webHidden/>
              </w:rPr>
              <w:fldChar w:fldCharType="separate"/>
            </w:r>
            <w:r>
              <w:rPr>
                <w:noProof/>
                <w:webHidden/>
              </w:rPr>
              <w:t>23</w:t>
            </w:r>
            <w:r>
              <w:rPr>
                <w:noProof/>
                <w:webHidden/>
              </w:rPr>
              <w:fldChar w:fldCharType="end"/>
            </w:r>
          </w:hyperlink>
        </w:p>
        <w:p w14:paraId="7D85182A" w14:textId="16A11592" w:rsidR="00DD5A48" w:rsidRDefault="00DD5A48">
          <w:pPr>
            <w:pStyle w:val="Obsah2"/>
            <w:rPr>
              <w:rFonts w:eastAsiaTheme="minorEastAsia"/>
              <w:noProof/>
              <w:sz w:val="22"/>
              <w:lang w:eastAsia="cs-CZ"/>
            </w:rPr>
          </w:pPr>
          <w:hyperlink w:anchor="_Toc129551341" w:history="1">
            <w:r w:rsidRPr="00CD6CE3">
              <w:rPr>
                <w:rStyle w:val="Hypertextovodkaz"/>
                <w:noProof/>
              </w:rPr>
              <w:t>4.4</w:t>
            </w:r>
            <w:r>
              <w:rPr>
                <w:rFonts w:eastAsiaTheme="minorEastAsia"/>
                <w:noProof/>
                <w:sz w:val="22"/>
                <w:lang w:eastAsia="cs-CZ"/>
              </w:rPr>
              <w:tab/>
            </w:r>
            <w:r w:rsidRPr="00CD6CE3">
              <w:rPr>
                <w:rStyle w:val="Hypertextovodkaz"/>
                <w:noProof/>
              </w:rPr>
              <w:t>GPU Driven Rendering</w:t>
            </w:r>
            <w:r>
              <w:rPr>
                <w:noProof/>
                <w:webHidden/>
              </w:rPr>
              <w:tab/>
            </w:r>
            <w:r>
              <w:rPr>
                <w:noProof/>
                <w:webHidden/>
              </w:rPr>
              <w:fldChar w:fldCharType="begin"/>
            </w:r>
            <w:r>
              <w:rPr>
                <w:noProof/>
                <w:webHidden/>
              </w:rPr>
              <w:instrText xml:space="preserve"> PAGEREF _Toc129551341 \h </w:instrText>
            </w:r>
            <w:r>
              <w:rPr>
                <w:noProof/>
                <w:webHidden/>
              </w:rPr>
            </w:r>
            <w:r>
              <w:rPr>
                <w:noProof/>
                <w:webHidden/>
              </w:rPr>
              <w:fldChar w:fldCharType="separate"/>
            </w:r>
            <w:r>
              <w:rPr>
                <w:noProof/>
                <w:webHidden/>
              </w:rPr>
              <w:t>28</w:t>
            </w:r>
            <w:r>
              <w:rPr>
                <w:noProof/>
                <w:webHidden/>
              </w:rPr>
              <w:fldChar w:fldCharType="end"/>
            </w:r>
          </w:hyperlink>
        </w:p>
        <w:p w14:paraId="75FD010F" w14:textId="5F8572DD" w:rsidR="00DD5A48" w:rsidRDefault="00DD5A48">
          <w:pPr>
            <w:pStyle w:val="Obsah3"/>
            <w:rPr>
              <w:rFonts w:eastAsiaTheme="minorEastAsia"/>
              <w:noProof/>
              <w:sz w:val="22"/>
              <w:lang w:eastAsia="cs-CZ"/>
            </w:rPr>
          </w:pPr>
          <w:hyperlink w:anchor="_Toc129551342" w:history="1">
            <w:r w:rsidRPr="00CD6CE3">
              <w:rPr>
                <w:rStyle w:val="Hypertextovodkaz"/>
                <w:noProof/>
              </w:rPr>
              <w:t>4.4.1</w:t>
            </w:r>
            <w:r>
              <w:rPr>
                <w:rFonts w:eastAsiaTheme="minorEastAsia"/>
                <w:noProof/>
                <w:sz w:val="22"/>
                <w:lang w:eastAsia="cs-CZ"/>
              </w:rPr>
              <w:tab/>
            </w:r>
            <w:r w:rsidRPr="00CD6CE3">
              <w:rPr>
                <w:rStyle w:val="Hypertextovodkaz"/>
                <w:noProof/>
              </w:rPr>
              <w:t>Princip</w:t>
            </w:r>
            <w:r>
              <w:rPr>
                <w:noProof/>
                <w:webHidden/>
              </w:rPr>
              <w:tab/>
            </w:r>
            <w:r>
              <w:rPr>
                <w:noProof/>
                <w:webHidden/>
              </w:rPr>
              <w:fldChar w:fldCharType="begin"/>
            </w:r>
            <w:r>
              <w:rPr>
                <w:noProof/>
                <w:webHidden/>
              </w:rPr>
              <w:instrText xml:space="preserve"> PAGEREF _Toc129551342 \h </w:instrText>
            </w:r>
            <w:r>
              <w:rPr>
                <w:noProof/>
                <w:webHidden/>
              </w:rPr>
            </w:r>
            <w:r>
              <w:rPr>
                <w:noProof/>
                <w:webHidden/>
              </w:rPr>
              <w:fldChar w:fldCharType="separate"/>
            </w:r>
            <w:r>
              <w:rPr>
                <w:noProof/>
                <w:webHidden/>
              </w:rPr>
              <w:t>28</w:t>
            </w:r>
            <w:r>
              <w:rPr>
                <w:noProof/>
                <w:webHidden/>
              </w:rPr>
              <w:fldChar w:fldCharType="end"/>
            </w:r>
          </w:hyperlink>
        </w:p>
        <w:p w14:paraId="061E9BC2" w14:textId="2AC0DF90" w:rsidR="00DD5A48" w:rsidRDefault="00DD5A48">
          <w:pPr>
            <w:pStyle w:val="Obsah3"/>
            <w:rPr>
              <w:rFonts w:eastAsiaTheme="minorEastAsia"/>
              <w:noProof/>
              <w:sz w:val="22"/>
              <w:lang w:eastAsia="cs-CZ"/>
            </w:rPr>
          </w:pPr>
          <w:hyperlink w:anchor="_Toc129551343" w:history="1">
            <w:r w:rsidRPr="00CD6CE3">
              <w:rPr>
                <w:rStyle w:val="Hypertextovodkaz"/>
                <w:noProof/>
              </w:rPr>
              <w:t>4.4.2</w:t>
            </w:r>
            <w:r>
              <w:rPr>
                <w:rFonts w:eastAsiaTheme="minorEastAsia"/>
                <w:noProof/>
                <w:sz w:val="22"/>
                <w:lang w:eastAsia="cs-CZ"/>
              </w:rPr>
              <w:tab/>
            </w:r>
            <w:r w:rsidRPr="00CD6CE3">
              <w:rPr>
                <w:rStyle w:val="Hypertextovodkaz"/>
                <w:noProof/>
              </w:rPr>
              <w:t>Návrh</w:t>
            </w:r>
            <w:r>
              <w:rPr>
                <w:noProof/>
                <w:webHidden/>
              </w:rPr>
              <w:tab/>
            </w:r>
            <w:r>
              <w:rPr>
                <w:noProof/>
                <w:webHidden/>
              </w:rPr>
              <w:fldChar w:fldCharType="begin"/>
            </w:r>
            <w:r>
              <w:rPr>
                <w:noProof/>
                <w:webHidden/>
              </w:rPr>
              <w:instrText xml:space="preserve"> PAGEREF _Toc129551343 \h </w:instrText>
            </w:r>
            <w:r>
              <w:rPr>
                <w:noProof/>
                <w:webHidden/>
              </w:rPr>
            </w:r>
            <w:r>
              <w:rPr>
                <w:noProof/>
                <w:webHidden/>
              </w:rPr>
              <w:fldChar w:fldCharType="separate"/>
            </w:r>
            <w:r>
              <w:rPr>
                <w:noProof/>
                <w:webHidden/>
              </w:rPr>
              <w:t>29</w:t>
            </w:r>
            <w:r>
              <w:rPr>
                <w:noProof/>
                <w:webHidden/>
              </w:rPr>
              <w:fldChar w:fldCharType="end"/>
            </w:r>
          </w:hyperlink>
        </w:p>
        <w:p w14:paraId="5F4A05F7" w14:textId="2B235842" w:rsidR="00DD5A48" w:rsidRDefault="00DD5A48">
          <w:pPr>
            <w:pStyle w:val="Obsah3"/>
            <w:rPr>
              <w:rFonts w:eastAsiaTheme="minorEastAsia"/>
              <w:noProof/>
              <w:sz w:val="22"/>
              <w:lang w:eastAsia="cs-CZ"/>
            </w:rPr>
          </w:pPr>
          <w:hyperlink w:anchor="_Toc129551344" w:history="1">
            <w:r w:rsidRPr="00CD6CE3">
              <w:rPr>
                <w:rStyle w:val="Hypertextovodkaz"/>
                <w:noProof/>
              </w:rPr>
              <w:t>4.4.3</w:t>
            </w:r>
            <w:r>
              <w:rPr>
                <w:rFonts w:eastAsiaTheme="minorEastAsia"/>
                <w:noProof/>
                <w:sz w:val="22"/>
                <w:lang w:eastAsia="cs-CZ"/>
              </w:rPr>
              <w:tab/>
            </w:r>
            <w:r w:rsidRPr="00CD6CE3">
              <w:rPr>
                <w:rStyle w:val="Hypertextovodkaz"/>
                <w:noProof/>
              </w:rPr>
              <w:t>Implementace</w:t>
            </w:r>
            <w:r>
              <w:rPr>
                <w:noProof/>
                <w:webHidden/>
              </w:rPr>
              <w:tab/>
            </w:r>
            <w:r>
              <w:rPr>
                <w:noProof/>
                <w:webHidden/>
              </w:rPr>
              <w:fldChar w:fldCharType="begin"/>
            </w:r>
            <w:r>
              <w:rPr>
                <w:noProof/>
                <w:webHidden/>
              </w:rPr>
              <w:instrText xml:space="preserve"> PAGEREF _Toc129551344 \h </w:instrText>
            </w:r>
            <w:r>
              <w:rPr>
                <w:noProof/>
                <w:webHidden/>
              </w:rPr>
            </w:r>
            <w:r>
              <w:rPr>
                <w:noProof/>
                <w:webHidden/>
              </w:rPr>
              <w:fldChar w:fldCharType="separate"/>
            </w:r>
            <w:r>
              <w:rPr>
                <w:noProof/>
                <w:webHidden/>
              </w:rPr>
              <w:t>29</w:t>
            </w:r>
            <w:r>
              <w:rPr>
                <w:noProof/>
                <w:webHidden/>
              </w:rPr>
              <w:fldChar w:fldCharType="end"/>
            </w:r>
          </w:hyperlink>
        </w:p>
        <w:p w14:paraId="35D3C02E" w14:textId="19BB11BE" w:rsidR="00DD5A48" w:rsidRDefault="00DD5A48">
          <w:pPr>
            <w:pStyle w:val="Obsah1"/>
            <w:rPr>
              <w:rFonts w:eastAsiaTheme="minorEastAsia"/>
              <w:noProof/>
              <w:sz w:val="22"/>
              <w:lang w:eastAsia="cs-CZ"/>
            </w:rPr>
          </w:pPr>
          <w:hyperlink w:anchor="_Toc129551345" w:history="1">
            <w:r w:rsidRPr="00CD6CE3">
              <w:rPr>
                <w:rStyle w:val="Hypertextovodkaz"/>
                <w:noProof/>
              </w:rPr>
              <w:t>Závěr</w:t>
            </w:r>
            <w:r>
              <w:rPr>
                <w:noProof/>
                <w:webHidden/>
              </w:rPr>
              <w:tab/>
            </w:r>
            <w:r>
              <w:rPr>
                <w:noProof/>
                <w:webHidden/>
              </w:rPr>
              <w:fldChar w:fldCharType="begin"/>
            </w:r>
            <w:r>
              <w:rPr>
                <w:noProof/>
                <w:webHidden/>
              </w:rPr>
              <w:instrText xml:space="preserve"> PAGEREF _Toc129551345 \h </w:instrText>
            </w:r>
            <w:r>
              <w:rPr>
                <w:noProof/>
                <w:webHidden/>
              </w:rPr>
            </w:r>
            <w:r>
              <w:rPr>
                <w:noProof/>
                <w:webHidden/>
              </w:rPr>
              <w:fldChar w:fldCharType="separate"/>
            </w:r>
            <w:r>
              <w:rPr>
                <w:noProof/>
                <w:webHidden/>
              </w:rPr>
              <w:t>30</w:t>
            </w:r>
            <w:r>
              <w:rPr>
                <w:noProof/>
                <w:webHidden/>
              </w:rPr>
              <w:fldChar w:fldCharType="end"/>
            </w:r>
          </w:hyperlink>
        </w:p>
        <w:p w14:paraId="17806A52" w14:textId="5F101122" w:rsidR="00DD5A48" w:rsidRDefault="00DD5A48">
          <w:pPr>
            <w:pStyle w:val="Obsah1"/>
            <w:rPr>
              <w:rFonts w:eastAsiaTheme="minorEastAsia"/>
              <w:noProof/>
              <w:sz w:val="22"/>
              <w:lang w:eastAsia="cs-CZ"/>
            </w:rPr>
          </w:pPr>
          <w:hyperlink w:anchor="_Toc129551346" w:history="1">
            <w:r w:rsidRPr="00CD6CE3">
              <w:rPr>
                <w:rStyle w:val="Hypertextovodkaz"/>
                <w:noProof/>
              </w:rPr>
              <w:t>Seznam zkratek a odborných výrazů</w:t>
            </w:r>
            <w:r>
              <w:rPr>
                <w:noProof/>
                <w:webHidden/>
              </w:rPr>
              <w:tab/>
            </w:r>
            <w:r>
              <w:rPr>
                <w:noProof/>
                <w:webHidden/>
              </w:rPr>
              <w:fldChar w:fldCharType="begin"/>
            </w:r>
            <w:r>
              <w:rPr>
                <w:noProof/>
                <w:webHidden/>
              </w:rPr>
              <w:instrText xml:space="preserve"> PAGEREF _Toc129551346 \h </w:instrText>
            </w:r>
            <w:r>
              <w:rPr>
                <w:noProof/>
                <w:webHidden/>
              </w:rPr>
            </w:r>
            <w:r>
              <w:rPr>
                <w:noProof/>
                <w:webHidden/>
              </w:rPr>
              <w:fldChar w:fldCharType="separate"/>
            </w:r>
            <w:r>
              <w:rPr>
                <w:noProof/>
                <w:webHidden/>
              </w:rPr>
              <w:t>31</w:t>
            </w:r>
            <w:r>
              <w:rPr>
                <w:noProof/>
                <w:webHidden/>
              </w:rPr>
              <w:fldChar w:fldCharType="end"/>
            </w:r>
          </w:hyperlink>
        </w:p>
        <w:p w14:paraId="347B9BD0" w14:textId="4DAC4410" w:rsidR="00DD5A48" w:rsidRDefault="00DD5A48">
          <w:pPr>
            <w:pStyle w:val="Obsah1"/>
            <w:rPr>
              <w:rFonts w:eastAsiaTheme="minorEastAsia"/>
              <w:noProof/>
              <w:sz w:val="22"/>
              <w:lang w:eastAsia="cs-CZ"/>
            </w:rPr>
          </w:pPr>
          <w:hyperlink w:anchor="_Toc129551347" w:history="1">
            <w:r w:rsidRPr="00CD6CE3">
              <w:rPr>
                <w:rStyle w:val="Hypertextovodkaz"/>
                <w:noProof/>
              </w:rPr>
              <w:t>Seznam obrázků</w:t>
            </w:r>
            <w:r>
              <w:rPr>
                <w:noProof/>
                <w:webHidden/>
              </w:rPr>
              <w:tab/>
            </w:r>
            <w:r>
              <w:rPr>
                <w:noProof/>
                <w:webHidden/>
              </w:rPr>
              <w:fldChar w:fldCharType="begin"/>
            </w:r>
            <w:r>
              <w:rPr>
                <w:noProof/>
                <w:webHidden/>
              </w:rPr>
              <w:instrText xml:space="preserve"> PAGEREF _Toc129551347 \h </w:instrText>
            </w:r>
            <w:r>
              <w:rPr>
                <w:noProof/>
                <w:webHidden/>
              </w:rPr>
            </w:r>
            <w:r>
              <w:rPr>
                <w:noProof/>
                <w:webHidden/>
              </w:rPr>
              <w:fldChar w:fldCharType="separate"/>
            </w:r>
            <w:r>
              <w:rPr>
                <w:noProof/>
                <w:webHidden/>
              </w:rPr>
              <w:t>32</w:t>
            </w:r>
            <w:r>
              <w:rPr>
                <w:noProof/>
                <w:webHidden/>
              </w:rPr>
              <w:fldChar w:fldCharType="end"/>
            </w:r>
          </w:hyperlink>
        </w:p>
        <w:p w14:paraId="0515541B" w14:textId="44BBF077" w:rsidR="00DD5A48" w:rsidRDefault="00DD5A48">
          <w:pPr>
            <w:pStyle w:val="Obsah1"/>
            <w:rPr>
              <w:rFonts w:eastAsiaTheme="minorEastAsia"/>
              <w:noProof/>
              <w:sz w:val="22"/>
              <w:lang w:eastAsia="cs-CZ"/>
            </w:rPr>
          </w:pPr>
          <w:hyperlink w:anchor="_Toc129551348" w:history="1">
            <w:r w:rsidRPr="00CD6CE3">
              <w:rPr>
                <w:rStyle w:val="Hypertextovodkaz"/>
                <w:noProof/>
              </w:rPr>
              <w:t>Použité zdroje</w:t>
            </w:r>
            <w:r>
              <w:rPr>
                <w:noProof/>
                <w:webHidden/>
              </w:rPr>
              <w:tab/>
            </w:r>
            <w:r>
              <w:rPr>
                <w:noProof/>
                <w:webHidden/>
              </w:rPr>
              <w:fldChar w:fldCharType="begin"/>
            </w:r>
            <w:r>
              <w:rPr>
                <w:noProof/>
                <w:webHidden/>
              </w:rPr>
              <w:instrText xml:space="preserve"> PAGEREF _Toc129551348 \h </w:instrText>
            </w:r>
            <w:r>
              <w:rPr>
                <w:noProof/>
                <w:webHidden/>
              </w:rPr>
            </w:r>
            <w:r>
              <w:rPr>
                <w:noProof/>
                <w:webHidden/>
              </w:rPr>
              <w:fldChar w:fldCharType="separate"/>
            </w:r>
            <w:r>
              <w:rPr>
                <w:noProof/>
                <w:webHidden/>
              </w:rPr>
              <w:t>33</w:t>
            </w:r>
            <w:r>
              <w:rPr>
                <w:noProof/>
                <w:webHidden/>
              </w:rPr>
              <w:fldChar w:fldCharType="end"/>
            </w:r>
          </w:hyperlink>
        </w:p>
        <w:p w14:paraId="1E48459C" w14:textId="1E64D361" w:rsidR="00DD5A48" w:rsidRDefault="00DD5A48">
          <w:pPr>
            <w:pStyle w:val="Obsah1"/>
            <w:tabs>
              <w:tab w:val="left" w:pos="720"/>
            </w:tabs>
            <w:rPr>
              <w:rFonts w:eastAsiaTheme="minorEastAsia"/>
              <w:noProof/>
              <w:sz w:val="22"/>
              <w:lang w:eastAsia="cs-CZ"/>
            </w:rPr>
          </w:pPr>
          <w:hyperlink w:anchor="_Toc129551349" w:history="1">
            <w:r w:rsidRPr="00CD6CE3">
              <w:rPr>
                <w:rStyle w:val="Hypertextovodkaz"/>
                <w:noProof/>
              </w:rPr>
              <w:t>A.</w:t>
            </w:r>
            <w:r>
              <w:rPr>
                <w:rFonts w:eastAsiaTheme="minorEastAsia"/>
                <w:noProof/>
                <w:sz w:val="22"/>
                <w:lang w:eastAsia="cs-CZ"/>
              </w:rPr>
              <w:tab/>
            </w:r>
            <w:r w:rsidRPr="00CD6CE3">
              <w:rPr>
                <w:rStyle w:val="Hypertextovodkaz"/>
                <w:noProof/>
              </w:rPr>
              <w:t>Seznam přiložených souborů</w:t>
            </w:r>
            <w:r>
              <w:rPr>
                <w:noProof/>
                <w:webHidden/>
              </w:rPr>
              <w:tab/>
            </w:r>
            <w:r>
              <w:rPr>
                <w:noProof/>
                <w:webHidden/>
              </w:rPr>
              <w:fldChar w:fldCharType="begin"/>
            </w:r>
            <w:r>
              <w:rPr>
                <w:noProof/>
                <w:webHidden/>
              </w:rPr>
              <w:instrText xml:space="preserve"> PAGEREF _Toc129551349 \h </w:instrText>
            </w:r>
            <w:r>
              <w:rPr>
                <w:noProof/>
                <w:webHidden/>
              </w:rPr>
            </w:r>
            <w:r>
              <w:rPr>
                <w:noProof/>
                <w:webHidden/>
              </w:rPr>
              <w:fldChar w:fldCharType="separate"/>
            </w:r>
            <w:r>
              <w:rPr>
                <w:noProof/>
                <w:webHidden/>
              </w:rPr>
              <w:t>I</w:t>
            </w:r>
            <w:r>
              <w:rPr>
                <w:noProof/>
                <w:webHidden/>
              </w:rPr>
              <w:fldChar w:fldCharType="end"/>
            </w:r>
          </w:hyperlink>
        </w:p>
        <w:p w14:paraId="553F49A4" w14:textId="55A3352E" w:rsidR="00236BCF" w:rsidRDefault="00236BCF">
          <w:r>
            <w:rPr>
              <w:b/>
              <w:bCs/>
            </w:rPr>
            <w:fldChar w:fldCharType="end"/>
          </w:r>
        </w:p>
      </w:sdtContent>
    </w:sdt>
    <w:p w14:paraId="77F901B3"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6BAADFC8" w14:textId="045151A1" w:rsidR="001E0382" w:rsidRDefault="001E0382" w:rsidP="00440DE5">
      <w:pPr>
        <w:pStyle w:val="Neslovannadpis"/>
      </w:pPr>
      <w:bookmarkStart w:id="0" w:name="_Toc86047603"/>
      <w:bookmarkStart w:id="1" w:name="_Toc86055210"/>
      <w:bookmarkStart w:id="2" w:name="_Toc129551299"/>
      <w:r>
        <w:lastRenderedPageBreak/>
        <w:t>Úvod</w:t>
      </w:r>
      <w:bookmarkEnd w:id="2"/>
    </w:p>
    <w:p w14:paraId="3AD05502" w14:textId="4412B986" w:rsidR="001E0382" w:rsidRDefault="001E0382" w:rsidP="001E0382">
      <w:pPr>
        <w:pStyle w:val="Sta"/>
        <w:rPr>
          <w:lang w:eastAsia="en-US"/>
        </w:rPr>
      </w:pPr>
      <w:r>
        <w:rPr>
          <w:lang w:eastAsia="en-US"/>
        </w:rPr>
        <w:t>Téma renderování a matematiky, která stojí za vykreslením počítačové grafiky</w:t>
      </w:r>
      <w:r w:rsidR="00E32B30">
        <w:rPr>
          <w:lang w:eastAsia="en-US"/>
        </w:rPr>
        <w:t>,</w:t>
      </w:r>
      <w:r>
        <w:rPr>
          <w:lang w:eastAsia="en-US"/>
        </w:rPr>
        <w:t xml:space="preserve"> mě vždycky zajímalo, ale nikdy jsem se mu nevěnoval tak do hloubky, jak bych chtěl. </w:t>
      </w:r>
      <w:r w:rsidR="00E84D27">
        <w:rPr>
          <w:lang w:eastAsia="en-US"/>
        </w:rPr>
        <w:br/>
      </w:r>
      <w:r w:rsidR="00D509A8">
        <w:rPr>
          <w:lang w:eastAsia="en-US"/>
        </w:rPr>
        <w:t>O</w:t>
      </w:r>
      <w:r>
        <w:rPr>
          <w:lang w:eastAsia="en-US"/>
        </w:rPr>
        <w:t xml:space="preserve"> letních prázdninách jsem poměrně náhodou narazil na firmu Löwenware, kde jsem s odbornou pomocí vyhotovil demo </w:t>
      </w:r>
      <w:r w:rsidRPr="00974F3E">
        <w:rPr>
          <w:i/>
          <w:iCs/>
          <w:lang w:eastAsia="en-US"/>
        </w:rPr>
        <w:t>GPU driven render</w:t>
      </w:r>
      <w:r>
        <w:rPr>
          <w:i/>
          <w:iCs/>
          <w:lang w:eastAsia="en-US"/>
        </w:rPr>
        <w:t xml:space="preserve">ování </w:t>
      </w:r>
      <w:r>
        <w:rPr>
          <w:lang w:eastAsia="en-US"/>
        </w:rPr>
        <w:t>(vykreslování řízené grafickou kartou) a toto téma mě zaujalo natolik, že jsem se rozhodl ho zpracovat jako maturitní práci.</w:t>
      </w:r>
    </w:p>
    <w:p w14:paraId="3EB53114" w14:textId="7724DCBD" w:rsidR="001E0382" w:rsidRDefault="001E0382" w:rsidP="001E0382">
      <w:pPr>
        <w:pStyle w:val="Sta"/>
        <w:rPr>
          <w:lang w:eastAsia="en-US"/>
        </w:rPr>
      </w:pPr>
      <w:r>
        <w:rPr>
          <w:lang w:eastAsia="en-US"/>
        </w:rPr>
        <w:t>Tato práce tedy bude moci posloužit všem těm, kteří by chtěli více do hloubky pochopit, jak funguje renderování 2D nebo 3D grafiky. A mohu vám dopředu říct, že se znalostí WGPU budete mít velice dobré chápání toho, jak fungují dnešní moderní grafické API.</w:t>
      </w:r>
    </w:p>
    <w:p w14:paraId="0A8E4AEF" w14:textId="0E708C79" w:rsidR="008378DD" w:rsidRDefault="008378DD" w:rsidP="001E0382">
      <w:pPr>
        <w:pStyle w:val="Nadpis1"/>
      </w:pPr>
      <w:bookmarkStart w:id="3" w:name="_Toc129551300"/>
      <w:r>
        <w:lastRenderedPageBreak/>
        <w:t>Práce ve firmě</w:t>
      </w:r>
      <w:bookmarkEnd w:id="3"/>
    </w:p>
    <w:p w14:paraId="0EC9B389" w14:textId="7E593A92" w:rsidR="00F50391" w:rsidRDefault="00F50391" w:rsidP="00F50391">
      <w:pPr>
        <w:pStyle w:val="Nadpis2"/>
      </w:pPr>
      <w:bookmarkStart w:id="4" w:name="_Toc129551301"/>
      <w:r>
        <w:t>Začátky</w:t>
      </w:r>
      <w:bookmarkEnd w:id="4"/>
    </w:p>
    <w:p w14:paraId="4028E42E" w14:textId="412C4967" w:rsidR="00204DC3" w:rsidRPr="00204DC3" w:rsidRDefault="00204DC3" w:rsidP="00204DC3">
      <w:r>
        <w:t xml:space="preserve">Jak jste </w:t>
      </w:r>
      <w:r w:rsidR="009C0B44">
        <w:t xml:space="preserve">se mohli dozvědět </w:t>
      </w:r>
      <w:r>
        <w:t xml:space="preserve">v úvodu, tak mě téma </w:t>
      </w:r>
      <w:r w:rsidR="00FC647A">
        <w:t>renderování</w:t>
      </w:r>
      <w:r w:rsidR="005975C0">
        <w:t xml:space="preserve"> už nějakou dobu</w:t>
      </w:r>
      <w:r>
        <w:t xml:space="preserve"> zajímá, ale jelikož jsem se mu nikdy moc nevěnoval, byly pro mě začátky ve firmě docela složité.</w:t>
      </w:r>
    </w:p>
    <w:p w14:paraId="0364FA2B" w14:textId="6B99F24D" w:rsidR="00F50391" w:rsidRDefault="00F50391" w:rsidP="00F50391">
      <w:r>
        <w:t xml:space="preserve">Po asi tak dvou týdnech snahy pochopit Rust, WGPU (nebo celkově 3D grafické API), jak se reprezentují modely, jaké existují druhy bufferů, …, se mi podařilo </w:t>
      </w:r>
      <w:r w:rsidR="00166963">
        <w:t>na</w:t>
      </w:r>
      <w:r w:rsidR="005A0655">
        <w:t>programovat</w:t>
      </w:r>
      <w:r>
        <w:t xml:space="preserve"> první demo. Pořád jsem ale z celistvého kódu chápal jen mnou napsanou část</w:t>
      </w:r>
      <w:r w:rsidR="00D34B96">
        <w:t xml:space="preserve"> a pro v</w:t>
      </w:r>
      <w:r>
        <w:t>yhotovení něčeho, jako jsou efekty následného zpracování</w:t>
      </w:r>
      <w:r w:rsidR="00B20326">
        <w:t>,</w:t>
      </w:r>
      <w:r>
        <w:t xml:space="preserve"> jsem</w:t>
      </w:r>
      <w:r w:rsidR="00F45A4C">
        <w:t xml:space="preserve"> se</w:t>
      </w:r>
      <w:r>
        <w:t xml:space="preserve"> ještě </w:t>
      </w:r>
      <w:r w:rsidR="00326FD2">
        <w:t>musel</w:t>
      </w:r>
      <w:r>
        <w:t xml:space="preserve"> doučit potřebné základy.</w:t>
      </w:r>
    </w:p>
    <w:p w14:paraId="298AC459" w14:textId="50667A22" w:rsidR="0087748C" w:rsidRPr="007E1DC4" w:rsidRDefault="0087748C" w:rsidP="00F50391">
      <w:r>
        <w:t>Začal jsem se proto vše učit od samého začátku a přišlo mi zajímavé to zahrnout do mé práce, aby se někdo jiný nemusel s podobnými problémy a otázkami tolik zabývat.</w:t>
      </w:r>
    </w:p>
    <w:p w14:paraId="5541B4C6" w14:textId="315E15F3" w:rsidR="00F50391" w:rsidRPr="00F50391" w:rsidRDefault="00F50391" w:rsidP="00F50391">
      <w:pPr>
        <w:pStyle w:val="Nadpis2"/>
      </w:pPr>
      <w:bookmarkStart w:id="5" w:name="_Toc129551302"/>
      <w:r>
        <w:t>Zadání</w:t>
      </w:r>
      <w:bookmarkEnd w:id="5"/>
    </w:p>
    <w:p w14:paraId="7B9A6194" w14:textId="2B6A1E36" w:rsidR="00B76ECE" w:rsidRDefault="00692FC3" w:rsidP="00EC3B46">
      <w:r>
        <w:t>Moje práce ve firmě spočívá v takovém průzkumu. Obvykle dostanu pár odkazů na nějaký koncept</w:t>
      </w:r>
      <w:r w:rsidR="00415CBA">
        <w:t xml:space="preserve"> (návrh, myšlenku, feature, …)</w:t>
      </w:r>
      <w:r>
        <w:t>, který</w:t>
      </w:r>
      <w:r w:rsidR="009A44C0">
        <w:t xml:space="preserve"> je potřeba</w:t>
      </w:r>
      <w:r>
        <w:t xml:space="preserve"> implementovat do enginu.</w:t>
      </w:r>
      <w:r w:rsidR="00530A8E">
        <w:t xml:space="preserve"> Plus se většinou ještě</w:t>
      </w:r>
      <w:r w:rsidR="003B01AF">
        <w:t xml:space="preserve"> s nadřízeným</w:t>
      </w:r>
      <w:r w:rsidR="00530A8E">
        <w:t xml:space="preserve"> </w:t>
      </w:r>
      <w:r w:rsidR="003B01AF">
        <w:t>osobně domluvím</w:t>
      </w:r>
      <w:r w:rsidR="00530A8E">
        <w:t xml:space="preserve"> na detailech a v průběhu práce s ním veškeré svoje dotazy konzultuji.</w:t>
      </w:r>
    </w:p>
    <w:p w14:paraId="543B4BBC" w14:textId="2976ED29" w:rsidR="002F36CB" w:rsidRDefault="002F36CB" w:rsidP="002F36CB">
      <w:r>
        <w:t xml:space="preserve">Příkladem může být zadání na </w:t>
      </w:r>
      <w:r w:rsidRPr="002F36CB">
        <w:rPr>
          <w:i/>
          <w:iCs/>
        </w:rPr>
        <w:t>GPU driven render</w:t>
      </w:r>
      <w:r w:rsidR="000A0EF4">
        <w:rPr>
          <w:i/>
          <w:iCs/>
        </w:rPr>
        <w:t>ování</w:t>
      </w:r>
      <w:r w:rsidR="007E1B60">
        <w:t>, kde bylo cílem</w:t>
      </w:r>
      <w:r w:rsidR="006C5326">
        <w:t>,</w:t>
      </w:r>
      <w:r w:rsidR="007E1B60">
        <w:t xml:space="preserve"> co nejefektivněji vykreslit velké množství objektů</w:t>
      </w:r>
      <w:r>
        <w:t>:</w:t>
      </w:r>
    </w:p>
    <w:p w14:paraId="53CF6CBB" w14:textId="6BD6F808" w:rsidR="002F36CB" w:rsidRDefault="00000000" w:rsidP="002F36CB">
      <w:pPr>
        <w:pStyle w:val="Odstavecseseznamem"/>
        <w:numPr>
          <w:ilvl w:val="0"/>
          <w:numId w:val="32"/>
        </w:numPr>
      </w:pPr>
      <w:hyperlink r:id="rId15" w:history="1">
        <w:r w:rsidR="002F36CB" w:rsidRPr="00BA6AE4">
          <w:rPr>
            <w:rStyle w:val="Hypertextovodkaz"/>
          </w:rPr>
          <w:t>https://vkguide.dev/docs/gpudriven/gpu_driven_engines/</w:t>
        </w:r>
      </w:hyperlink>
    </w:p>
    <w:p w14:paraId="160EED41" w14:textId="77777777" w:rsidR="002F36CB" w:rsidRDefault="002F36CB" w:rsidP="002F36CB"/>
    <w:p w14:paraId="1B6AF19F" w14:textId="75FCBC22" w:rsidR="00F50391" w:rsidRDefault="00F50391" w:rsidP="00F50391">
      <w:pPr>
        <w:pStyle w:val="Nadpis2"/>
      </w:pPr>
      <w:bookmarkStart w:id="6" w:name="_Toc129551303"/>
      <w:r>
        <w:lastRenderedPageBreak/>
        <w:t>Výstup</w:t>
      </w:r>
      <w:bookmarkEnd w:id="6"/>
    </w:p>
    <w:p w14:paraId="398C4415" w14:textId="1A67ADF4" w:rsidR="00F50391" w:rsidRDefault="0077494C" w:rsidP="00F50391">
      <w:r>
        <w:rPr>
          <w:noProof/>
        </w:rPr>
        <mc:AlternateContent>
          <mc:Choice Requires="wps">
            <w:drawing>
              <wp:anchor distT="0" distB="0" distL="114300" distR="114300" simplePos="0" relativeHeight="251677696" behindDoc="0" locked="0" layoutInCell="1" allowOverlap="1" wp14:anchorId="16892D9A" wp14:editId="65F53B5E">
                <wp:simplePos x="0" y="0"/>
                <wp:positionH relativeFrom="column">
                  <wp:posOffset>1146810</wp:posOffset>
                </wp:positionH>
                <wp:positionV relativeFrom="paragraph">
                  <wp:posOffset>3075305</wp:posOffset>
                </wp:positionV>
                <wp:extent cx="3466465"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3466465" cy="635"/>
                        </a:xfrm>
                        <a:prstGeom prst="rect">
                          <a:avLst/>
                        </a:prstGeom>
                        <a:solidFill>
                          <a:prstClr val="white"/>
                        </a:solidFill>
                        <a:ln>
                          <a:noFill/>
                        </a:ln>
                      </wps:spPr>
                      <wps:txbx>
                        <w:txbxContent>
                          <w:p w14:paraId="66CA5E2D" w14:textId="4F8F9266" w:rsidR="0077494C" w:rsidRPr="00E3110B" w:rsidRDefault="0077494C" w:rsidP="0077494C">
                            <w:pPr>
                              <w:pStyle w:val="Titulek"/>
                              <w:rPr>
                                <w:noProof/>
                                <w:sz w:val="24"/>
                              </w:rPr>
                            </w:pPr>
                            <w:bookmarkStart w:id="7" w:name="_Toc129446365"/>
                            <w:r>
                              <w:t xml:space="preserve">Obrázek </w:t>
                            </w:r>
                            <w:fldSimple w:instr=" SEQ Obrázek \* ARABIC ">
                              <w:r w:rsidR="00E34BF1">
                                <w:rPr>
                                  <w:noProof/>
                                </w:rPr>
                                <w:t>1</w:t>
                              </w:r>
                            </w:fldSimple>
                            <w:r>
                              <w:t xml:space="preserve"> - GPU Driven Rendering</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92D9A" id="Textové pole 9" o:spid="_x0000_s1029" type="#_x0000_t202" style="position:absolute;left:0;text-align:left;margin-left:90.3pt;margin-top:242.15pt;width:272.9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" stroked="f">
                <v:textbox style="mso-fit-shape-to-text:t" inset="0,0,0,0">
                  <w:txbxContent>
                    <w:p w14:paraId="66CA5E2D" w14:textId="4F8F9266" w:rsidR="0077494C" w:rsidRPr="00E3110B" w:rsidRDefault="0077494C" w:rsidP="0077494C">
                      <w:pPr>
                        <w:pStyle w:val="Titulek"/>
                        <w:rPr>
                          <w:noProof/>
                          <w:sz w:val="24"/>
                        </w:rPr>
                      </w:pPr>
                      <w:bookmarkStart w:id="8" w:name="_Toc129446365"/>
                      <w:r>
                        <w:t xml:space="preserve">Obrázek </w:t>
                      </w:r>
                      <w:fldSimple w:instr=" SEQ Obrázek \* ARABIC ">
                        <w:r w:rsidR="00E34BF1">
                          <w:rPr>
                            <w:noProof/>
                          </w:rPr>
                          <w:t>1</w:t>
                        </w:r>
                      </w:fldSimple>
                      <w:r>
                        <w:t xml:space="preserve"> - GPU Driven Rendering</w:t>
                      </w:r>
                      <w:bookmarkEnd w:id="8"/>
                    </w:p>
                  </w:txbxContent>
                </v:textbox>
                <w10:wrap type="topAndBottom"/>
              </v:shape>
            </w:pict>
          </mc:Fallback>
        </mc:AlternateContent>
      </w:r>
      <w:r w:rsidR="00607692">
        <w:rPr>
          <w:noProof/>
        </w:rPr>
        <w:drawing>
          <wp:anchor distT="180340" distB="180340" distL="114300" distR="114300" simplePos="0" relativeHeight="251674624" behindDoc="0" locked="0" layoutInCell="1" allowOverlap="1" wp14:anchorId="0B91C044" wp14:editId="505D79E4">
            <wp:simplePos x="0" y="0"/>
            <wp:positionH relativeFrom="margin">
              <wp:posOffset>1146810</wp:posOffset>
            </wp:positionH>
            <wp:positionV relativeFrom="paragraph">
              <wp:posOffset>397510</wp:posOffset>
            </wp:positionV>
            <wp:extent cx="3466465" cy="2620645"/>
            <wp:effectExtent l="0" t="0" r="635" b="8255"/>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66465" cy="2620645"/>
                    </a:xfrm>
                    <a:prstGeom prst="rect">
                      <a:avLst/>
                    </a:prstGeom>
                  </pic:spPr>
                </pic:pic>
              </a:graphicData>
            </a:graphic>
            <wp14:sizeRelH relativeFrom="margin">
              <wp14:pctWidth>0</wp14:pctWidth>
            </wp14:sizeRelH>
            <wp14:sizeRelV relativeFrom="margin">
              <wp14:pctHeight>0</wp14:pctHeight>
            </wp14:sizeRelV>
          </wp:anchor>
        </w:drawing>
      </w:r>
      <w:r w:rsidR="00F50391">
        <w:t>Výstup práce může potom vypadat nějak takto:</w:t>
      </w:r>
    </w:p>
    <w:p w14:paraId="163ACFA4" w14:textId="08DA2C19" w:rsidR="00EB0395" w:rsidRDefault="00F50391" w:rsidP="00F50391">
      <w:r>
        <w:t>Výsledkem je spustitelná aplikace napsaná v jazyce Rust, která pomocí</w:t>
      </w:r>
      <w:r w:rsidR="00AD7086">
        <w:t xml:space="preserve"> knihovny</w:t>
      </w:r>
      <w:r>
        <w:t xml:space="preserve"> WGPU vykreslí nějakou scénu. Obvykle implementuje </w:t>
      </w:r>
      <w:r w:rsidR="00E9156C">
        <w:t>určitý</w:t>
      </w:r>
      <w:r>
        <w:t xml:space="preserve"> koncept ve své jednoduché formě. To znamená, že se nezabýv</w:t>
      </w:r>
      <w:r w:rsidR="001165F5">
        <w:t>á</w:t>
      </w:r>
      <w:r>
        <w:t xml:space="preserve"> problematikou</w:t>
      </w:r>
      <w:r w:rsidR="001165F5">
        <w:t xml:space="preserve"> samotného</w:t>
      </w:r>
      <w:r>
        <w:t xml:space="preserve"> enginu, </w:t>
      </w:r>
      <w:r w:rsidR="00444498">
        <w:t>ale jen se snaží</w:t>
      </w:r>
      <w:r w:rsidR="009079C7">
        <w:t>,</w:t>
      </w:r>
      <w:r w:rsidR="00444498">
        <w:t xml:space="preserve"> co nejjednodušší cestou ukázat způsob implementace</w:t>
      </w:r>
      <w:r w:rsidR="008D4584">
        <w:t xml:space="preserve"> daného problému</w:t>
      </w:r>
      <w:r w:rsidR="00444498">
        <w:t>.</w:t>
      </w:r>
    </w:p>
    <w:p w14:paraId="31FED910" w14:textId="157A7709" w:rsidR="00F50391" w:rsidRPr="00F50391" w:rsidRDefault="0031742C" w:rsidP="00F50391">
      <w:r>
        <w:t>Jinými slovy</w:t>
      </w:r>
      <w:r w:rsidR="0086540F">
        <w:t>,</w:t>
      </w:r>
      <w:r>
        <w:t xml:space="preserve"> nepotřebujeme dělat věci jako přesun generování modelů z CPU na GPU, protože to zkrátka ani není cílem.</w:t>
      </w:r>
      <w:r w:rsidR="00055334">
        <w:t xml:space="preserve"> Cílem je většinou implementovat jednu techniku </w:t>
      </w:r>
      <w:r w:rsidR="008342D1">
        <w:t>renderování,</w:t>
      </w:r>
      <w:r w:rsidR="00055334">
        <w:t xml:space="preserve"> a ne se jich tam snažit </w:t>
      </w:r>
      <w:r w:rsidR="00193010">
        <w:t>dostat</w:t>
      </w:r>
      <w:r w:rsidR="00055334">
        <w:t xml:space="preserve"> co nejvíc.</w:t>
      </w:r>
    </w:p>
    <w:p w14:paraId="343675B4" w14:textId="0C1B335E" w:rsidR="001E0382" w:rsidRDefault="001E0382" w:rsidP="001E0382">
      <w:pPr>
        <w:pStyle w:val="Nadpis1"/>
      </w:pPr>
      <w:bookmarkStart w:id="9" w:name="_Toc129551304"/>
      <w:r>
        <w:lastRenderedPageBreak/>
        <w:t>Použité technologie</w:t>
      </w:r>
      <w:bookmarkEnd w:id="9"/>
    </w:p>
    <w:p w14:paraId="515A9E79" w14:textId="77777777" w:rsidR="001E0382" w:rsidRDefault="001E0382" w:rsidP="001E0382">
      <w:pPr>
        <w:pStyle w:val="Nadpis2"/>
        <w:numPr>
          <w:ilvl w:val="1"/>
          <w:numId w:val="25"/>
        </w:numPr>
      </w:pPr>
      <w:bookmarkStart w:id="10" w:name="_Toc129551305"/>
      <w:r>
        <w:t>Rust</w:t>
      </w:r>
      <w:bookmarkEnd w:id="10"/>
    </w:p>
    <w:p w14:paraId="1C7E6D0A" w14:textId="77777777" w:rsidR="001E0382" w:rsidRDefault="001E0382" w:rsidP="001E0382">
      <w:r>
        <w:t>Rust je open-source, multiparadigmatický, víceúčelový programovací jazyk. Oproti jiným, jemu podobným programovacím jazykům jako je např. C nebo C++ nabízí bezpečnost paměti, která umožňuje vytvářet spolehlivé a bezpečné aplikace.</w:t>
      </w:r>
    </w:p>
    <w:p w14:paraId="3929CD62" w14:textId="4A9D4CC4" w:rsidR="001E0382" w:rsidRDefault="001E0382" w:rsidP="001E0382">
      <w:r>
        <w:t>Unikátní na Rustu je hlavně to, jakým způsobem řeší bezpečný přístup do paměti. Má totiž tzv. systém vlastnictví a půjčování (ownership and borrowing), díky kterému dokáže</w:t>
      </w:r>
      <w:r w:rsidR="00EB2F67">
        <w:t xml:space="preserve"> už během kompilace</w:t>
      </w:r>
      <w:r>
        <w:t xml:space="preserve"> řešit chyby, na které byste narazili v jazyce C až při běhu programu. Takže se vyhnete častým chybám paměti, a to i bez použití garbage collectoru.</w:t>
      </w:r>
      <w:r>
        <w:rPr>
          <w:rStyle w:val="Znakapoznpodarou"/>
        </w:rPr>
        <w:footnoteReference w:id="1"/>
      </w:r>
    </w:p>
    <w:p w14:paraId="65FF6638" w14:textId="7F87C398" w:rsidR="00084EEF" w:rsidRDefault="00084EEF" w:rsidP="00084EEF">
      <w:pPr>
        <w:pStyle w:val="Nadpis3"/>
      </w:pPr>
      <w:bookmarkStart w:id="11" w:name="_Toc129551306"/>
      <w:r>
        <w:t>Herní vývoj v Rustu</w:t>
      </w:r>
      <w:bookmarkEnd w:id="11"/>
    </w:p>
    <w:p w14:paraId="24E25FA2" w14:textId="7F3D9979" w:rsidR="00EB5584" w:rsidRDefault="00951595" w:rsidP="00EB5584">
      <w:r>
        <w:t>Rust je relativně nový jazyk, který byl poprvé vydán v roce 2010</w:t>
      </w:r>
      <w:r w:rsidR="00894CF1">
        <w:t xml:space="preserve">. Popularitou začal stoupat </w:t>
      </w:r>
      <w:r w:rsidR="0085170D">
        <w:t>zejména</w:t>
      </w:r>
      <w:r w:rsidR="00894CF1">
        <w:t xml:space="preserve"> v posledních letech. </w:t>
      </w:r>
      <w:r w:rsidR="00006334">
        <w:t xml:space="preserve">V důsledku toho </w:t>
      </w:r>
      <w:r w:rsidR="002F36E0">
        <w:t>je</w:t>
      </w:r>
      <w:r w:rsidR="00BA1FE1">
        <w:t xml:space="preserve"> v Rustu</w:t>
      </w:r>
      <w:r w:rsidR="002F36E0">
        <w:t xml:space="preserve"> méně zkušených vývojářů</w:t>
      </w:r>
      <w:r w:rsidR="00006334">
        <w:t xml:space="preserve"> ve srovnání s jinými jazyky, jako je C++ nebo Java, které jsou častěji používány pro vývoj her.</w:t>
      </w:r>
    </w:p>
    <w:p w14:paraId="1FA4AD72" w14:textId="5293F2CF" w:rsidR="00006334" w:rsidRDefault="00006334" w:rsidP="00EB5584">
      <w:r>
        <w:t xml:space="preserve">Jedním z hlavních důvodů, proč si zvolit Rust pro vývoj her je bezpečnost </w:t>
      </w:r>
      <w:r w:rsidR="00EC64C6">
        <w:br/>
      </w:r>
      <w:r>
        <w:t xml:space="preserve">a spolehlivost, kterou poskytuje. </w:t>
      </w:r>
      <w:r w:rsidR="00B75819">
        <w:t>Dalším důvodem je vysoká úroveň optimalizace, která umožňuje vývojářům psát hry, které jsou rychlé a efektivní. To je zejména důležité pro hry, které potřebují vysoké frameraty a nízkou latenci</w:t>
      </w:r>
      <w:r w:rsidR="00BC49C8">
        <w:t xml:space="preserve"> </w:t>
      </w:r>
      <w:r w:rsidR="0050655E">
        <w:t>(např. FPS)</w:t>
      </w:r>
      <w:r w:rsidR="00D12286">
        <w:t>.</w:t>
      </w:r>
    </w:p>
    <w:p w14:paraId="6D4C2F3C" w14:textId="0FC5E465" w:rsidR="00D33472" w:rsidRPr="00084EEF" w:rsidRDefault="00D33472" w:rsidP="00EB5584">
      <w:r>
        <w:t xml:space="preserve">Vývoj her v Rustu je stále v počátcích, ale stále se jedná o zajímavou možnost pro vývojáře, kteří hledají nové a moderní přístupy k tvorbě her. S rostoucím počtem vývojářů a herních nástrojů, které jsou v Rustu k dispozici, můžeme očekávat, že Rust bude hrát stále významnější roli </w:t>
      </w:r>
      <w:r w:rsidR="003D1648">
        <w:t>v oblasti</w:t>
      </w:r>
      <w:r>
        <w:t xml:space="preserve"> herního průmyslu.</w:t>
      </w:r>
    </w:p>
    <w:p w14:paraId="13B8FDA6" w14:textId="77777777" w:rsidR="001E0382" w:rsidRDefault="001E0382" w:rsidP="001E0382">
      <w:pPr>
        <w:pStyle w:val="Nadpis2"/>
        <w:numPr>
          <w:ilvl w:val="1"/>
          <w:numId w:val="25"/>
        </w:numPr>
      </w:pPr>
      <w:bookmarkStart w:id="12" w:name="_Toc129551307"/>
      <w:r>
        <w:t>WGPU</w:t>
      </w:r>
      <w:bookmarkEnd w:id="12"/>
    </w:p>
    <w:p w14:paraId="3AE78300" w14:textId="62D2DBF5" w:rsidR="001E0382" w:rsidRDefault="001E0382" w:rsidP="001E0382">
      <w:r>
        <w:t>WGPU je grafické API napsané v Rustu, které umožňuje kompilaci pro více platforem díky tomu, že b</w:t>
      </w:r>
      <w:r w:rsidR="00BB5349">
        <w:t>ě</w:t>
      </w:r>
      <w:r>
        <w:t>ží na nativních backendech jako je Vulkan, Metal, DirectX a OpenGL.</w:t>
      </w:r>
      <w:r w:rsidR="009E73AF" w:rsidRPr="009E73AF">
        <w:t xml:space="preserve"> </w:t>
      </w:r>
    </w:p>
    <w:p w14:paraId="5E996B98" w14:textId="64325AA8" w:rsidR="001E0382" w:rsidRDefault="0030754B" w:rsidP="001E0382">
      <w:r>
        <w:rPr>
          <w:noProof/>
        </w:rPr>
        <w:lastRenderedPageBreak/>
        <mc:AlternateContent>
          <mc:Choice Requires="wps">
            <w:drawing>
              <wp:anchor distT="0" distB="0" distL="114300" distR="114300" simplePos="0" relativeHeight="251719680" behindDoc="0" locked="0" layoutInCell="1" allowOverlap="1" wp14:anchorId="05792F02" wp14:editId="77F9CEF1">
                <wp:simplePos x="0" y="0"/>
                <wp:positionH relativeFrom="column">
                  <wp:posOffset>876300</wp:posOffset>
                </wp:positionH>
                <wp:positionV relativeFrom="paragraph">
                  <wp:posOffset>3233420</wp:posOffset>
                </wp:positionV>
                <wp:extent cx="4006215" cy="635"/>
                <wp:effectExtent l="0" t="0" r="0" b="0"/>
                <wp:wrapTopAndBottom/>
                <wp:docPr id="21" name="Textové pole 21"/>
                <wp:cNvGraphicFramePr/>
                <a:graphic xmlns:a="http://schemas.openxmlformats.org/drawingml/2006/main">
                  <a:graphicData uri="http://schemas.microsoft.com/office/word/2010/wordprocessingShape">
                    <wps:wsp>
                      <wps:cNvSpPr txBox="1"/>
                      <wps:spPr>
                        <a:xfrm>
                          <a:off x="0" y="0"/>
                          <a:ext cx="4006215" cy="635"/>
                        </a:xfrm>
                        <a:prstGeom prst="rect">
                          <a:avLst/>
                        </a:prstGeom>
                        <a:solidFill>
                          <a:prstClr val="white"/>
                        </a:solidFill>
                        <a:ln>
                          <a:noFill/>
                        </a:ln>
                      </wps:spPr>
                      <wps:txbx>
                        <w:txbxContent>
                          <w:p w14:paraId="720D78FB" w14:textId="6142CC3D" w:rsidR="0030754B" w:rsidRPr="00C7153C" w:rsidRDefault="0030754B" w:rsidP="0030754B">
                            <w:pPr>
                              <w:pStyle w:val="Titulek"/>
                              <w:rPr>
                                <w:noProof/>
                                <w:sz w:val="24"/>
                              </w:rPr>
                            </w:pPr>
                            <w:bookmarkStart w:id="13" w:name="_Toc129446366"/>
                            <w:r>
                              <w:t xml:space="preserve">Obrázek </w:t>
                            </w:r>
                            <w:fldSimple w:instr=" SEQ Obrázek \* ARABIC ">
                              <w:r w:rsidR="00E34BF1">
                                <w:rPr>
                                  <w:noProof/>
                                </w:rPr>
                                <w:t>2</w:t>
                              </w:r>
                            </w:fldSimple>
                            <w:r>
                              <w:t xml:space="preserve"> - diagram architektury WebGPU</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92F02" id="Textové pole 21" o:spid="_x0000_s1030" type="#_x0000_t202" style="position:absolute;left:0;text-align:left;margin-left:69pt;margin-top:254.6pt;width:315.4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AdeGgIAAEAEAAAOAAAAZHJzL2Uyb0RvYy54bWysU8Fu2zAMvQ/YPwi6L06ytdi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" stroked="f">
                <v:textbox style="mso-fit-shape-to-text:t" inset="0,0,0,0">
                  <w:txbxContent>
                    <w:p w14:paraId="720D78FB" w14:textId="6142CC3D" w:rsidR="0030754B" w:rsidRPr="00C7153C" w:rsidRDefault="0030754B" w:rsidP="0030754B">
                      <w:pPr>
                        <w:pStyle w:val="Titulek"/>
                        <w:rPr>
                          <w:noProof/>
                          <w:sz w:val="24"/>
                        </w:rPr>
                      </w:pPr>
                      <w:bookmarkStart w:id="14" w:name="_Toc129446366"/>
                      <w:r>
                        <w:t xml:space="preserve">Obrázek </w:t>
                      </w:r>
                      <w:fldSimple w:instr=" SEQ Obrázek \* ARABIC ">
                        <w:r w:rsidR="00E34BF1">
                          <w:rPr>
                            <w:noProof/>
                          </w:rPr>
                          <w:t>2</w:t>
                        </w:r>
                      </w:fldSimple>
                      <w:r>
                        <w:t xml:space="preserve"> - diagram architektury WebGPU</w:t>
                      </w:r>
                      <w:bookmarkEnd w:id="14"/>
                    </w:p>
                  </w:txbxContent>
                </v:textbox>
                <w10:wrap type="topAndBottom"/>
              </v:shape>
            </w:pict>
          </mc:Fallback>
        </mc:AlternateContent>
      </w:r>
      <w:r w:rsidR="004511D5">
        <w:rPr>
          <w:noProof/>
        </w:rPr>
        <w:drawing>
          <wp:anchor distT="180340" distB="180340" distL="114300" distR="114300" simplePos="0" relativeHeight="251675648" behindDoc="0" locked="0" layoutInCell="1" allowOverlap="1" wp14:anchorId="5327A08D" wp14:editId="68EC243E">
            <wp:simplePos x="0" y="0"/>
            <wp:positionH relativeFrom="margin">
              <wp:posOffset>876300</wp:posOffset>
            </wp:positionH>
            <wp:positionV relativeFrom="paragraph">
              <wp:posOffset>1610360</wp:posOffset>
            </wp:positionV>
            <wp:extent cx="4006215" cy="1565910"/>
            <wp:effectExtent l="0" t="0" r="0" b="0"/>
            <wp:wrapTopAndBottom/>
            <wp:docPr id="14" name="Obrázek 14" descr="Architecture diagram showing WebGPUs connection between OS APIs and Direct3D 12, Metal, and Vul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diagram showing WebGPUs connection between OS APIs and Direct3D 12, Metal, and Vulka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6215"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0382">
        <w:t>To znamená, že můžeme naši grafickou aplikaci přepnout na jiný backend a tak sestavení směřovat na úplně jinou platformu. Jinými slovy řečen</w:t>
      </w:r>
      <w:r w:rsidR="007737E3">
        <w:t>o,</w:t>
      </w:r>
      <w:r w:rsidR="001E0382">
        <w:t xml:space="preserve"> naše aplikace </w:t>
      </w:r>
      <w:r w:rsidR="007737E3">
        <w:t xml:space="preserve">bude </w:t>
      </w:r>
      <w:r w:rsidR="001E0382">
        <w:t>spustitelná na všech platformách. Někdo by mohl argumentovat, že aplikace napsaná ve Vulkanu nebo OpenGL bude taky multiplatformní a asi by měl pravdu</w:t>
      </w:r>
      <w:r w:rsidR="00E148DF">
        <w:t>.</w:t>
      </w:r>
      <w:r w:rsidR="001E0382">
        <w:t xml:space="preserve"> </w:t>
      </w:r>
      <w:r w:rsidR="003A2719">
        <w:t xml:space="preserve">Výhodou </w:t>
      </w:r>
      <w:r w:rsidR="001E0382">
        <w:t>WGPU</w:t>
      </w:r>
      <w:r w:rsidR="009E73AF">
        <w:t xml:space="preserve"> </w:t>
      </w:r>
      <w:r w:rsidR="00181791">
        <w:t xml:space="preserve">ovšem </w:t>
      </w:r>
      <w:r w:rsidR="001E0382">
        <w:t>je</w:t>
      </w:r>
      <w:r w:rsidR="00181791">
        <w:t>,</w:t>
      </w:r>
      <w:r w:rsidR="001E0382">
        <w:t xml:space="preserve"> že aplikace může běžet na takovém backendu, který je pro nás nebo danou platformu nejlepší.</w:t>
      </w:r>
    </w:p>
    <w:p w14:paraId="3EC182D5" w14:textId="45EDCAFA" w:rsidR="001E0382" w:rsidRDefault="001E0382" w:rsidP="001E0382">
      <w:r>
        <w:t>Vývojáři by samozřejmě mohli integrovat víc grafických API do jejich herního enginu, ale to zabere spoustu času a vše se musí dopředu promyslet. Použití WGPU by jim v takovém případě práci dost usnadnilo, protože vytváří abstrakci nad všemi známými backendy.</w:t>
      </w:r>
    </w:p>
    <w:p w14:paraId="20C4EC57" w14:textId="77777777" w:rsidR="001E0382" w:rsidRDefault="001E0382" w:rsidP="001E0382">
      <w:pPr>
        <w:pStyle w:val="Nadpis3"/>
        <w:numPr>
          <w:ilvl w:val="2"/>
          <w:numId w:val="25"/>
        </w:numPr>
      </w:pPr>
      <w:bookmarkStart w:id="15" w:name="_Toc129551308"/>
      <w:r>
        <w:t>WebGPU</w:t>
      </w:r>
      <w:bookmarkEnd w:id="15"/>
    </w:p>
    <w:p w14:paraId="3DAB799B" w14:textId="77777777" w:rsidR="001E0382" w:rsidRDefault="001E0382" w:rsidP="001E0382">
      <w:r>
        <w:t>Pokud vás už podle nadpisu napadlo, že by mohla existovat určitá souvislost mezi WGPU a WebGPU, nejste na omylu. WGPU je totiž pouze Rust implementací WebGPU.</w:t>
      </w:r>
    </w:p>
    <w:p w14:paraId="70FD3BF5" w14:textId="773347C8" w:rsidR="0069416E" w:rsidRDefault="001E0382" w:rsidP="00E006B7">
      <w:r>
        <w:t>WebGPU je nadcházející moderní grafické API, které rozšíří možnosti</w:t>
      </w:r>
      <w:r w:rsidR="00054008">
        <w:t xml:space="preserve"> počítačové</w:t>
      </w:r>
      <w:r>
        <w:t xml:space="preserve"> grafiky na webu např. o compute shadery.</w:t>
      </w:r>
      <w:r w:rsidR="00E006B7" w:rsidRPr="00E006B7">
        <w:t xml:space="preserve"> </w:t>
      </w:r>
      <w:r w:rsidR="00E006B7">
        <w:t>Je vyvíjeno W3C (organizace pro mezinárodní standardy na webu) s profesionály z Applu, Mozilly, Microsoftu, Googlu a další</w:t>
      </w:r>
      <w:r w:rsidR="00234FFD">
        <w:t>ch</w:t>
      </w:r>
      <w:r w:rsidR="00E006B7">
        <w:t>. Údajně původní návrh vzniknul podle</w:t>
      </w:r>
      <w:r w:rsidR="00CD7CFC">
        <w:t xml:space="preserve"> grafického</w:t>
      </w:r>
      <w:r w:rsidR="00E006B7">
        <w:t xml:space="preserve"> API Metal od </w:t>
      </w:r>
      <w:r w:rsidR="004F5586">
        <w:t>Applu</w:t>
      </w:r>
      <w:r w:rsidR="00E006B7">
        <w:t>.</w:t>
      </w:r>
    </w:p>
    <w:p w14:paraId="76650B64" w14:textId="1A38568A" w:rsidR="001E0382" w:rsidRDefault="0069416E" w:rsidP="00E006B7">
      <w:r>
        <w:t>V době,</w:t>
      </w:r>
      <w:r w:rsidR="001E0382">
        <w:t xml:space="preserve"> kdy tuto práci píšu</w:t>
      </w:r>
      <w:r w:rsidR="00C81180">
        <w:t>,</w:t>
      </w:r>
      <w:r w:rsidR="001E0382">
        <w:t xml:space="preserve"> ještě WebGPU není plně integrované do</w:t>
      </w:r>
      <w:r w:rsidR="00AA191C">
        <w:t xml:space="preserve"> webových</w:t>
      </w:r>
      <w:r w:rsidR="001E0382">
        <w:t xml:space="preserve"> prohlížečů. Zatím se objevilo pouze v testovacích verzích prohlížečů jako je Firefox Nightly nebo Chrome Canary.</w:t>
      </w:r>
    </w:p>
    <w:p w14:paraId="1D730499" w14:textId="77777777" w:rsidR="001E0382" w:rsidRDefault="001E0382" w:rsidP="001E0382">
      <w:pPr>
        <w:pStyle w:val="Nadpis3"/>
        <w:numPr>
          <w:ilvl w:val="2"/>
          <w:numId w:val="25"/>
        </w:numPr>
      </w:pPr>
      <w:bookmarkStart w:id="16" w:name="_Toc129551309"/>
      <w:r>
        <w:t>WGSL</w:t>
      </w:r>
      <w:bookmarkEnd w:id="16"/>
    </w:p>
    <w:p w14:paraId="6084326E" w14:textId="5E1AA6FC" w:rsidR="001E0382" w:rsidRDefault="001E0382" w:rsidP="001E0382">
      <w:r>
        <w:t>WGSL (WebGPU Shading Language) je</w:t>
      </w:r>
      <w:r w:rsidR="008A1AEF">
        <w:t xml:space="preserve"> jazyk</w:t>
      </w:r>
      <w:r>
        <w:t xml:space="preserve"> </w:t>
      </w:r>
      <w:r w:rsidR="001D7434">
        <w:t>na psaní shaderů</w:t>
      </w:r>
      <w:r>
        <w:t xml:space="preserve"> určený pro WebGPU.</w:t>
      </w:r>
      <w:r w:rsidR="00FF6FA6">
        <w:t xml:space="preserve"> Svou syntaxí se velmi podobá Rustu, ale nenechte se zmást, jedná se o úplně jiný jazyk.</w:t>
      </w:r>
    </w:p>
    <w:p w14:paraId="4A8F7F6D" w14:textId="77777777" w:rsidR="001E0382" w:rsidRDefault="001E0382" w:rsidP="001E0382">
      <w:pPr>
        <w:pStyle w:val="Nadpis2"/>
        <w:numPr>
          <w:ilvl w:val="1"/>
          <w:numId w:val="25"/>
        </w:numPr>
      </w:pPr>
      <w:bookmarkStart w:id="17" w:name="_Toc129551310"/>
      <w:r>
        <w:lastRenderedPageBreak/>
        <w:t>Visual Studio Code</w:t>
      </w:r>
      <w:bookmarkEnd w:id="17"/>
    </w:p>
    <w:p w14:paraId="7E184DCA" w14:textId="6BAC8411" w:rsidR="001E0382" w:rsidRDefault="001E0382" w:rsidP="001E0382">
      <w:r>
        <w:t xml:space="preserve">Visual Studio Code je v současnosti asi nejznámější textový editor pro vývojáře. </w:t>
      </w:r>
      <w:r w:rsidR="00945859">
        <w:t>Vyznačuje se</w:t>
      </w:r>
      <w:r w:rsidR="00017CCD">
        <w:t xml:space="preserve"> elegantním designem, integrovaným terminálem a mimo</w:t>
      </w:r>
      <w:r w:rsidR="00C46746">
        <w:t xml:space="preserve"> jiné</w:t>
      </w:r>
      <w:r>
        <w:t xml:space="preserve"> poskytuje také nástroje pro </w:t>
      </w:r>
      <w:r w:rsidR="007430FA">
        <w:t xml:space="preserve">debugging a </w:t>
      </w:r>
      <w:r>
        <w:t xml:space="preserve">práci s githubem. </w:t>
      </w:r>
      <w:r w:rsidR="00824200">
        <w:t>K</w:t>
      </w:r>
      <w:r>
        <w:t xml:space="preserve">dyby vám v editoru přece jen něco chybělo nebo byste chtěli jiné barevné schéma, </w:t>
      </w:r>
      <w:r w:rsidR="00CD082B">
        <w:t xml:space="preserve">můžete se </w:t>
      </w:r>
      <w:r>
        <w:t>podívat do záložky rozšíření (extensions).</w:t>
      </w:r>
    </w:p>
    <w:p w14:paraId="056D2C62" w14:textId="17AD6E64" w:rsidR="001E0382" w:rsidRPr="00217114" w:rsidRDefault="00D834B0" w:rsidP="001E0382">
      <w:r>
        <w:t xml:space="preserve">Kromě uvedených vlastností se mi líbí, jak intuitivně s ním dokáže člověk pracovat a snadno se v něm zorientovat. </w:t>
      </w:r>
      <w:r w:rsidR="001E0382">
        <w:t xml:space="preserve">Pro moje účely vývoje byl tak jasnou volbou. </w:t>
      </w:r>
    </w:p>
    <w:p w14:paraId="1C6E3F4B" w14:textId="293EBD72" w:rsidR="001E0382" w:rsidRDefault="00306106" w:rsidP="00306106">
      <w:pPr>
        <w:pStyle w:val="Nadpis1"/>
      </w:pPr>
      <w:bookmarkStart w:id="18" w:name="_Toc129551311"/>
      <w:r>
        <w:lastRenderedPageBreak/>
        <w:t>Teoretická část</w:t>
      </w:r>
      <w:bookmarkEnd w:id="18"/>
    </w:p>
    <w:p w14:paraId="1A6D279F" w14:textId="77777777" w:rsidR="00306106" w:rsidRDefault="00306106" w:rsidP="00306106">
      <w:pPr>
        <w:pStyle w:val="Nadpis2"/>
        <w:numPr>
          <w:ilvl w:val="1"/>
          <w:numId w:val="25"/>
        </w:numPr>
      </w:pPr>
      <w:bookmarkStart w:id="19" w:name="_Toc129551312"/>
      <w:r>
        <w:t>Paralelizace</w:t>
      </w:r>
      <w:bookmarkEnd w:id="19"/>
    </w:p>
    <w:p w14:paraId="6895AC3E" w14:textId="77777777" w:rsidR="00306106" w:rsidRDefault="00306106" w:rsidP="00306106">
      <w:r>
        <w:t>Paralelizace je proces, při kterém je náš program nebo výpočet rozdělen na více úloh, které běží na více procesorech. Díky rozdělení zátěže mezi více procesorů můžeme ušetřit energii a znásobit výpočetní výkon (Výkon jednoho procesoru × počet procesorů</w:t>
      </w:r>
      <w:r>
        <w:rPr>
          <w:rStyle w:val="Znakapoznpodarou"/>
        </w:rPr>
        <w:footnoteReference w:id="2"/>
      </w:r>
      <w:r>
        <w:t>).</w:t>
      </w:r>
    </w:p>
    <w:p w14:paraId="50FDAA2D" w14:textId="77777777" w:rsidR="00306106" w:rsidRDefault="00306106" w:rsidP="00306106">
      <w:r>
        <w:t>V případě této práce se bude jednat o přesun grafických výpočtů ze strany procesoru na grafickou kartu. Grafické výpočty jsou opakované často za sebou a dají se snadno rozložit mezi více jader (např. násobení matic). Grafická karta je tedy ideální výpočetní jednotkou pro provádění těchto operací. Má v sobě spoustu jader, které ani zdaleka nedosahují výkonu hlavního procesoru, ale jejich síla spočívá právě v počtu.</w:t>
      </w:r>
    </w:p>
    <w:p w14:paraId="2E767084" w14:textId="77777777" w:rsidR="00306106" w:rsidRDefault="00306106" w:rsidP="00306106">
      <w:r>
        <w:t>Paralelizaci chceme tedy používat hlavně v případě výpočtů, které se dají rozložit na menší, jednodušší a využijeme u nich spíš velké množství procesorů než procesor jeden s velkou frekvencí.</w:t>
      </w:r>
    </w:p>
    <w:p w14:paraId="10C74E93" w14:textId="4EA301C3" w:rsidR="00306106" w:rsidRDefault="00306106" w:rsidP="00306106">
      <w:r>
        <w:t>U paralelních výpočtů je důležitá ještě jedna věc, kterou jsem nezdůraznil, a to je souběh. Někdy potřebujeme, aby jednotlivé dílčí úlohy byly vykonávány synchronně. Předávání informací mezi úlohami může být v takovém případě dost problematické.</w:t>
      </w:r>
      <w:sdt>
        <w:sdtPr>
          <w:id w:val="-287204245"/>
          <w:citation/>
        </w:sdtPr>
        <w:sdtContent>
          <w:r w:rsidR="00DC1B99">
            <w:fldChar w:fldCharType="begin"/>
          </w:r>
          <w:r w:rsidR="00DC1B99">
            <w:instrText xml:space="preserve"> CITATION Par \l 1029 </w:instrText>
          </w:r>
          <w:r w:rsidR="00DC1B99">
            <w:fldChar w:fldCharType="separate"/>
          </w:r>
          <w:r w:rsidR="00D54E9C">
            <w:rPr>
              <w:noProof/>
            </w:rPr>
            <w:t xml:space="preserve"> (1)</w:t>
          </w:r>
          <w:r w:rsidR="00DC1B99">
            <w:fldChar w:fldCharType="end"/>
          </w:r>
        </w:sdtContent>
      </w:sdt>
    </w:p>
    <w:p w14:paraId="2B6AD004" w14:textId="77777777" w:rsidR="003B17E4" w:rsidRDefault="003B17E4" w:rsidP="003B17E4">
      <w:pPr>
        <w:pStyle w:val="Nadpis2"/>
        <w:numPr>
          <w:ilvl w:val="1"/>
          <w:numId w:val="25"/>
        </w:numPr>
      </w:pPr>
      <w:bookmarkStart w:id="20" w:name="_Toc129551313"/>
      <w:r>
        <w:t>Herní engine</w:t>
      </w:r>
      <w:bookmarkEnd w:id="20"/>
    </w:p>
    <w:p w14:paraId="3BBAF009" w14:textId="1CE13FF6" w:rsidR="003B17E4" w:rsidRDefault="003B17E4" w:rsidP="003B17E4">
      <w:r>
        <w:t>Herní engine je vývojové prostředí speciálně navržené, aby pomáhalo vývojářům vytvářet hry efektivněji. Poskytuje sadu nástrojů, které umožňují tvorbu počítačových her bez nutnosti stavět vše od začátku. Typicky herní engine poskytuje nástroje pro vykreslování 2D a 3D grafiky, simulaci fyziky, skriptovací jazyk a různé další funkce.</w:t>
      </w:r>
    </w:p>
    <w:p w14:paraId="0D976728" w14:textId="77777777" w:rsidR="003B17E4" w:rsidRDefault="003B17E4" w:rsidP="003B17E4">
      <w:r>
        <w:t>Zjednodušeně se tak vývojáři mohou více soustředit na vytváření herních mechanismů a ostatní věci nechat na enginu.</w:t>
      </w:r>
    </w:p>
    <w:p w14:paraId="045D33DD" w14:textId="77777777" w:rsidR="003B17E4" w:rsidRDefault="003B17E4" w:rsidP="003B17E4">
      <w:pPr>
        <w:pStyle w:val="Nadpis3"/>
        <w:numPr>
          <w:ilvl w:val="2"/>
          <w:numId w:val="25"/>
        </w:numPr>
      </w:pPr>
      <w:bookmarkStart w:id="21" w:name="_Toc129551314"/>
      <w:r>
        <w:t>Rendering engine</w:t>
      </w:r>
      <w:bookmarkEnd w:id="21"/>
    </w:p>
    <w:p w14:paraId="3DAC23DC" w14:textId="593DC926" w:rsidR="003B17E4" w:rsidRDefault="003B17E4" w:rsidP="003B17E4">
      <w:r>
        <w:t xml:space="preserve">Rendering (vykreslovací) engine je zodpovědný za vykreslení jednotlivých objektů, stínů a dalších věcí v naší scéně. Všechno, co v počítačové hře vidíte na obrazovce </w:t>
      </w:r>
      <w:r>
        <w:lastRenderedPageBreak/>
        <w:t>je tedy (mimo spousty práce, kterou museli hře věnovat herní vývojáři a designéři) zásluhou vykreslovacího enginu</w:t>
      </w:r>
      <w:r>
        <w:rPr>
          <w:rStyle w:val="Znakapoznpodarou"/>
        </w:rPr>
        <w:footnoteReference w:id="3"/>
      </w:r>
      <w:r>
        <w:t>.</w:t>
      </w:r>
    </w:p>
    <w:p w14:paraId="57B9AE6D" w14:textId="77777777" w:rsidR="00306106" w:rsidRDefault="00306106" w:rsidP="00306106">
      <w:pPr>
        <w:pStyle w:val="Nadpis2"/>
        <w:numPr>
          <w:ilvl w:val="1"/>
          <w:numId w:val="25"/>
        </w:numPr>
      </w:pPr>
      <w:bookmarkStart w:id="22" w:name="_Toc129551315"/>
      <w:r>
        <w:t>Rendering</w:t>
      </w:r>
      <w:bookmarkEnd w:id="22"/>
    </w:p>
    <w:p w14:paraId="09657C5E" w14:textId="67A673E3" w:rsidR="00306106" w:rsidRDefault="00306106" w:rsidP="00306106">
      <w:r>
        <w:t>Rendering neboli vykreslování je proces, kdy měníme naše modely objektů (jejich matematickou reprezentaci) na viditelný 2D obraz, který si můžeme zobrazit na monitoru nebo jiném zobrazovacím zařízení.</w:t>
      </w:r>
    </w:p>
    <w:p w14:paraId="77B8CAC4" w14:textId="752BA7FD" w:rsidR="006503E4" w:rsidRDefault="006503E4" w:rsidP="006503E4">
      <w:pPr>
        <w:pStyle w:val="Nadpis2"/>
      </w:pPr>
      <w:bookmarkStart w:id="23" w:name="_Toc129551316"/>
      <w:r>
        <w:t>GPU Buffers</w:t>
      </w:r>
      <w:bookmarkEnd w:id="23"/>
    </w:p>
    <w:p w14:paraId="26D89377" w14:textId="3457AC8B" w:rsidR="006503E4" w:rsidRPr="006503E4" w:rsidRDefault="006503E4" w:rsidP="006503E4">
      <w:r>
        <w:t>GPU Buffer reprezentuje blok paměti, který může být použit v GPU operacích.</w:t>
      </w:r>
      <w:r w:rsidR="0026153B">
        <w:t xml:space="preserve"> Data jsou uložena v lineárním uspořádání, což znamená, že každý bajt může být adresován pomocí offsetu od začátku Bufferu.</w:t>
      </w:r>
    </w:p>
    <w:p w14:paraId="12AF10EC" w14:textId="438C6A25" w:rsidR="006503E4" w:rsidRDefault="006503E4" w:rsidP="006503E4">
      <w:pPr>
        <w:pStyle w:val="Nadpis3"/>
      </w:pPr>
      <w:bookmarkStart w:id="24" w:name="_Toc129551317"/>
      <w:r>
        <w:t>Vertex buffer</w:t>
      </w:r>
      <w:bookmarkEnd w:id="24"/>
    </w:p>
    <w:p w14:paraId="7CD0E69A" w14:textId="526B1A78" w:rsidR="006503E4" w:rsidRDefault="0046078E" w:rsidP="006503E4">
      <w:r>
        <w:t xml:space="preserve">Vertex buffer </w:t>
      </w:r>
      <w:r w:rsidR="00C64761">
        <w:t>je datová struktura v počítačové grafice</w:t>
      </w:r>
      <w:r w:rsidR="0069775A">
        <w:t>,</w:t>
      </w:r>
      <w:r>
        <w:t xml:space="preserve"> kter</w:t>
      </w:r>
      <w:r w:rsidR="00C64761">
        <w:t>á</w:t>
      </w:r>
      <w:r>
        <w:t xml:space="preserve"> uchovává</w:t>
      </w:r>
      <w:r w:rsidR="00257834">
        <w:t xml:space="preserve"> vertex</w:t>
      </w:r>
      <w:r>
        <w:t xml:space="preserve"> data jednoho nebo několika modelů v 3D prostoru. Používá se ve v</w:t>
      </w:r>
      <w:r w:rsidR="0021040D">
        <w:t xml:space="preserve">ertex </w:t>
      </w:r>
      <w:r w:rsidR="00E4247D">
        <w:t>shader stage.</w:t>
      </w:r>
    </w:p>
    <w:p w14:paraId="73576E65" w14:textId="23B752C3" w:rsidR="00257834" w:rsidRDefault="002F261A" w:rsidP="006503E4">
      <w:r>
        <w:t>Pojmem vertex data se myslí nějak</w:t>
      </w:r>
      <w:r w:rsidR="00214697">
        <w:t>é pole</w:t>
      </w:r>
      <w:r>
        <w:t xml:space="preserve"> vertexů, kde </w:t>
      </w:r>
      <w:r w:rsidR="00382748">
        <w:t>každý</w:t>
      </w:r>
      <w:r>
        <w:t xml:space="preserve"> vertex většinou uchovává data jako:</w:t>
      </w:r>
    </w:p>
    <w:p w14:paraId="6A0E8209" w14:textId="06C285CE" w:rsidR="002F261A" w:rsidRDefault="002F261A" w:rsidP="002F261A">
      <w:pPr>
        <w:pStyle w:val="Odstavecseseznamem"/>
        <w:numPr>
          <w:ilvl w:val="0"/>
          <w:numId w:val="29"/>
        </w:numPr>
      </w:pPr>
      <w:r>
        <w:t>Pozice – 2D nebo 3D (X, Y, Z)</w:t>
      </w:r>
    </w:p>
    <w:p w14:paraId="6F93F24B" w14:textId="344C85BD" w:rsidR="002F261A" w:rsidRDefault="002F261A" w:rsidP="002F261A">
      <w:pPr>
        <w:pStyle w:val="Odstavecseseznamem"/>
        <w:numPr>
          <w:ilvl w:val="0"/>
          <w:numId w:val="29"/>
        </w:numPr>
      </w:pPr>
      <w:r>
        <w:t>Barva– typicky RGB</w:t>
      </w:r>
    </w:p>
    <w:p w14:paraId="20815558" w14:textId="1544BE6E" w:rsidR="002F261A" w:rsidRDefault="002F261A" w:rsidP="002F261A">
      <w:pPr>
        <w:pStyle w:val="Odstavecseseznamem"/>
        <w:numPr>
          <w:ilvl w:val="0"/>
          <w:numId w:val="29"/>
        </w:numPr>
      </w:pPr>
      <w:r>
        <w:t xml:space="preserve">Normálový vektor </w:t>
      </w:r>
      <w:r w:rsidR="005459B7">
        <w:t>–</w:t>
      </w:r>
      <w:r>
        <w:t xml:space="preserve"> </w:t>
      </w:r>
      <w:r w:rsidR="005459B7">
        <w:t>definuje</w:t>
      </w:r>
      <w:r w:rsidR="0087258C">
        <w:t>,</w:t>
      </w:r>
      <w:r w:rsidR="005459B7">
        <w:t xml:space="preserve"> jak je zakřivený povrch v místě vrcholu</w:t>
      </w:r>
    </w:p>
    <w:p w14:paraId="3F7AD134" w14:textId="0A5EF3E7" w:rsidR="005459B7" w:rsidRDefault="005459B7" w:rsidP="005459B7">
      <w:pPr>
        <w:pStyle w:val="Odstavecseseznamem"/>
        <w:ind w:left="1571"/>
      </w:pPr>
      <w:r>
        <w:t>…</w:t>
      </w:r>
    </w:p>
    <w:p w14:paraId="77BF9E76" w14:textId="698EBE59" w:rsidR="00C64761" w:rsidRDefault="00C64761" w:rsidP="00C64761">
      <w:pPr>
        <w:pStyle w:val="Nadpis3"/>
      </w:pPr>
      <w:bookmarkStart w:id="25" w:name="_Toc129551318"/>
      <w:r>
        <w:t>Index buffer</w:t>
      </w:r>
      <w:bookmarkEnd w:id="25"/>
    </w:p>
    <w:p w14:paraId="2429393F" w14:textId="7C17B6BE" w:rsidR="00C64761" w:rsidRDefault="00C64761" w:rsidP="00C64761">
      <w:r>
        <w:t>Index buffer</w:t>
      </w:r>
      <w:r w:rsidR="00674628">
        <w:t>, také známý jako index array, je datová struktura, která se v počítačové grafice používá na uchování index dat nějakého modelu.</w:t>
      </w:r>
    </w:p>
    <w:p w14:paraId="60AD096E" w14:textId="2B846B8B" w:rsidR="00910F8E" w:rsidRDefault="00EC5DAA" w:rsidP="00C64761">
      <w:r>
        <w:t>Index buffer obsahuje pole čísel, které odpovídají indexům jednotlivých vrcholu ve vertex bufferu.</w:t>
      </w:r>
      <w:r w:rsidR="00221720">
        <w:t xml:space="preserve"> Tyto indexy se poté používají ke konstrukci trojúhelníků</w:t>
      </w:r>
      <w:r w:rsidR="00B63033">
        <w:t>, které tvoří povrch</w:t>
      </w:r>
      <w:r w:rsidR="00910F8E">
        <w:t xml:space="preserve"> 3D</w:t>
      </w:r>
      <w:r w:rsidR="00B63033">
        <w:t xml:space="preserve"> modelu.</w:t>
      </w:r>
    </w:p>
    <w:p w14:paraId="4EE208D7" w14:textId="08D5C6BB" w:rsidR="00EC5DAA" w:rsidRDefault="00910F8E" w:rsidP="00C64761">
      <w:r>
        <w:lastRenderedPageBreak/>
        <w:t>S použitím index bufferu může GPU efektivně vykreslit stejný vertex několikrát</w:t>
      </w:r>
      <w:r w:rsidR="006A77D1">
        <w:t xml:space="preserve"> bez duplikování </w:t>
      </w:r>
      <w:r w:rsidR="00BB42ED">
        <w:t>dat ve vertex bufferu. Index buffer</w:t>
      </w:r>
      <w:r w:rsidR="00584D5D">
        <w:t xml:space="preserve"> tak</w:t>
      </w:r>
      <w:r w:rsidR="00BB42ED">
        <w:t xml:space="preserve"> hraje důležitou roli ve snížení celkové paměti potřebné k uložení 3D modelu.</w:t>
      </w:r>
      <w:r w:rsidR="008D5509">
        <w:t xml:space="preserve"> U malých modelů není tento rozdíl v zabrané paměti </w:t>
      </w:r>
      <w:r w:rsidR="00B637E8">
        <w:t>příliš</w:t>
      </w:r>
      <w:r w:rsidR="008D5509">
        <w:t xml:space="preserve"> znatelný, ale čím víc vertexů náš model</w:t>
      </w:r>
      <w:r w:rsidR="00E852DA">
        <w:t xml:space="preserve"> (mesh)</w:t>
      </w:r>
      <w:r w:rsidR="008D5509">
        <w:t xml:space="preserve"> má, tím výhodnější pro nás</w:t>
      </w:r>
      <w:r w:rsidR="00615D28">
        <w:t xml:space="preserve"> </w:t>
      </w:r>
      <w:r w:rsidR="008D5509">
        <w:t>použití index bufferu</w:t>
      </w:r>
      <w:r w:rsidR="00615D28">
        <w:t xml:space="preserve"> bude</w:t>
      </w:r>
      <w:r w:rsidR="008D5509">
        <w:t>.</w:t>
      </w:r>
    </w:p>
    <w:p w14:paraId="7738048B" w14:textId="5B2C58E8" w:rsidR="00B6444D" w:rsidRDefault="000B7D43" w:rsidP="000B7D43">
      <w:pPr>
        <w:pStyle w:val="Nadpis4"/>
      </w:pPr>
      <w:r>
        <w:t>Použití index bufferu</w:t>
      </w:r>
    </w:p>
    <w:p w14:paraId="4F5B9153" w14:textId="1D18C281" w:rsidR="000B7D43" w:rsidRPr="000B7D43" w:rsidRDefault="006357F5" w:rsidP="000B7D43">
      <w:r>
        <w:rPr>
          <w:noProof/>
        </w:rPr>
        <mc:AlternateContent>
          <mc:Choice Requires="wps">
            <w:drawing>
              <wp:anchor distT="0" distB="0" distL="114300" distR="114300" simplePos="0" relativeHeight="251721728" behindDoc="0" locked="0" layoutInCell="1" allowOverlap="1" wp14:anchorId="16F01C6C" wp14:editId="3116FC9B">
                <wp:simplePos x="0" y="0"/>
                <wp:positionH relativeFrom="column">
                  <wp:posOffset>2209165</wp:posOffset>
                </wp:positionH>
                <wp:positionV relativeFrom="paragraph">
                  <wp:posOffset>2266950</wp:posOffset>
                </wp:positionV>
                <wp:extent cx="1342390" cy="635"/>
                <wp:effectExtent l="0" t="0" r="0" b="0"/>
                <wp:wrapTopAndBottom/>
                <wp:docPr id="24" name="Textové pole 24"/>
                <wp:cNvGraphicFramePr/>
                <a:graphic xmlns:a="http://schemas.openxmlformats.org/drawingml/2006/main">
                  <a:graphicData uri="http://schemas.microsoft.com/office/word/2010/wordprocessingShape">
                    <wps:wsp>
                      <wps:cNvSpPr txBox="1"/>
                      <wps:spPr>
                        <a:xfrm>
                          <a:off x="0" y="0"/>
                          <a:ext cx="1342390" cy="635"/>
                        </a:xfrm>
                        <a:prstGeom prst="rect">
                          <a:avLst/>
                        </a:prstGeom>
                        <a:solidFill>
                          <a:prstClr val="white"/>
                        </a:solidFill>
                        <a:ln>
                          <a:noFill/>
                        </a:ln>
                      </wps:spPr>
                      <wps:txbx>
                        <w:txbxContent>
                          <w:p w14:paraId="1CA225DD" w14:textId="07F4A2E5" w:rsidR="006357F5" w:rsidRPr="000C34B4" w:rsidRDefault="006357F5" w:rsidP="006357F5">
                            <w:pPr>
                              <w:pStyle w:val="Titulek"/>
                              <w:rPr>
                                <w:noProof/>
                                <w:sz w:val="24"/>
                              </w:rPr>
                            </w:pPr>
                            <w:r>
                              <w:t xml:space="preserve">Obrázek </w:t>
                            </w:r>
                            <w:fldSimple w:instr=" SEQ Obrázek \* ARABIC ">
                              <w:r w:rsidR="00E34BF1">
                                <w:rPr>
                                  <w:noProof/>
                                </w:rPr>
                                <w:t>3</w:t>
                              </w:r>
                            </w:fldSimple>
                            <w:r>
                              <w:t xml:space="preserve"> – čtverec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01C6C" id="Textové pole 24" o:spid="_x0000_s1031" type="#_x0000_t202" style="position:absolute;left:0;text-align:left;margin-left:173.95pt;margin-top:178.5pt;width:105.7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" stroked="f">
                <v:textbox style="mso-fit-shape-to-text:t" inset="0,0,0,0">
                  <w:txbxContent>
                    <w:p w14:paraId="1CA225DD" w14:textId="07F4A2E5" w:rsidR="006357F5" w:rsidRPr="000C34B4" w:rsidRDefault="006357F5" w:rsidP="006357F5">
                      <w:pPr>
                        <w:pStyle w:val="Titulek"/>
                        <w:rPr>
                          <w:noProof/>
                          <w:sz w:val="24"/>
                        </w:rPr>
                      </w:pPr>
                      <w:r>
                        <w:t xml:space="preserve">Obrázek </w:t>
                      </w:r>
                      <w:fldSimple w:instr=" SEQ Obrázek \* ARABIC ">
                        <w:r w:rsidR="00E34BF1">
                          <w:rPr>
                            <w:noProof/>
                          </w:rPr>
                          <w:t>3</w:t>
                        </w:r>
                      </w:fldSimple>
                      <w:r>
                        <w:t xml:space="preserve"> – čtverec</w:t>
                      </w:r>
                    </w:p>
                  </w:txbxContent>
                </v:textbox>
                <w10:wrap type="topAndBottom"/>
              </v:shape>
            </w:pict>
          </mc:Fallback>
        </mc:AlternateContent>
      </w:r>
      <w:r w:rsidR="00FD5930">
        <w:rPr>
          <w:noProof/>
        </w:rPr>
        <w:drawing>
          <wp:anchor distT="180340" distB="180340" distL="114300" distR="114300" simplePos="0" relativeHeight="251671552" behindDoc="0" locked="0" layoutInCell="1" allowOverlap="1" wp14:anchorId="464DEC07" wp14:editId="19FC4C79">
            <wp:simplePos x="0" y="0"/>
            <wp:positionH relativeFrom="margin">
              <wp:align>center</wp:align>
            </wp:positionH>
            <wp:positionV relativeFrom="paragraph">
              <wp:posOffset>899795</wp:posOffset>
            </wp:positionV>
            <wp:extent cx="1342800" cy="1310400"/>
            <wp:effectExtent l="0" t="0" r="0" b="4445"/>
            <wp:wrapTopAndBottom/>
            <wp:docPr id="7" name="Obrázek 7" descr="illustration of a square that consists of two 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a square that consists of two triangl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42800" cy="131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7158">
        <w:t>Pro lepší pochopení si ukážeme příklad vykreslení</w:t>
      </w:r>
      <w:r w:rsidR="00F170DD">
        <w:t xml:space="preserve"> modelu</w:t>
      </w:r>
      <w:r w:rsidR="00C83245">
        <w:t xml:space="preserve"> bez a s index bufferem.</w:t>
      </w:r>
      <w:r w:rsidR="00775F26">
        <w:t xml:space="preserve"> Na začátku budeme mít nějaký čtverec se středem v bodě [0,0]</w:t>
      </w:r>
      <w:r w:rsidR="00CD7D5D">
        <w:t>, ten vykreslíme jako dva trojúhelníky</w:t>
      </w:r>
      <w:r w:rsidR="00E41DE6">
        <w:t>,</w:t>
      </w:r>
      <w:r w:rsidR="00CD7D5D">
        <w:t xml:space="preserve"> n</w:t>
      </w:r>
      <w:r w:rsidR="00AB6A25">
        <w:t>áš</w:t>
      </w:r>
      <w:r w:rsidR="00CD7D5D">
        <w:t xml:space="preserve"> primitive </w:t>
      </w:r>
      <w:r w:rsidR="00AB6A25">
        <w:t>type</w:t>
      </w:r>
      <w:r w:rsidR="00CD7D5D">
        <w:t xml:space="preserve"> </w:t>
      </w:r>
      <w:r w:rsidR="005A1AB7">
        <w:t>tak</w:t>
      </w:r>
      <w:r w:rsidR="00CD7D5D">
        <w:t xml:space="preserve"> bude </w:t>
      </w:r>
      <w:r w:rsidR="00A8432A">
        <w:rPr>
          <w:i/>
          <w:iCs/>
        </w:rPr>
        <w:t>TriangleList</w:t>
      </w:r>
      <w:r w:rsidR="00CD7D5D">
        <w:t>.</w:t>
      </w:r>
      <w:sdt>
        <w:sdtPr>
          <w:id w:val="-1790119351"/>
          <w:citation/>
        </w:sdtPr>
        <w:sdtContent>
          <w:r w:rsidR="00CD39F6">
            <w:fldChar w:fldCharType="begin"/>
          </w:r>
          <w:r w:rsidR="00CD39F6">
            <w:instrText xml:space="preserve"> CITATION Mic21 \l 1029 </w:instrText>
          </w:r>
          <w:r w:rsidR="00CD39F6">
            <w:fldChar w:fldCharType="separate"/>
          </w:r>
          <w:r w:rsidR="00D54E9C">
            <w:rPr>
              <w:noProof/>
            </w:rPr>
            <w:t xml:space="preserve"> (2)</w:t>
          </w:r>
          <w:r w:rsidR="00CD39F6">
            <w:fldChar w:fldCharType="end"/>
          </w:r>
        </w:sdtContent>
      </w:sdt>
    </w:p>
    <w:p w14:paraId="2798AF00" w14:textId="55E8FE93" w:rsidR="003F348D" w:rsidRDefault="00AB72EE" w:rsidP="003F348D">
      <w:r>
        <w:rPr>
          <w:noProof/>
        </w:rPr>
        <mc:AlternateContent>
          <mc:Choice Requires="wps">
            <w:drawing>
              <wp:anchor distT="0" distB="0" distL="114300" distR="114300" simplePos="0" relativeHeight="251723776" behindDoc="0" locked="0" layoutInCell="1" allowOverlap="1" wp14:anchorId="2FB4AD02" wp14:editId="50187A43">
                <wp:simplePos x="0" y="0"/>
                <wp:positionH relativeFrom="margin">
                  <wp:posOffset>1523365</wp:posOffset>
                </wp:positionH>
                <wp:positionV relativeFrom="paragraph">
                  <wp:posOffset>4469765</wp:posOffset>
                </wp:positionV>
                <wp:extent cx="2713990" cy="635"/>
                <wp:effectExtent l="0" t="0" r="0" b="0"/>
                <wp:wrapTopAndBottom/>
                <wp:docPr id="25" name="Textové pole 25"/>
                <wp:cNvGraphicFramePr/>
                <a:graphic xmlns:a="http://schemas.openxmlformats.org/drawingml/2006/main">
                  <a:graphicData uri="http://schemas.microsoft.com/office/word/2010/wordprocessingShape">
                    <wps:wsp>
                      <wps:cNvSpPr txBox="1"/>
                      <wps:spPr>
                        <a:xfrm>
                          <a:off x="0" y="0"/>
                          <a:ext cx="2713990" cy="635"/>
                        </a:xfrm>
                        <a:prstGeom prst="rect">
                          <a:avLst/>
                        </a:prstGeom>
                        <a:solidFill>
                          <a:prstClr val="white"/>
                        </a:solidFill>
                        <a:ln>
                          <a:noFill/>
                        </a:ln>
                      </wps:spPr>
                      <wps:txbx>
                        <w:txbxContent>
                          <w:p w14:paraId="26CA0FB9" w14:textId="18B03C56" w:rsidR="00700990" w:rsidRPr="006778B8" w:rsidRDefault="00700990" w:rsidP="00700990">
                            <w:pPr>
                              <w:pStyle w:val="Titulek"/>
                              <w:rPr>
                                <w:noProof/>
                                <w:sz w:val="24"/>
                              </w:rPr>
                            </w:pPr>
                            <w:r>
                              <w:t xml:space="preserve">Obrázek </w:t>
                            </w:r>
                            <w:fldSimple w:instr=" SEQ Obrázek \* ARABIC ">
                              <w:r w:rsidR="00E34BF1">
                                <w:rPr>
                                  <w:noProof/>
                                </w:rPr>
                                <w:t>4</w:t>
                              </w:r>
                            </w:fldSimple>
                            <w:r>
                              <w:t xml:space="preserve"> - použití vertex bufferu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4AD02" id="Textové pole 25" o:spid="_x0000_s1032" type="#_x0000_t202" style="position:absolute;left:0;text-align:left;margin-left:119.95pt;margin-top:351.95pt;width:213.7pt;height:.05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" stroked="f">
                <v:textbox style="mso-fit-shape-to-text:t" inset="0,0,0,0">
                  <w:txbxContent>
                    <w:p w14:paraId="26CA0FB9" w14:textId="18B03C56" w:rsidR="00700990" w:rsidRPr="006778B8" w:rsidRDefault="00700990" w:rsidP="00700990">
                      <w:pPr>
                        <w:pStyle w:val="Titulek"/>
                        <w:rPr>
                          <w:noProof/>
                          <w:sz w:val="24"/>
                        </w:rPr>
                      </w:pPr>
                      <w:r>
                        <w:t xml:space="preserve">Obrázek </w:t>
                      </w:r>
                      <w:fldSimple w:instr=" SEQ Obrázek \* ARABIC ">
                        <w:r w:rsidR="00E34BF1">
                          <w:rPr>
                            <w:noProof/>
                          </w:rPr>
                          <w:t>4</w:t>
                        </w:r>
                      </w:fldSimple>
                      <w:r>
                        <w:t xml:space="preserve"> - použití vertex bufferu</w:t>
                      </w:r>
                    </w:p>
                  </w:txbxContent>
                </v:textbox>
                <w10:wrap type="topAndBottom" anchorx="margin"/>
              </v:shape>
            </w:pict>
          </mc:Fallback>
        </mc:AlternateContent>
      </w:r>
      <w:r>
        <w:rPr>
          <w:noProof/>
        </w:rPr>
        <w:drawing>
          <wp:anchor distT="180340" distB="180340" distL="114300" distR="114300" simplePos="0" relativeHeight="251672576" behindDoc="0" locked="0" layoutInCell="1" allowOverlap="1" wp14:anchorId="398F3736" wp14:editId="1D064289">
            <wp:simplePos x="0" y="0"/>
            <wp:positionH relativeFrom="margin">
              <wp:posOffset>1523365</wp:posOffset>
            </wp:positionH>
            <wp:positionV relativeFrom="paragraph">
              <wp:posOffset>2463165</wp:posOffset>
            </wp:positionV>
            <wp:extent cx="2713990" cy="1911350"/>
            <wp:effectExtent l="0" t="0" r="0" b="0"/>
            <wp:wrapTopAndBottom/>
            <wp:docPr id="11" name="Obrázek 11" descr="diagram of a vertex buffer that defines three vertices for two 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a vertex buffer that defines three vertices for two triangl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3990"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348D">
        <w:t>V našem příkladu bude jeden vertex ve vertex bufferu</w:t>
      </w:r>
      <w:r w:rsidR="002C2C5F">
        <w:t xml:space="preserve"> </w:t>
      </w:r>
      <w:r w:rsidR="00E57238">
        <w:t>reprezentován</w:t>
      </w:r>
      <w:r w:rsidR="002C2C5F">
        <w:t xml:space="preserve"> jen</w:t>
      </w:r>
      <w:r w:rsidR="00E57238">
        <w:t xml:space="preserve"> jako</w:t>
      </w:r>
      <w:r w:rsidR="003F348D">
        <w:t xml:space="preserve"> pozic</w:t>
      </w:r>
      <w:r w:rsidR="00E57238">
        <w:t>e</w:t>
      </w:r>
      <w:r w:rsidR="003F348D">
        <w:t xml:space="preserve"> v</w:t>
      </w:r>
      <w:r w:rsidR="00C537F7">
        <w:t> 2D</w:t>
      </w:r>
      <w:r w:rsidR="003F348D">
        <w:t> prostoru.</w:t>
      </w:r>
      <w:r w:rsidR="00CD7D5D">
        <w:t xml:space="preserve"> </w:t>
      </w:r>
      <w:r w:rsidR="004B2005">
        <w:t xml:space="preserve"> </w:t>
      </w:r>
      <w:r w:rsidR="00225E2A">
        <w:t>Výsledný v</w:t>
      </w:r>
      <w:r w:rsidR="004B2005">
        <w:t xml:space="preserve">ertex </w:t>
      </w:r>
      <w:r w:rsidR="00225E2A">
        <w:t>buffer by mohl vypadat takto:</w:t>
      </w:r>
    </w:p>
    <w:p w14:paraId="4D430381" w14:textId="258DD8EA" w:rsidR="00FB27BC" w:rsidRDefault="00FB27BC" w:rsidP="00FB27BC">
      <w:r>
        <w:t>Pokud do našeho řešení vykreslení čtverce zakomponujeme index buffer, budou naše buffery vypadat následovně:</w:t>
      </w:r>
    </w:p>
    <w:p w14:paraId="78B9CE5C" w14:textId="5C53138D" w:rsidR="0013334A" w:rsidRDefault="00A47ED8" w:rsidP="009D1DCF">
      <w:r>
        <w:rPr>
          <w:noProof/>
        </w:rPr>
        <w:lastRenderedPageBreak/>
        <mc:AlternateContent>
          <mc:Choice Requires="wps">
            <w:drawing>
              <wp:anchor distT="0" distB="0" distL="114300" distR="114300" simplePos="0" relativeHeight="251725824" behindDoc="0" locked="0" layoutInCell="1" allowOverlap="1" wp14:anchorId="7A21F4CA" wp14:editId="3B04A003">
                <wp:simplePos x="0" y="0"/>
                <wp:positionH relativeFrom="column">
                  <wp:posOffset>1318260</wp:posOffset>
                </wp:positionH>
                <wp:positionV relativeFrom="paragraph">
                  <wp:posOffset>1878330</wp:posOffset>
                </wp:positionV>
                <wp:extent cx="3124200" cy="635"/>
                <wp:effectExtent l="0" t="0" r="0" b="0"/>
                <wp:wrapTopAndBottom/>
                <wp:docPr id="26" name="Textové pole 26"/>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5BA2625C" w14:textId="2A172FAB" w:rsidR="00A47ED8" w:rsidRPr="00392116" w:rsidRDefault="00A47ED8" w:rsidP="00A47ED8">
                            <w:pPr>
                              <w:pStyle w:val="Titulek"/>
                              <w:rPr>
                                <w:noProof/>
                                <w:sz w:val="24"/>
                              </w:rPr>
                            </w:pPr>
                            <w:r>
                              <w:t xml:space="preserve">Obrázek </w:t>
                            </w:r>
                            <w:fldSimple w:instr=" SEQ Obrázek \* ARABIC ">
                              <w:r w:rsidR="00E34BF1">
                                <w:rPr>
                                  <w:noProof/>
                                </w:rPr>
                                <w:t>5</w:t>
                              </w:r>
                            </w:fldSimple>
                            <w:r>
                              <w:t xml:space="preserve"> - použití index bufferu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1F4CA" id="Textové pole 26" o:spid="_x0000_s1033" type="#_x0000_t202" style="position:absolute;left:0;text-align:left;margin-left:103.8pt;margin-top:147.9pt;width:246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tyRGgIAAEA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" stroked="f">
                <v:textbox style="mso-fit-shape-to-text:t" inset="0,0,0,0">
                  <w:txbxContent>
                    <w:p w14:paraId="5BA2625C" w14:textId="2A172FAB" w:rsidR="00A47ED8" w:rsidRPr="00392116" w:rsidRDefault="00A47ED8" w:rsidP="00A47ED8">
                      <w:pPr>
                        <w:pStyle w:val="Titulek"/>
                        <w:rPr>
                          <w:noProof/>
                          <w:sz w:val="24"/>
                        </w:rPr>
                      </w:pPr>
                      <w:r>
                        <w:t xml:space="preserve">Obrázek </w:t>
                      </w:r>
                      <w:fldSimple w:instr=" SEQ Obrázek \* ARABIC ">
                        <w:r w:rsidR="00E34BF1">
                          <w:rPr>
                            <w:noProof/>
                          </w:rPr>
                          <w:t>5</w:t>
                        </w:r>
                      </w:fldSimple>
                      <w:r>
                        <w:t xml:space="preserve"> - použití index bufferu</w:t>
                      </w:r>
                    </w:p>
                  </w:txbxContent>
                </v:textbox>
                <w10:wrap type="topAndBottom"/>
              </v:shape>
            </w:pict>
          </mc:Fallback>
        </mc:AlternateContent>
      </w:r>
      <w:r w:rsidR="004D2F7C">
        <w:rPr>
          <w:noProof/>
        </w:rPr>
        <w:drawing>
          <wp:anchor distT="180340" distB="180340" distL="114300" distR="114300" simplePos="0" relativeHeight="251678720" behindDoc="0" locked="0" layoutInCell="1" allowOverlap="1" wp14:anchorId="7664B3CF" wp14:editId="4747114F">
            <wp:simplePos x="0" y="0"/>
            <wp:positionH relativeFrom="margin">
              <wp:posOffset>1318260</wp:posOffset>
            </wp:positionH>
            <wp:positionV relativeFrom="paragraph">
              <wp:posOffset>0</wp:posOffset>
            </wp:positionV>
            <wp:extent cx="3124800" cy="1821600"/>
            <wp:effectExtent l="0" t="0" r="0" b="7620"/>
            <wp:wrapTopAndBottom/>
            <wp:docPr id="12" name="Obrázek 12" descr="diagram of an index buffer for the earlier vertex 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an index buffer for the earlier vertex buff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4800" cy="182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672C">
        <w:t>Když budeme předpokládat, že všechna čísla zabíra</w:t>
      </w:r>
      <w:r w:rsidR="00C00B19">
        <w:t>jí</w:t>
      </w:r>
      <w:r w:rsidR="001B672C">
        <w:t xml:space="preserve"> v paměti 4 byty, tak v prvním případě nám bude čtverec zabírat </w:t>
      </w:r>
      <w:r w:rsidR="00B638E9">
        <w:rPr>
          <w:b/>
          <w:bCs/>
        </w:rPr>
        <w:t>6×8</w:t>
      </w:r>
      <w:r w:rsidR="001B672C" w:rsidRPr="001B672C">
        <w:rPr>
          <w:b/>
          <w:bCs/>
        </w:rPr>
        <w:t xml:space="preserve"> = 48 bytů</w:t>
      </w:r>
      <w:r w:rsidR="001B672C">
        <w:t xml:space="preserve"> a v druhém případě </w:t>
      </w:r>
      <w:r w:rsidR="001B672C" w:rsidRPr="001B672C">
        <w:rPr>
          <w:b/>
          <w:bCs/>
        </w:rPr>
        <w:t>6×4 + 4</w:t>
      </w:r>
      <w:r w:rsidR="009262EB">
        <w:rPr>
          <w:b/>
          <w:bCs/>
        </w:rPr>
        <w:t xml:space="preserve">×8 </w:t>
      </w:r>
      <w:r w:rsidR="001B672C" w:rsidRPr="001B672C">
        <w:rPr>
          <w:b/>
          <w:bCs/>
        </w:rPr>
        <w:t>= 56 bytů</w:t>
      </w:r>
      <w:r w:rsidR="001B672C">
        <w:t xml:space="preserve">. </w:t>
      </w:r>
      <w:r w:rsidR="00DD2C46">
        <w:t>Jak</w:t>
      </w:r>
      <w:r w:rsidR="00435833">
        <w:t xml:space="preserve"> </w:t>
      </w:r>
      <w:r w:rsidR="005C3035">
        <w:t>můžete sami vidět</w:t>
      </w:r>
      <w:r w:rsidR="005F5AF2">
        <w:t>,</w:t>
      </w:r>
      <w:r w:rsidR="00BA43EF">
        <w:t xml:space="preserve"> u vykreslení dvou trojúhelníků se použití index bufferu</w:t>
      </w:r>
      <w:r w:rsidR="00741693">
        <w:t xml:space="preserve"> ještě zdaleka</w:t>
      </w:r>
      <w:r w:rsidR="0062123E">
        <w:t xml:space="preserve"> </w:t>
      </w:r>
      <w:r w:rsidR="002F0811">
        <w:t>nevyplatí</w:t>
      </w:r>
      <w:r w:rsidR="006E6614">
        <w:t>, ale s jejich přibývajícím počtem</w:t>
      </w:r>
      <w:r w:rsidR="001250A0">
        <w:t xml:space="preserve"> se tato situace v určitém bodě zlomí a index buffer nám už bude paměť pouze </w:t>
      </w:r>
      <w:r w:rsidR="003147FC">
        <w:t>š</w:t>
      </w:r>
      <w:r w:rsidR="001250A0">
        <w:t>etřit</w:t>
      </w:r>
      <w:r w:rsidR="001E02C9">
        <w:t>.</w:t>
      </w:r>
    </w:p>
    <w:p w14:paraId="277ACAB0" w14:textId="0CDF6244" w:rsidR="00ED2F18" w:rsidRDefault="00ED2F18" w:rsidP="00ED2F18">
      <w:pPr>
        <w:pStyle w:val="Nadpis3"/>
      </w:pPr>
      <w:bookmarkStart w:id="26" w:name="_Toc129551319"/>
      <w:r>
        <w:t>Uniform buffer</w:t>
      </w:r>
      <w:bookmarkEnd w:id="26"/>
    </w:p>
    <w:p w14:paraId="1F5A4C0B" w14:textId="6568364F" w:rsidR="009267A6" w:rsidRDefault="009267A6" w:rsidP="009267A6">
      <w:r>
        <w:t xml:space="preserve">Uniform je něco jako globální proměnná v našem shader programu. </w:t>
      </w:r>
      <w:r w:rsidR="00DA52ED">
        <w:t xml:space="preserve">Uniform buffer se nazývá </w:t>
      </w:r>
      <w:r>
        <w:t>uniform, p</w:t>
      </w:r>
      <w:r w:rsidR="00DA52ED">
        <w:t xml:space="preserve">rotože se nemění v rámci </w:t>
      </w:r>
      <w:r w:rsidR="001428E6">
        <w:t>jednotlivých draw callů, ale jeho hodnota je stejná</w:t>
      </w:r>
      <w:r w:rsidR="000274E3">
        <w:t xml:space="preserve"> (jednotná)</w:t>
      </w:r>
      <w:r w:rsidR="001428E6">
        <w:t xml:space="preserve"> pro všechna volání.</w:t>
      </w:r>
    </w:p>
    <w:p w14:paraId="6643347B" w14:textId="1E8A38C7" w:rsidR="0011091B" w:rsidRPr="009267A6" w:rsidRDefault="00DC310D" w:rsidP="0011091B">
      <w:r>
        <w:t>Do uniform bufferu si můžeme uložit data potřebná k vykreslení, která se nebudou často měnit jako</w:t>
      </w:r>
      <w:r w:rsidR="00A22260">
        <w:t xml:space="preserve"> je</w:t>
      </w:r>
      <w:r>
        <w:t xml:space="preserve"> např. projection nebo view </w:t>
      </w:r>
      <w:r w:rsidR="00F2212C">
        <w:t>matic</w:t>
      </w:r>
      <w:r w:rsidR="00A22260">
        <w:t>e</w:t>
      </w:r>
      <w:r w:rsidR="00F2212C">
        <w:t>.</w:t>
      </w:r>
    </w:p>
    <w:p w14:paraId="5821487D" w14:textId="417F9701" w:rsidR="00ED2F18" w:rsidRDefault="00ED2F18" w:rsidP="00ED2F18">
      <w:pPr>
        <w:pStyle w:val="Nadpis3"/>
      </w:pPr>
      <w:bookmarkStart w:id="27" w:name="_Toc129551320"/>
      <w:r>
        <w:t>Storage buffer</w:t>
      </w:r>
      <w:bookmarkEnd w:id="27"/>
    </w:p>
    <w:p w14:paraId="5C12583D" w14:textId="6537D439" w:rsidR="00874779" w:rsidRDefault="00061DFE" w:rsidP="00061DFE">
      <w:r>
        <w:t>Uniform buffery jsou vhodné pro malá data určená pouze ke čtení</w:t>
      </w:r>
      <w:r w:rsidR="00DE2B47">
        <w:t>. Když ale bude</w:t>
      </w:r>
      <w:r w:rsidR="00B2251F">
        <w:t>me</w:t>
      </w:r>
      <w:r w:rsidR="00DE2B47">
        <w:t xml:space="preserve"> chtít mít v shaderu data</w:t>
      </w:r>
      <w:r w:rsidR="00D6303E">
        <w:t xml:space="preserve"> o neznámé velikosti nebo data,</w:t>
      </w:r>
      <w:r w:rsidR="00912DE8">
        <w:t xml:space="preserve"> která chce</w:t>
      </w:r>
      <w:r w:rsidR="00D610CC">
        <w:t>me</w:t>
      </w:r>
      <w:r w:rsidR="00912DE8">
        <w:t xml:space="preserve"> měnit</w:t>
      </w:r>
      <w:r w:rsidR="00394209">
        <w:t>, n</w:t>
      </w:r>
      <w:r w:rsidR="00912DE8">
        <w:t>a</w:t>
      </w:r>
      <w:r w:rsidR="00CE62C8">
        <w:t xml:space="preserve"> </w:t>
      </w:r>
      <w:r w:rsidR="00912DE8">
        <w:t>to se používají storage buffery.</w:t>
      </w:r>
      <w:r w:rsidR="00B35C19">
        <w:t xml:space="preserve"> Vytvářejí se stejným způsobem jako uniform buffery. Vlastně i fungují hodně podobně, mají jen jiné vlastnosti jako</w:t>
      </w:r>
      <w:r w:rsidR="009B35EB">
        <w:t xml:space="preserve"> větší maximální velikost</w:t>
      </w:r>
      <w:r w:rsidR="000D3B0B">
        <w:t xml:space="preserve"> a dá se do</w:t>
      </w:r>
      <w:r w:rsidR="009B35EB">
        <w:t xml:space="preserve"> nich zapisovat </w:t>
      </w:r>
      <w:r w:rsidR="007D4933">
        <w:t>ze</w:t>
      </w:r>
      <w:r w:rsidR="009B35EB">
        <w:t> shaderu.</w:t>
      </w:r>
    </w:p>
    <w:p w14:paraId="56D0E9E3" w14:textId="0EEE8BE4" w:rsidR="00061DFE" w:rsidRPr="00061DFE" w:rsidRDefault="00C57153" w:rsidP="00B35C19">
      <w:r>
        <w:t>Storage buffery jsou obvykle o něco pomalejší než uniform buffery, ale můžou být mnohem větší.</w:t>
      </w:r>
      <w:r w:rsidR="003908DD">
        <w:t xml:space="preserve"> Pokud</w:t>
      </w:r>
      <w:r w:rsidR="0032175C">
        <w:t xml:space="preserve"> např.</w:t>
      </w:r>
      <w:r w:rsidR="002D5BFE">
        <w:t xml:space="preserve"> </w:t>
      </w:r>
      <w:r w:rsidR="003908DD">
        <w:t>chce</w:t>
      </w:r>
      <w:r w:rsidR="007146B2">
        <w:t>me</w:t>
      </w:r>
      <w:r w:rsidR="003908DD">
        <w:t xml:space="preserve"> na</w:t>
      </w:r>
      <w:r w:rsidR="0052607F">
        <w:t>hrát</w:t>
      </w:r>
      <w:r w:rsidR="003908DD">
        <w:t xml:space="preserve"> celou scénu do jednoho bufferu, </w:t>
      </w:r>
      <w:r w:rsidR="00AB4EC9">
        <w:t>bude</w:t>
      </w:r>
      <w:r w:rsidR="004B2862">
        <w:t>m</w:t>
      </w:r>
      <w:r w:rsidR="00AB4EC9">
        <w:t xml:space="preserve">e je </w:t>
      </w:r>
      <w:r w:rsidR="003908DD">
        <w:t>muset použít.</w:t>
      </w:r>
      <w:r w:rsidR="005E7CC1">
        <w:t xml:space="preserve"> </w:t>
      </w:r>
      <w:sdt>
        <w:sdtPr>
          <w:id w:val="376740841"/>
          <w:citation/>
        </w:sdtPr>
        <w:sdtContent>
          <w:r w:rsidR="005E7CC1">
            <w:fldChar w:fldCharType="begin"/>
          </w:r>
          <w:r w:rsidR="005E7CC1">
            <w:instrText xml:space="preserve"> CITATION Sto \l 1029 </w:instrText>
          </w:r>
          <w:r w:rsidR="005E7CC1">
            <w:fldChar w:fldCharType="separate"/>
          </w:r>
          <w:r w:rsidR="00D54E9C">
            <w:rPr>
              <w:noProof/>
            </w:rPr>
            <w:t>(3)</w:t>
          </w:r>
          <w:r w:rsidR="005E7CC1">
            <w:fldChar w:fldCharType="end"/>
          </w:r>
        </w:sdtContent>
      </w:sdt>
    </w:p>
    <w:p w14:paraId="27F58E41" w14:textId="7744BA82" w:rsidR="00ED2F18" w:rsidRDefault="00ED2F18" w:rsidP="00ED2F18">
      <w:pPr>
        <w:pStyle w:val="Nadpis3"/>
      </w:pPr>
      <w:bookmarkStart w:id="28" w:name="_Toc129551321"/>
      <w:r>
        <w:lastRenderedPageBreak/>
        <w:t>Indirect buffer</w:t>
      </w:r>
      <w:bookmarkEnd w:id="28"/>
    </w:p>
    <w:p w14:paraId="287F9752" w14:textId="6178B11A" w:rsidR="003B3228" w:rsidRDefault="00483348" w:rsidP="002D6DAE">
      <w:r>
        <w:t xml:space="preserve">Indirect buffer se používá v indirect draw callu, </w:t>
      </w:r>
      <w:r w:rsidR="005F538A">
        <w:t>kde nahrazuje funkci parametru</w:t>
      </w:r>
      <w:r>
        <w:t>.</w:t>
      </w:r>
      <w:r w:rsidR="002D6DAE">
        <w:t xml:space="preserve"> </w:t>
      </w:r>
      <w:r w:rsidR="00737716">
        <w:t xml:space="preserve">Má jasně definovanou strukturu, která se skládá z indirect draw commandů. </w:t>
      </w:r>
      <w:r w:rsidR="00E603E6">
        <w:t>Ty</w:t>
      </w:r>
      <w:r w:rsidR="00737716">
        <w:t xml:space="preserve"> </w:t>
      </w:r>
      <w:r w:rsidR="00DE20B8">
        <w:t xml:space="preserve">v sobě </w:t>
      </w:r>
      <w:r w:rsidR="00737716">
        <w:t>obvykle obsahuj</w:t>
      </w:r>
      <w:r w:rsidR="007B4D44">
        <w:t>í</w:t>
      </w:r>
      <w:r w:rsidR="00737716">
        <w:t xml:space="preserve"> informace jako</w:t>
      </w:r>
      <w:r w:rsidR="00071F3F">
        <w:t>,</w:t>
      </w:r>
      <w:r w:rsidR="00737716">
        <w:t xml:space="preserve"> odkud máme začít kreslit z</w:t>
      </w:r>
      <w:r w:rsidR="00D10631">
        <w:t> </w:t>
      </w:r>
      <w:r w:rsidR="00737716">
        <w:t>index</w:t>
      </w:r>
      <w:r w:rsidR="00D10631">
        <w:t>/vertex</w:t>
      </w:r>
      <w:r w:rsidR="00737716">
        <w:t xml:space="preserve"> bufferu</w:t>
      </w:r>
      <w:r w:rsidR="00282BA6">
        <w:t xml:space="preserve">, </w:t>
      </w:r>
      <w:r w:rsidR="000E68F9">
        <w:t>počet vertexů k</w:t>
      </w:r>
      <w:r w:rsidR="00282BA6">
        <w:t> </w:t>
      </w:r>
      <w:r w:rsidR="000E68F9">
        <w:t>vykreslení</w:t>
      </w:r>
      <w:r w:rsidR="00282BA6">
        <w:t xml:space="preserve"> nebo kolik instancí daného modelu chceme vykreslit.</w:t>
      </w:r>
    </w:p>
    <w:p w14:paraId="770B28F2" w14:textId="032C3EA4" w:rsidR="00FC412D" w:rsidRPr="00737716" w:rsidRDefault="00FC412D" w:rsidP="003B3228">
      <w:r>
        <w:t xml:space="preserve">Díky použití indirect bufferu můžeme snížit počet draw callů potřebných k vykreslení naší scény. </w:t>
      </w:r>
      <w:r w:rsidR="00703347">
        <w:t>Bude</w:t>
      </w:r>
      <w:r>
        <w:t xml:space="preserve"> nám tak užitečný v situacích, kdy potřebujeme vykreslit velké množství objektů</w:t>
      </w:r>
      <w:r w:rsidR="00E04704">
        <w:t xml:space="preserve"> (příkladem můžou být particly v particle systému).</w:t>
      </w:r>
    </w:p>
    <w:p w14:paraId="1560E3CA" w14:textId="77777777" w:rsidR="00306106" w:rsidRDefault="00306106" w:rsidP="00306106">
      <w:pPr>
        <w:pStyle w:val="Nadpis2"/>
        <w:numPr>
          <w:ilvl w:val="1"/>
          <w:numId w:val="25"/>
        </w:numPr>
      </w:pPr>
      <w:bookmarkStart w:id="29" w:name="_Toc129551322"/>
      <w:r>
        <w:t>Rendering pipeline</w:t>
      </w:r>
      <w:bookmarkEnd w:id="29"/>
    </w:p>
    <w:p w14:paraId="410F745B" w14:textId="78F4476B" w:rsidR="00306106" w:rsidRDefault="00A16F8B" w:rsidP="00306106">
      <w:r>
        <w:rPr>
          <w:noProof/>
        </w:rPr>
        <mc:AlternateContent>
          <mc:Choice Requires="wps">
            <w:drawing>
              <wp:anchor distT="0" distB="0" distL="114300" distR="114300" simplePos="0" relativeHeight="251670528" behindDoc="0" locked="0" layoutInCell="1" allowOverlap="1" wp14:anchorId="2004224F" wp14:editId="55E082CE">
                <wp:simplePos x="0" y="0"/>
                <wp:positionH relativeFrom="margin">
                  <wp:align>center</wp:align>
                </wp:positionH>
                <wp:positionV relativeFrom="paragraph">
                  <wp:posOffset>4135755</wp:posOffset>
                </wp:positionV>
                <wp:extent cx="4030980" cy="635"/>
                <wp:effectExtent l="0" t="0" r="7620" b="0"/>
                <wp:wrapTopAndBottom/>
                <wp:docPr id="5" name="Textové pole 5"/>
                <wp:cNvGraphicFramePr/>
                <a:graphic xmlns:a="http://schemas.openxmlformats.org/drawingml/2006/main">
                  <a:graphicData uri="http://schemas.microsoft.com/office/word/2010/wordprocessingShape">
                    <wps:wsp>
                      <wps:cNvSpPr txBox="1"/>
                      <wps:spPr>
                        <a:xfrm>
                          <a:off x="0" y="0"/>
                          <a:ext cx="4030980" cy="635"/>
                        </a:xfrm>
                        <a:prstGeom prst="rect">
                          <a:avLst/>
                        </a:prstGeom>
                        <a:solidFill>
                          <a:prstClr val="white"/>
                        </a:solidFill>
                        <a:ln>
                          <a:noFill/>
                        </a:ln>
                      </wps:spPr>
                      <wps:txbx>
                        <w:txbxContent>
                          <w:p w14:paraId="1177C1A7" w14:textId="0EA57D5E" w:rsidR="000B7D43" w:rsidRPr="00693DB9" w:rsidRDefault="000B7D43" w:rsidP="000B7D43">
                            <w:pPr>
                              <w:pStyle w:val="Titulek"/>
                              <w:rPr>
                                <w:noProof/>
                                <w:sz w:val="24"/>
                              </w:rPr>
                            </w:pPr>
                            <w:bookmarkStart w:id="30" w:name="_Toc129446367"/>
                            <w:r>
                              <w:t xml:space="preserve">Obrázek </w:t>
                            </w:r>
                            <w:fldSimple w:instr=" SEQ Obrázek \* ARABIC ">
                              <w:r w:rsidR="00E34BF1">
                                <w:rPr>
                                  <w:noProof/>
                                </w:rPr>
                                <w:t>6</w:t>
                              </w:r>
                            </w:fldSimple>
                            <w:r>
                              <w:t xml:space="preserve"> - WGPU render pipeline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4224F" id="Textové pole 5" o:spid="_x0000_s1034" type="#_x0000_t202" style="position:absolute;left:0;text-align:left;margin-left:0;margin-top:325.65pt;width:317.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" stroked="f">
                <v:textbox style="mso-fit-shape-to-text:t" inset="0,0,0,0">
                  <w:txbxContent>
                    <w:p w14:paraId="1177C1A7" w14:textId="0EA57D5E" w:rsidR="000B7D43" w:rsidRPr="00693DB9" w:rsidRDefault="000B7D43" w:rsidP="000B7D43">
                      <w:pPr>
                        <w:pStyle w:val="Titulek"/>
                        <w:rPr>
                          <w:noProof/>
                          <w:sz w:val="24"/>
                        </w:rPr>
                      </w:pPr>
                      <w:bookmarkStart w:id="31" w:name="_Toc129446367"/>
                      <w:r>
                        <w:t xml:space="preserve">Obrázek </w:t>
                      </w:r>
                      <w:fldSimple w:instr=" SEQ Obrázek \* ARABIC ">
                        <w:r w:rsidR="00E34BF1">
                          <w:rPr>
                            <w:noProof/>
                          </w:rPr>
                          <w:t>6</w:t>
                        </w:r>
                      </w:fldSimple>
                      <w:r>
                        <w:t xml:space="preserve"> - WGPU render pipeline</w:t>
                      </w:r>
                      <w:bookmarkEnd w:id="31"/>
                    </w:p>
                  </w:txbxContent>
                </v:textbox>
                <w10:wrap type="topAndBottom" anchorx="margin"/>
              </v:shape>
            </w:pict>
          </mc:Fallback>
        </mc:AlternateContent>
      </w:r>
      <w:r w:rsidR="00992AA2">
        <w:rPr>
          <w:noProof/>
        </w:rPr>
        <w:drawing>
          <wp:anchor distT="0" distB="0" distL="114300" distR="114300" simplePos="0" relativeHeight="251665408" behindDoc="0" locked="0" layoutInCell="1" allowOverlap="1" wp14:anchorId="73418F71" wp14:editId="272541EB">
            <wp:simplePos x="0" y="0"/>
            <wp:positionH relativeFrom="margin">
              <wp:align>center</wp:align>
            </wp:positionH>
            <wp:positionV relativeFrom="paragraph">
              <wp:posOffset>1073785</wp:posOffset>
            </wp:positionV>
            <wp:extent cx="4030980" cy="3064510"/>
            <wp:effectExtent l="0" t="0" r="7620" b="2540"/>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0980" cy="3064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6106">
        <w:t>Rendering pipeline je sekvence kroků, kterými musí naše objekty</w:t>
      </w:r>
      <w:r w:rsidR="00DB3E32">
        <w:t xml:space="preserve"> ve scéně</w:t>
      </w:r>
      <w:r w:rsidR="00306106">
        <w:t xml:space="preserve"> projít, než se vykreslí na obrazovku. </w:t>
      </w:r>
      <w:r w:rsidR="00453B6C">
        <w:t xml:space="preserve">Také si jí můžeme představit jako abstraktní třídu nebo model, který popisuje </w:t>
      </w:r>
      <w:r w:rsidR="00C00872">
        <w:t>způsob vykreslení naší scény</w:t>
      </w:r>
      <w:r w:rsidR="00453B6C">
        <w:t>.</w:t>
      </w:r>
      <w:r w:rsidR="00992AA2">
        <w:t xml:space="preserve"> </w:t>
      </w:r>
      <w:r w:rsidR="00306106">
        <w:t>Typicky se dělí na tyto</w:t>
      </w:r>
      <w:r w:rsidR="00267D9D">
        <w:t xml:space="preserve"> kroky</w:t>
      </w:r>
      <w:r w:rsidR="00306106">
        <w:t xml:space="preserve"> uvedené na obrázku:</w:t>
      </w:r>
    </w:p>
    <w:p w14:paraId="08EF94D6" w14:textId="63C5098A" w:rsidR="00306106" w:rsidRDefault="00306106" w:rsidP="00306106">
      <w:r>
        <w:t>Zeleně vybarvené části jsou programovatelné. Kód, kterým můžeme ovlivnit chování v těchto krocích</w:t>
      </w:r>
      <w:r w:rsidR="004C1487">
        <w:t>,</w:t>
      </w:r>
      <w:r>
        <w:t xml:space="preserve"> se píše do </w:t>
      </w:r>
      <w:r w:rsidRPr="00C44617">
        <w:rPr>
          <w:b/>
          <w:bCs/>
        </w:rPr>
        <w:t>shaderu</w:t>
      </w:r>
      <w:r>
        <w:t>.</w:t>
      </w:r>
    </w:p>
    <w:p w14:paraId="6A2D9E0C" w14:textId="77777777" w:rsidR="00306106" w:rsidRDefault="00306106" w:rsidP="00306106">
      <w:pPr>
        <w:pStyle w:val="Nadpis3"/>
        <w:numPr>
          <w:ilvl w:val="2"/>
          <w:numId w:val="25"/>
        </w:numPr>
      </w:pPr>
      <w:bookmarkStart w:id="32" w:name="_Toc129551323"/>
      <w:r>
        <w:lastRenderedPageBreak/>
        <w:t>Vertex stage</w:t>
      </w:r>
      <w:bookmarkEnd w:id="32"/>
    </w:p>
    <w:p w14:paraId="7315170F" w14:textId="77777777" w:rsidR="00306106" w:rsidRDefault="00306106" w:rsidP="00306106">
      <w:r>
        <w:t>Vertex stage je zodpovědná za zpracování dat jednotlivých vertexů. To většinou zahrnuje transformaci souřadnic z world space do view space</w:t>
      </w:r>
      <w:r>
        <w:rPr>
          <w:rStyle w:val="Znakapoznpodarou"/>
        </w:rPr>
        <w:footnoteReference w:id="4"/>
      </w:r>
      <w:r>
        <w:t xml:space="preserve">. Typicky zde provádíme maticové operace jako např. násobení. </w:t>
      </w:r>
    </w:p>
    <w:p w14:paraId="0B229F73" w14:textId="77777777" w:rsidR="00306106" w:rsidRDefault="00306106" w:rsidP="00306106">
      <w:pPr>
        <w:pStyle w:val="Nadpis3"/>
        <w:numPr>
          <w:ilvl w:val="2"/>
          <w:numId w:val="25"/>
        </w:numPr>
      </w:pPr>
      <w:bookmarkStart w:id="33" w:name="_Toc129551324"/>
      <w:r>
        <w:t>Geometry stage</w:t>
      </w:r>
      <w:bookmarkEnd w:id="33"/>
    </w:p>
    <w:p w14:paraId="4A4BC223" w14:textId="06779D4A" w:rsidR="00306106" w:rsidRDefault="00306106" w:rsidP="00306106">
      <w:r>
        <w:t>Po vertex stage následuje geometry stage nebo také tesselation stage. Ta je zodpovědná za sestavování primitiv (např. trojúhelníků) z vertexů.</w:t>
      </w:r>
    </w:p>
    <w:p w14:paraId="35D9D562" w14:textId="2FE0AC3D" w:rsidR="00A3635F" w:rsidRDefault="00A3635F" w:rsidP="00A3635F">
      <w:pPr>
        <w:pStyle w:val="Nadpis4"/>
      </w:pPr>
      <w:r>
        <w:t>Typy primitiv</w:t>
      </w:r>
    </w:p>
    <w:p w14:paraId="593C6970" w14:textId="64907CC4" w:rsidR="00A3635F" w:rsidRDefault="00A3635F" w:rsidP="00A3635F">
      <w:r>
        <w:t>V naší render pipeline můžeme většinou definovat tyto typy primitiv:</w:t>
      </w:r>
    </w:p>
    <w:p w14:paraId="160F5FDF" w14:textId="55C438C2" w:rsidR="00A3635F" w:rsidRDefault="00A3635F" w:rsidP="00A3635F">
      <w:pPr>
        <w:pStyle w:val="Odstavecseseznamem"/>
        <w:numPr>
          <w:ilvl w:val="0"/>
          <w:numId w:val="33"/>
        </w:numPr>
      </w:pPr>
      <w:r>
        <w:t xml:space="preserve">Point – </w:t>
      </w:r>
      <w:r w:rsidR="000F3D67">
        <w:t>k</w:t>
      </w:r>
      <w:r>
        <w:t>aždý v</w:t>
      </w:r>
      <w:r w:rsidR="00287C5B">
        <w:t>rchol</w:t>
      </w:r>
      <w:r>
        <w:t xml:space="preserve"> představuje bod v</w:t>
      </w:r>
      <w:r w:rsidR="00740F2B">
        <w:t> </w:t>
      </w:r>
      <w:r>
        <w:t>prostoru</w:t>
      </w:r>
    </w:p>
    <w:p w14:paraId="602AF755" w14:textId="7626E35B" w:rsidR="00A3635F" w:rsidRDefault="00A3635F" w:rsidP="00A3635F">
      <w:pPr>
        <w:pStyle w:val="Odstavecseseznamem"/>
        <w:numPr>
          <w:ilvl w:val="0"/>
          <w:numId w:val="33"/>
        </w:numPr>
      </w:pPr>
      <w:r>
        <w:t xml:space="preserve">Line – </w:t>
      </w:r>
      <w:r w:rsidR="00E037D7">
        <w:t>každá dvojice vrcholů tvoří novou čáru</w:t>
      </w:r>
    </w:p>
    <w:p w14:paraId="44C54F54" w14:textId="46468361" w:rsidR="003C0062" w:rsidRPr="00A3635F" w:rsidRDefault="003C0062" w:rsidP="00A3635F">
      <w:pPr>
        <w:pStyle w:val="Odstavecseseznamem"/>
        <w:numPr>
          <w:ilvl w:val="0"/>
          <w:numId w:val="33"/>
        </w:numPr>
      </w:pPr>
      <w:r>
        <w:t>Triangle</w:t>
      </w:r>
      <w:r w:rsidR="00181EE8">
        <w:t xml:space="preserve"> – každá trojice vrcholů tvoří nový trojúhelník</w:t>
      </w:r>
    </w:p>
    <w:p w14:paraId="57639DDE" w14:textId="77777777" w:rsidR="00306106" w:rsidRDefault="00306106" w:rsidP="00306106">
      <w:pPr>
        <w:pStyle w:val="Nadpis3"/>
        <w:numPr>
          <w:ilvl w:val="2"/>
          <w:numId w:val="25"/>
        </w:numPr>
      </w:pPr>
      <w:bookmarkStart w:id="34" w:name="_Toc129551325"/>
      <w:r>
        <w:t>Rasterization stage</w:t>
      </w:r>
      <w:bookmarkEnd w:id="34"/>
    </w:p>
    <w:p w14:paraId="23AC2FBB" w14:textId="72AB9356" w:rsidR="00306106" w:rsidRDefault="00306106" w:rsidP="00306106">
      <w:r>
        <w:t>Rasterization stage určuje pixely, které překrývají daná primitiva, abychom mohli vypočítat barvu všech překrytých pixelů.</w:t>
      </w:r>
      <w:r w:rsidR="003C0062">
        <w:t xml:space="preserve"> Neboli převádí naše primitiva z vektorové </w:t>
      </w:r>
      <w:r w:rsidR="0093508C">
        <w:t>do rastrové</w:t>
      </w:r>
      <w:r w:rsidR="003C0062">
        <w:t xml:space="preserve"> grafiky.</w:t>
      </w:r>
    </w:p>
    <w:p w14:paraId="1FAFE9DC" w14:textId="77777777" w:rsidR="00306106" w:rsidRDefault="00306106" w:rsidP="00306106">
      <w:pPr>
        <w:pStyle w:val="Nadpis3"/>
        <w:numPr>
          <w:ilvl w:val="2"/>
          <w:numId w:val="25"/>
        </w:numPr>
      </w:pPr>
      <w:bookmarkStart w:id="35" w:name="_Toc129551326"/>
      <w:r>
        <w:t>Fragment stage</w:t>
      </w:r>
      <w:bookmarkEnd w:id="35"/>
    </w:p>
    <w:p w14:paraId="3AAB56FE" w14:textId="6C508469" w:rsidR="00306106" w:rsidRDefault="00306106" w:rsidP="00306106">
      <w:r>
        <w:t xml:space="preserve">Ve fragment stage spočítáme pro každý pixel překrytý primitivem očekávanou barvu. Barva se většinou předává rovnou s vertexy nebo ji můžeme namapovat z textury. Také zde můžeme provádět výpočet světla, abychom rozlišili, kolik světla dopadá </w:t>
      </w:r>
      <w:r w:rsidR="00321CE3">
        <w:br/>
      </w:r>
      <w:r>
        <w:t>na určité pixely.</w:t>
      </w:r>
    </w:p>
    <w:p w14:paraId="03887A7F" w14:textId="61B89BC9" w:rsidR="006503E4" w:rsidRDefault="006503E4" w:rsidP="00306106">
      <w:r>
        <w:t>Výstupem této stage je už konečný frame buffer</w:t>
      </w:r>
      <w:r w:rsidR="009321B5">
        <w:t>.</w:t>
      </w:r>
    </w:p>
    <w:p w14:paraId="023D465D" w14:textId="5C830947" w:rsidR="00B20E15" w:rsidRDefault="00B20E15" w:rsidP="00B20E15">
      <w:pPr>
        <w:pStyle w:val="Nadpis2"/>
      </w:pPr>
      <w:bookmarkStart w:id="36" w:name="_Toc129551327"/>
      <w:r>
        <w:lastRenderedPageBreak/>
        <w:t>Compute pipeline</w:t>
      </w:r>
      <w:bookmarkEnd w:id="36"/>
    </w:p>
    <w:p w14:paraId="5A351F58" w14:textId="77777777" w:rsidR="00306106" w:rsidRDefault="00306106" w:rsidP="00306106">
      <w:pPr>
        <w:pStyle w:val="Nadpis2"/>
        <w:numPr>
          <w:ilvl w:val="1"/>
          <w:numId w:val="25"/>
        </w:numPr>
      </w:pPr>
      <w:bookmarkStart w:id="37" w:name="_Toc129551328"/>
      <w:r>
        <w:t>Shader</w:t>
      </w:r>
      <w:bookmarkEnd w:id="37"/>
    </w:p>
    <w:p w14:paraId="43006157" w14:textId="77777777" w:rsidR="00306106" w:rsidRDefault="00306106" w:rsidP="00306106">
      <w:r>
        <w:t xml:space="preserve">Shader je počítačový program, který slouží k popsání programovatelných částí rendering pipeline. K tvorbě shaderů se používají speciální programovací jazyky tzv. shader jazyky. V našem případě budeme používat jazyk </w:t>
      </w:r>
      <w:r w:rsidRPr="002F1479">
        <w:rPr>
          <w:b/>
          <w:bCs/>
        </w:rPr>
        <w:t>WGSL</w:t>
      </w:r>
      <w:r>
        <w:t>.</w:t>
      </w:r>
    </w:p>
    <w:p w14:paraId="00A30F71" w14:textId="77777777" w:rsidR="00306106" w:rsidRDefault="00306106" w:rsidP="00306106">
      <w:r>
        <w:t>Nejčastěji se budete potkávat s těmito typy shaderů:</w:t>
      </w:r>
    </w:p>
    <w:p w14:paraId="0A940472" w14:textId="77777777" w:rsidR="00306106" w:rsidRPr="005F30EC" w:rsidRDefault="00306106" w:rsidP="00306106">
      <w:pPr>
        <w:pStyle w:val="Odstavecseseznamem"/>
        <w:numPr>
          <w:ilvl w:val="0"/>
          <w:numId w:val="26"/>
        </w:numPr>
        <w:rPr>
          <w:b/>
          <w:bCs/>
        </w:rPr>
      </w:pPr>
      <w:r w:rsidRPr="005F30EC">
        <w:rPr>
          <w:b/>
          <w:bCs/>
        </w:rPr>
        <w:t>Vertex shader</w:t>
      </w:r>
    </w:p>
    <w:p w14:paraId="6B7B4B33" w14:textId="77777777" w:rsidR="00306106" w:rsidRPr="005F30EC" w:rsidRDefault="00306106" w:rsidP="00306106">
      <w:pPr>
        <w:pStyle w:val="Odstavecseseznamem"/>
        <w:numPr>
          <w:ilvl w:val="0"/>
          <w:numId w:val="26"/>
        </w:numPr>
        <w:rPr>
          <w:b/>
          <w:bCs/>
        </w:rPr>
      </w:pPr>
      <w:r w:rsidRPr="005F30EC">
        <w:rPr>
          <w:b/>
          <w:bCs/>
        </w:rPr>
        <w:t>Fragment shader</w:t>
      </w:r>
    </w:p>
    <w:p w14:paraId="7400DB4C" w14:textId="77777777" w:rsidR="00306106" w:rsidRPr="005F30EC" w:rsidRDefault="00306106" w:rsidP="00306106">
      <w:pPr>
        <w:pStyle w:val="Odstavecseseznamem"/>
        <w:numPr>
          <w:ilvl w:val="0"/>
          <w:numId w:val="26"/>
        </w:numPr>
        <w:rPr>
          <w:b/>
          <w:bCs/>
        </w:rPr>
      </w:pPr>
      <w:r w:rsidRPr="005F30EC">
        <w:rPr>
          <w:b/>
          <w:bCs/>
        </w:rPr>
        <w:t>Compute shader</w:t>
      </w:r>
    </w:p>
    <w:p w14:paraId="5FE9ED44" w14:textId="448E6097" w:rsidR="00306106" w:rsidRDefault="00306106" w:rsidP="00306106">
      <w:r>
        <w:t>Pro co se používá vertex a fragment shader je popsáno výše u jednotlivých částí rendering pipeline, takže tyto dva vynech</w:t>
      </w:r>
      <w:r w:rsidR="00D04B63">
        <w:t>ám</w:t>
      </w:r>
      <w:r>
        <w:t xml:space="preserve"> a </w:t>
      </w:r>
      <w:r w:rsidR="001F1CFD">
        <w:t>pouze</w:t>
      </w:r>
      <w:r>
        <w:t xml:space="preserve"> popíšu, k čemu slouží compute shader.</w:t>
      </w:r>
    </w:p>
    <w:p w14:paraId="2C4030E2" w14:textId="77777777" w:rsidR="00306106" w:rsidRDefault="00306106" w:rsidP="00306106">
      <w:pPr>
        <w:pStyle w:val="Nadpis3"/>
        <w:numPr>
          <w:ilvl w:val="2"/>
          <w:numId w:val="25"/>
        </w:numPr>
      </w:pPr>
      <w:bookmarkStart w:id="38" w:name="_Toc129551329"/>
      <w:r>
        <w:t>Compute shader</w:t>
      </w:r>
      <w:bookmarkEnd w:id="38"/>
    </w:p>
    <w:p w14:paraId="35A00626" w14:textId="2A5B18CF" w:rsidR="00306106" w:rsidRDefault="00306106" w:rsidP="00306106">
      <w:r>
        <w:t xml:space="preserve">Když </w:t>
      </w:r>
      <w:r w:rsidR="00F6353A">
        <w:t>potřebujeme udělat</w:t>
      </w:r>
      <w:r>
        <w:t xml:space="preserve"> nějaký dodatečný výpočet s použitím grafické karty, tak přichází na řadu compute shader. Pomocí něj můžeme urychlit obecné algoritmy spuštěním na grafické kartě. Jedním z příkladů použití compute shaderů </w:t>
      </w:r>
      <w:r w:rsidR="00252789">
        <w:t>je</w:t>
      </w:r>
      <w:r>
        <w:t xml:space="preserve"> generování meshů nebo vytváření particle systémů.</w:t>
      </w:r>
    </w:p>
    <w:p w14:paraId="5718B48C" w14:textId="3A631EB6" w:rsidR="00306106" w:rsidRDefault="00306106" w:rsidP="00306106">
      <w:r>
        <w:t>Proč tedy není v render pipeline něco jako compute stage? Compute shader je taková pomocná ruka, kter</w:t>
      </w:r>
      <w:r w:rsidR="00CA506C">
        <w:t>á je</w:t>
      </w:r>
      <w:r>
        <w:t xml:space="preserve"> při renderování občas budeme potřeb</w:t>
      </w:r>
      <w:r w:rsidR="00CA506C">
        <w:t>a</w:t>
      </w:r>
      <w:r>
        <w:t>, ale se samotným procesem render pipeline nemá nic společného. Je totiž součástí compute pipeline</w:t>
      </w:r>
      <w:r w:rsidR="00054F15">
        <w:rPr>
          <w:rStyle w:val="Znakapoznpodarou"/>
        </w:rPr>
        <w:footnoteReference w:id="5"/>
      </w:r>
      <w:r>
        <w:t>.</w:t>
      </w:r>
    </w:p>
    <w:p w14:paraId="41E466C2" w14:textId="34F95988" w:rsidR="00D223BB" w:rsidRDefault="00691268" w:rsidP="00D223BB">
      <w:pPr>
        <w:pStyle w:val="Nadpis2"/>
      </w:pPr>
      <w:bookmarkStart w:id="39" w:name="_Toc129551330"/>
      <w:r>
        <w:t>GPU Queue</w:t>
      </w:r>
      <w:bookmarkEnd w:id="39"/>
    </w:p>
    <w:p w14:paraId="7D1116C2" w14:textId="4AD39159" w:rsidR="00D223BB" w:rsidRPr="00D223BB" w:rsidRDefault="00691268" w:rsidP="00D223BB">
      <w:r>
        <w:t>Queue</w:t>
      </w:r>
      <w:r w:rsidR="0055021B">
        <w:t xml:space="preserve"> neboli fronta</w:t>
      </w:r>
      <w:r w:rsidR="0085593C">
        <w:t xml:space="preserve"> je</w:t>
      </w:r>
      <w:r>
        <w:t xml:space="preserve"> takový speciální typ bufferu, který slouží pro ukládání příkazů (commandů), než </w:t>
      </w:r>
      <w:r w:rsidR="000D50EA">
        <w:t>bude grafická karta připravena je zpracovat.</w:t>
      </w:r>
      <w:r w:rsidR="00722854">
        <w:t xml:space="preserve"> </w:t>
      </w:r>
      <w:r w:rsidR="00C35AE7">
        <w:t>Procesor</w:t>
      </w:r>
      <w:r w:rsidR="00C64029">
        <w:t xml:space="preserve"> </w:t>
      </w:r>
      <w:r w:rsidR="00722854">
        <w:t xml:space="preserve">může odesílat příkazy do více front současně, což umožňuje efektivní paralelní zpracování </w:t>
      </w:r>
      <w:r w:rsidR="00472F3F">
        <w:br/>
      </w:r>
      <w:r w:rsidR="00722854">
        <w:t>na GPU.</w:t>
      </w:r>
      <w:r w:rsidR="00DF626A">
        <w:t xml:space="preserve"> </w:t>
      </w:r>
    </w:p>
    <w:p w14:paraId="3A763770" w14:textId="227A3F03" w:rsidR="0017187B" w:rsidRDefault="00306106" w:rsidP="0017187B">
      <w:pPr>
        <w:pStyle w:val="Nadpis3"/>
        <w:numPr>
          <w:ilvl w:val="2"/>
          <w:numId w:val="25"/>
        </w:numPr>
      </w:pPr>
      <w:bookmarkStart w:id="40" w:name="_Toc129551331"/>
      <w:r>
        <w:lastRenderedPageBreak/>
        <w:t>GPU commands</w:t>
      </w:r>
      <w:bookmarkEnd w:id="40"/>
    </w:p>
    <w:p w14:paraId="46D0224B" w14:textId="6AE52848" w:rsidR="009734BE" w:rsidRDefault="009734BE" w:rsidP="009734BE">
      <w:r>
        <w:t xml:space="preserve">Command je konkrétní objekt, který je zaznamenán do command bufferu </w:t>
      </w:r>
      <w:r w:rsidR="00642047">
        <w:br/>
      </w:r>
      <w:r>
        <w:t>a později proveden na grafické kartě.</w:t>
      </w:r>
      <w:r w:rsidR="00C25C76">
        <w:t xml:space="preserve"> Příkazy odesílané do fronty obvykle obsahují instrukce pro vykreslování grafiky nebo instrukce pro univerzální výpočty na GPU.</w:t>
      </w:r>
    </w:p>
    <w:p w14:paraId="553A15EE" w14:textId="01C476A6" w:rsidR="009C2B70" w:rsidRPr="009734BE" w:rsidRDefault="009C2B70" w:rsidP="009734BE">
      <w:r>
        <w:t>Podle účelu výpočtu</w:t>
      </w:r>
      <w:r w:rsidR="007F700B">
        <w:t xml:space="preserve"> tak</w:t>
      </w:r>
      <w:r>
        <w:t xml:space="preserve"> dělíme </w:t>
      </w:r>
      <w:r w:rsidR="00C66486">
        <w:t>GPU commandy</w:t>
      </w:r>
      <w:r>
        <w:t xml:space="preserve"> na dva typy:</w:t>
      </w:r>
    </w:p>
    <w:p w14:paraId="396B7609" w14:textId="77777777" w:rsidR="00306106" w:rsidRDefault="00306106" w:rsidP="00306106">
      <w:pPr>
        <w:pStyle w:val="Odstavecseseznamem"/>
        <w:numPr>
          <w:ilvl w:val="0"/>
          <w:numId w:val="27"/>
        </w:numPr>
      </w:pPr>
      <w:r w:rsidRPr="002B3BCD">
        <w:rPr>
          <w:b/>
          <w:bCs/>
        </w:rPr>
        <w:t xml:space="preserve">Draw command </w:t>
      </w:r>
      <w:r>
        <w:t>– spouští render pipeline</w:t>
      </w:r>
    </w:p>
    <w:p w14:paraId="6A9C0C50" w14:textId="77777777" w:rsidR="00306106" w:rsidRDefault="00306106" w:rsidP="00306106">
      <w:pPr>
        <w:pStyle w:val="Odstavecseseznamem"/>
        <w:numPr>
          <w:ilvl w:val="1"/>
          <w:numId w:val="27"/>
        </w:numPr>
      </w:pPr>
      <w:r>
        <w:rPr>
          <w:b/>
          <w:bCs/>
        </w:rPr>
        <w:t>Draw</w:t>
      </w:r>
      <w:r>
        <w:t xml:space="preserve"> – kreslí primitiva</w:t>
      </w:r>
    </w:p>
    <w:p w14:paraId="7F91391E" w14:textId="77777777" w:rsidR="00306106" w:rsidRDefault="00306106" w:rsidP="00306106">
      <w:pPr>
        <w:pStyle w:val="Odstavecseseznamem"/>
        <w:numPr>
          <w:ilvl w:val="1"/>
          <w:numId w:val="27"/>
        </w:numPr>
      </w:pPr>
      <w:r>
        <w:rPr>
          <w:b/>
          <w:bCs/>
        </w:rPr>
        <w:t>Draw indexed</w:t>
      </w:r>
      <w:r>
        <w:t xml:space="preserve"> – kreslí indexovaná primitiva</w:t>
      </w:r>
    </w:p>
    <w:p w14:paraId="01492EDC" w14:textId="77777777" w:rsidR="00306106" w:rsidRDefault="00306106" w:rsidP="00306106">
      <w:pPr>
        <w:pStyle w:val="Odstavecseseznamem"/>
        <w:numPr>
          <w:ilvl w:val="1"/>
          <w:numId w:val="27"/>
        </w:numPr>
      </w:pPr>
      <w:r>
        <w:rPr>
          <w:b/>
          <w:bCs/>
        </w:rPr>
        <w:t>Draw indirect</w:t>
      </w:r>
      <w:r>
        <w:t xml:space="preserve"> – kreslí primitiva z dat, které oproti obyčejnému draw callu jsou předávány v GPU Bufferu</w:t>
      </w:r>
    </w:p>
    <w:p w14:paraId="6F97643E" w14:textId="77777777" w:rsidR="00306106" w:rsidRDefault="00306106" w:rsidP="00306106">
      <w:pPr>
        <w:pStyle w:val="Odstavecseseznamem"/>
        <w:numPr>
          <w:ilvl w:val="1"/>
          <w:numId w:val="27"/>
        </w:numPr>
      </w:pPr>
      <w:r>
        <w:rPr>
          <w:b/>
          <w:bCs/>
        </w:rPr>
        <w:t>Draw indexed indirect</w:t>
      </w:r>
      <w:r>
        <w:t xml:space="preserve"> – kombinuje dva předchozí draw cally dohromady – je to tedy indexovaný indirect draw</w:t>
      </w:r>
    </w:p>
    <w:p w14:paraId="1DED92D1" w14:textId="7BE6FD3F" w:rsidR="00306106" w:rsidRPr="00721973" w:rsidRDefault="00306106" w:rsidP="00306106">
      <w:pPr>
        <w:pStyle w:val="Odstavecseseznamem"/>
        <w:numPr>
          <w:ilvl w:val="0"/>
          <w:numId w:val="27"/>
        </w:numPr>
        <w:rPr>
          <w:b/>
          <w:bCs/>
        </w:rPr>
      </w:pPr>
      <w:r w:rsidRPr="002B3BCD">
        <w:rPr>
          <w:b/>
          <w:bCs/>
        </w:rPr>
        <w:t>Dispatch command</w:t>
      </w:r>
      <w:r>
        <w:t xml:space="preserve"> – spouští compute pipeline</w:t>
      </w:r>
    </w:p>
    <w:p w14:paraId="678E4927" w14:textId="19A0D694" w:rsidR="00721973" w:rsidRDefault="00721973" w:rsidP="00721973">
      <w:pPr>
        <w:pStyle w:val="Nadpis2"/>
      </w:pPr>
      <w:bookmarkStart w:id="41" w:name="_Toc129551332"/>
      <w:r>
        <w:t>Textu</w:t>
      </w:r>
      <w:r w:rsidR="00775DEA">
        <w:t>r</w:t>
      </w:r>
      <w:r w:rsidR="00D846D9">
        <w:t>es</w:t>
      </w:r>
      <w:bookmarkEnd w:id="41"/>
    </w:p>
    <w:p w14:paraId="7B452027" w14:textId="6E054CE1" w:rsidR="00721973" w:rsidRDefault="00721973" w:rsidP="00721973">
      <w:r>
        <w:t>Textury jsou nedílnou součástí počítačové grafiky, protože umo</w:t>
      </w:r>
      <w:r w:rsidR="00E858AA">
        <w:t>ž</w:t>
      </w:r>
      <w:r>
        <w:t>ňují věrně realisticky zobrazovat povrch objektů v</w:t>
      </w:r>
      <w:r w:rsidR="00797FF0">
        <w:t>e</w:t>
      </w:r>
      <w:r>
        <w:t> 3D prostředí. Textury také přidávají scéně vizuální složitost, aniž by bylo nutné modelovat každý detail ručně, což by bylo časově náročné a celkem nepraktické.</w:t>
      </w:r>
    </w:p>
    <w:p w14:paraId="393C8E7B" w14:textId="1247FDF3" w:rsidR="00A22452" w:rsidRDefault="00A22452" w:rsidP="00721973">
      <w:r>
        <w:t>Textury lze použít k simulaci vzhledu nejrůznějších materiálů, jako je dřevo, kov, látka nebo kámen. Lze je také použít pro světelné efekty, například pro evokování vzhledu stínu nebo odrazu. Celkově hrají textury klíčovou roli při vytváření realistických a pohlcujících vizuálních zážitků v počítačové grafice.</w:t>
      </w:r>
    </w:p>
    <w:p w14:paraId="6EE600C2" w14:textId="0E575502" w:rsidR="00CB223F" w:rsidRDefault="00CB223F" w:rsidP="00CB223F">
      <w:pPr>
        <w:pStyle w:val="Nadpis3"/>
      </w:pPr>
      <w:bookmarkStart w:id="42" w:name="_Toc129551333"/>
      <w:r>
        <w:lastRenderedPageBreak/>
        <w:t>UV coordinates</w:t>
      </w:r>
      <w:bookmarkEnd w:id="42"/>
    </w:p>
    <w:p w14:paraId="7FDBD862" w14:textId="5164491E" w:rsidR="001435F9" w:rsidRPr="00CB223F" w:rsidRDefault="00D916E9" w:rsidP="00EC3919">
      <w:r>
        <w:rPr>
          <w:noProof/>
        </w:rPr>
        <mc:AlternateContent>
          <mc:Choice Requires="wps">
            <w:drawing>
              <wp:anchor distT="0" distB="0" distL="114300" distR="114300" simplePos="0" relativeHeight="251729920" behindDoc="0" locked="0" layoutInCell="1" allowOverlap="1" wp14:anchorId="713586CD" wp14:editId="335456A4">
                <wp:simplePos x="0" y="0"/>
                <wp:positionH relativeFrom="column">
                  <wp:posOffset>1623060</wp:posOffset>
                </wp:positionH>
                <wp:positionV relativeFrom="paragraph">
                  <wp:posOffset>3371215</wp:posOffset>
                </wp:positionV>
                <wp:extent cx="2506980" cy="635"/>
                <wp:effectExtent l="0" t="0" r="0" b="0"/>
                <wp:wrapTopAndBottom/>
                <wp:docPr id="16" name="Textové pole 16"/>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089228BC" w14:textId="6C418926" w:rsidR="00D916E9" w:rsidRPr="00094810" w:rsidRDefault="00D916E9" w:rsidP="00D916E9">
                            <w:pPr>
                              <w:pStyle w:val="Titulek"/>
                              <w:rPr>
                                <w:noProof/>
                                <w:sz w:val="24"/>
                              </w:rPr>
                            </w:pPr>
                            <w:r>
                              <w:t xml:space="preserve">Obrázek </w:t>
                            </w:r>
                            <w:fldSimple w:instr=" SEQ Obrázek \* ARABIC ">
                              <w:r w:rsidR="00E34BF1">
                                <w:rPr>
                                  <w:noProof/>
                                </w:rPr>
                                <w:t>7</w:t>
                              </w:r>
                            </w:fldSimple>
                            <w:r>
                              <w:t xml:space="preserve"> - UV coordinates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586CD" id="Textové pole 16" o:spid="_x0000_s1035" type="#_x0000_t202" style="position:absolute;left:0;text-align:left;margin-left:127.8pt;margin-top:265.45pt;width:197.4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xL5GwIAAEAEAAAOAAAAZHJzL2Uyb0RvYy54bWysU02P2jAQvVfqf7B8LwHaR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" stroked="f">
                <v:textbox style="mso-fit-shape-to-text:t" inset="0,0,0,0">
                  <w:txbxContent>
                    <w:p w14:paraId="089228BC" w14:textId="6C418926" w:rsidR="00D916E9" w:rsidRPr="00094810" w:rsidRDefault="00D916E9" w:rsidP="00D916E9">
                      <w:pPr>
                        <w:pStyle w:val="Titulek"/>
                        <w:rPr>
                          <w:noProof/>
                          <w:sz w:val="24"/>
                        </w:rPr>
                      </w:pPr>
                      <w:r>
                        <w:t xml:space="preserve">Obrázek </w:t>
                      </w:r>
                      <w:fldSimple w:instr=" SEQ Obrázek \* ARABIC ">
                        <w:r w:rsidR="00E34BF1">
                          <w:rPr>
                            <w:noProof/>
                          </w:rPr>
                          <w:t>7</w:t>
                        </w:r>
                      </w:fldSimple>
                      <w:r>
                        <w:t xml:space="preserve"> - UV coordinates</w:t>
                      </w:r>
                    </w:p>
                  </w:txbxContent>
                </v:textbox>
                <w10:wrap type="topAndBottom"/>
              </v:shape>
            </w:pict>
          </mc:Fallback>
        </mc:AlternateContent>
      </w:r>
      <w:r w:rsidR="006B0903">
        <w:rPr>
          <w:noProof/>
        </w:rPr>
        <w:drawing>
          <wp:anchor distT="0" distB="0" distL="114300" distR="114300" simplePos="0" relativeHeight="251679744" behindDoc="0" locked="0" layoutInCell="1" allowOverlap="1" wp14:anchorId="4EFC69CD" wp14:editId="47AD0B3F">
            <wp:simplePos x="0" y="0"/>
            <wp:positionH relativeFrom="margin">
              <wp:posOffset>1623060</wp:posOffset>
            </wp:positionH>
            <wp:positionV relativeFrom="paragraph">
              <wp:posOffset>1144905</wp:posOffset>
            </wp:positionV>
            <wp:extent cx="2506980" cy="2169160"/>
            <wp:effectExtent l="0" t="0" r="7620" b="2540"/>
            <wp:wrapTopAndBottom/>
            <wp:docPr id="10" name="Obrázek 10" descr="illustration of a texel address as column and row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a texel address as column and row numb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6980" cy="2169160"/>
                    </a:xfrm>
                    <a:prstGeom prst="rect">
                      <a:avLst/>
                    </a:prstGeom>
                    <a:noFill/>
                    <a:ln>
                      <a:noFill/>
                    </a:ln>
                  </pic:spPr>
                </pic:pic>
              </a:graphicData>
            </a:graphic>
          </wp:anchor>
        </w:drawing>
      </w:r>
      <w:r w:rsidR="00CB223F">
        <w:t>Většina textur je pouhé dvourozměrné pole barevných hodnot.</w:t>
      </w:r>
      <w:r w:rsidR="00C35A62">
        <w:t xml:space="preserve"> Jednotlivým barevným hodnotám se říká texel. Každý texel má v textuře unikátní adresu. </w:t>
      </w:r>
      <w:r w:rsidR="00805464">
        <w:t>Adresu si lze představit jako číslo sloupce a řádku, které se označují jako U a V.</w:t>
      </w:r>
      <w:r w:rsidR="00C24086">
        <w:t xml:space="preserve"> Obě tyto proměnné mohou nabývat hodnot pouze v rozsahu od 0 do 1.</w:t>
      </w:r>
      <w:sdt>
        <w:sdtPr>
          <w:id w:val="400568591"/>
          <w:citation/>
        </w:sdtPr>
        <w:sdtContent>
          <w:r w:rsidR="00092A78">
            <w:fldChar w:fldCharType="begin"/>
          </w:r>
          <w:r w:rsidR="00092A78">
            <w:instrText xml:space="preserve"> CITATION Mic211 \l 1029 </w:instrText>
          </w:r>
          <w:r w:rsidR="00092A78">
            <w:fldChar w:fldCharType="separate"/>
          </w:r>
          <w:r w:rsidR="00D54E9C">
            <w:rPr>
              <w:noProof/>
            </w:rPr>
            <w:t xml:space="preserve"> (4)</w:t>
          </w:r>
          <w:r w:rsidR="00092A78">
            <w:fldChar w:fldCharType="end"/>
          </w:r>
        </w:sdtContent>
      </w:sdt>
    </w:p>
    <w:p w14:paraId="6AD31E9D" w14:textId="590B3E75" w:rsidR="00775DEA" w:rsidRDefault="00775DEA" w:rsidP="00CB223F">
      <w:pPr>
        <w:pStyle w:val="Nadpis3"/>
      </w:pPr>
      <w:bookmarkStart w:id="43" w:name="_Toc129551334"/>
      <w:r>
        <w:t>Sampling</w:t>
      </w:r>
      <w:bookmarkEnd w:id="43"/>
    </w:p>
    <w:p w14:paraId="1F67E93F" w14:textId="6AFCCAD4" w:rsidR="00775DEA" w:rsidRDefault="001435F9" w:rsidP="00775DEA">
      <w:r>
        <w:t xml:space="preserve">Při použití textury na primitivum v 3D prostoru musí být </w:t>
      </w:r>
      <w:r w:rsidR="0095030D">
        <w:t xml:space="preserve">adresy jejích </w:t>
      </w:r>
      <w:r>
        <w:t xml:space="preserve">texelů namapovány na souřadnice objektu. </w:t>
      </w:r>
      <w:r w:rsidR="00A07329">
        <w:t>Neboli na adrese texelu</w:t>
      </w:r>
      <w:r w:rsidR="007B658C">
        <w:t xml:space="preserve"> </w:t>
      </w:r>
      <w:r w:rsidR="00BF1FB1">
        <w:t>se získá barevná hodnota, která</w:t>
      </w:r>
      <w:r w:rsidR="00DB1B0B">
        <w:t xml:space="preserve"> poté</w:t>
      </w:r>
      <w:r w:rsidR="00BF1FB1">
        <w:t xml:space="preserve"> připadne některému z pixelů uvnitř </w:t>
      </w:r>
      <w:r w:rsidR="003012E3">
        <w:t>objektu</w:t>
      </w:r>
      <w:r w:rsidR="00BF1FB1">
        <w:t xml:space="preserve">. </w:t>
      </w:r>
      <w:r>
        <w:t xml:space="preserve">Tomuto procesu mapování se také někdy říká sampling. </w:t>
      </w:r>
    </w:p>
    <w:p w14:paraId="7EFE1DEC" w14:textId="3E6AFA37" w:rsidR="004B7720" w:rsidRDefault="004B7720" w:rsidP="004B7720">
      <w:pPr>
        <w:pStyle w:val="Nadpis4"/>
      </w:pPr>
      <w:r>
        <w:t>Sampler</w:t>
      </w:r>
    </w:p>
    <w:p w14:paraId="61B9C7B9" w14:textId="355410D0" w:rsidR="0091000A" w:rsidRDefault="0091000A" w:rsidP="0091000A">
      <w:r>
        <w:t>Sampler je objekt, který definuje</w:t>
      </w:r>
      <w:r w:rsidR="005275FF">
        <w:t xml:space="preserve"> průběh procesu mapování textur. Může definovat chování při zvětšování nebo zmenšování měřítka textur, co dělat při překročení rozsahu UV souřadnic</w:t>
      </w:r>
      <w:r w:rsidR="0026166D">
        <w:t xml:space="preserve"> (0</w:t>
      </w:r>
      <w:r w:rsidR="00957896">
        <w:t>–1</w:t>
      </w:r>
      <w:r w:rsidR="0026166D">
        <w:t>)</w:t>
      </w:r>
      <w:r w:rsidR="005275FF">
        <w:t xml:space="preserve"> nebo určovat</w:t>
      </w:r>
      <w:r w:rsidR="00FA6487">
        <w:t xml:space="preserve"> způsob</w:t>
      </w:r>
      <w:r w:rsidR="005275FF">
        <w:t xml:space="preserve"> míchání hodnot jednotlivých texelů </w:t>
      </w:r>
      <w:r w:rsidR="00A94452">
        <w:br/>
      </w:r>
      <w:r w:rsidR="005275FF">
        <w:t>u samplování.</w:t>
      </w:r>
    </w:p>
    <w:p w14:paraId="489D881E" w14:textId="15109E1B" w:rsidR="00010B14" w:rsidRDefault="00010B14" w:rsidP="00010B14">
      <w:pPr>
        <w:pStyle w:val="Nadpis2"/>
      </w:pPr>
      <w:bookmarkStart w:id="44" w:name="_Toc129551335"/>
      <w:r>
        <w:t>Culling</w:t>
      </w:r>
      <w:bookmarkEnd w:id="44"/>
    </w:p>
    <w:p w14:paraId="398E33AC" w14:textId="7BF123EC" w:rsidR="008C7311" w:rsidRPr="008C7311" w:rsidRDefault="008C7311" w:rsidP="008C7311">
      <w:r>
        <w:t xml:space="preserve">Culling obecně jsou v počítačové grafice techniky odstraňování objektů </w:t>
      </w:r>
      <w:r w:rsidR="008F651A">
        <w:br/>
      </w:r>
      <w:r>
        <w:t>nebo jejich částí z procesu render pipeline</w:t>
      </w:r>
      <w:r w:rsidR="00AE3A59">
        <w:t>. Díky tomu je snížen celkový počet objektů, kter</w:t>
      </w:r>
      <w:r w:rsidR="00C6371E">
        <w:t>é</w:t>
      </w:r>
      <w:r w:rsidR="00AE3A59">
        <w:t xml:space="preserve"> musí grafická karta vykreslit, a </w:t>
      </w:r>
      <w:r w:rsidR="004E00CC">
        <w:t>tak</w:t>
      </w:r>
      <w:r w:rsidR="00181410">
        <w:t xml:space="preserve"> </w:t>
      </w:r>
      <w:r w:rsidR="00AE3A59">
        <w:t>zvýšen výkon.</w:t>
      </w:r>
    </w:p>
    <w:p w14:paraId="4ADD707E" w14:textId="6E896A46" w:rsidR="00010B14" w:rsidRDefault="00777F5E" w:rsidP="00777F5E">
      <w:pPr>
        <w:pStyle w:val="Nadpis3"/>
      </w:pPr>
      <w:bookmarkStart w:id="45" w:name="_Toc129551336"/>
      <w:r>
        <w:lastRenderedPageBreak/>
        <w:t>Face culling</w:t>
      </w:r>
      <w:bookmarkEnd w:id="45"/>
    </w:p>
    <w:p w14:paraId="3952F0B1" w14:textId="7793FB64" w:rsidR="00093C0A" w:rsidRDefault="005B366F" w:rsidP="00B62029">
      <w:r>
        <w:t>Zkuste si představit krychl</w:t>
      </w:r>
      <w:r w:rsidR="00746C82">
        <w:t>i, ta má 6 stěn</w:t>
      </w:r>
      <w:r>
        <w:t xml:space="preserve">. </w:t>
      </w:r>
      <w:r w:rsidR="00A734A8">
        <w:t>Pokud jí otočíte z jakéhokoliv úhlu, uvidíte maximálně 3 stěny.</w:t>
      </w:r>
      <w:r>
        <w:t xml:space="preserve"> </w:t>
      </w:r>
      <w:r w:rsidR="00DB1C8A">
        <w:t>Při vykreslování by se nám hodilo brát v potaz pouze viditelné stěny a zbytek vůbec nevykreslovat</w:t>
      </w:r>
      <w:r w:rsidR="00AE54EE">
        <w:t>, což platí i v případě jiných objektů.</w:t>
      </w:r>
      <w:r w:rsidR="00870CCC">
        <w:t xml:space="preserve"> To je přesně případ použítí face cullingu.</w:t>
      </w:r>
    </w:p>
    <w:p w14:paraId="39676447" w14:textId="15625B98" w:rsidR="00137AAA" w:rsidRDefault="001B5A79" w:rsidP="00B62029">
      <w:r>
        <w:rPr>
          <w:noProof/>
        </w:rPr>
        <mc:AlternateContent>
          <mc:Choice Requires="wps">
            <w:drawing>
              <wp:anchor distT="0" distB="0" distL="114300" distR="114300" simplePos="0" relativeHeight="251727872" behindDoc="0" locked="0" layoutInCell="1" allowOverlap="1" wp14:anchorId="1ED208EA" wp14:editId="0F9CDFAB">
                <wp:simplePos x="0" y="0"/>
                <wp:positionH relativeFrom="column">
                  <wp:posOffset>975360</wp:posOffset>
                </wp:positionH>
                <wp:positionV relativeFrom="paragraph">
                  <wp:posOffset>2750185</wp:posOffset>
                </wp:positionV>
                <wp:extent cx="3810000" cy="635"/>
                <wp:effectExtent l="0" t="0" r="0" b="0"/>
                <wp:wrapTopAndBottom/>
                <wp:docPr id="27" name="Textové pole 2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6644FFA8" w14:textId="2DC8B12B" w:rsidR="001B5A79" w:rsidRPr="00F01A3A" w:rsidRDefault="001B5A79" w:rsidP="001B5A79">
                            <w:pPr>
                              <w:pStyle w:val="Titulek"/>
                              <w:rPr>
                                <w:noProof/>
                                <w:sz w:val="24"/>
                              </w:rPr>
                            </w:pPr>
                            <w:r>
                              <w:t xml:space="preserve">Obrázek </w:t>
                            </w:r>
                            <w:fldSimple w:instr=" SEQ Obrázek \* ARABIC ">
                              <w:r w:rsidR="00E34BF1">
                                <w:rPr>
                                  <w:noProof/>
                                </w:rPr>
                                <w:t>8</w:t>
                              </w:r>
                            </w:fldSimple>
                            <w:r>
                              <w:t xml:space="preserve"> - Winding 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208EA" id="Textové pole 27" o:spid="_x0000_s1036" type="#_x0000_t202" style="position:absolute;left:0;text-align:left;margin-left:76.8pt;margin-top:216.55pt;width:300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" stroked="f">
                <v:textbox style="mso-fit-shape-to-text:t" inset="0,0,0,0">
                  <w:txbxContent>
                    <w:p w14:paraId="6644FFA8" w14:textId="2DC8B12B" w:rsidR="001B5A79" w:rsidRPr="00F01A3A" w:rsidRDefault="001B5A79" w:rsidP="001B5A79">
                      <w:pPr>
                        <w:pStyle w:val="Titulek"/>
                        <w:rPr>
                          <w:noProof/>
                          <w:sz w:val="24"/>
                        </w:rPr>
                      </w:pPr>
                      <w:r>
                        <w:t xml:space="preserve">Obrázek </w:t>
                      </w:r>
                      <w:fldSimple w:instr=" SEQ Obrázek \* ARABIC ">
                        <w:r w:rsidR="00E34BF1">
                          <w:rPr>
                            <w:noProof/>
                          </w:rPr>
                          <w:t>8</w:t>
                        </w:r>
                      </w:fldSimple>
                      <w:r>
                        <w:t xml:space="preserve"> - Winding order</w:t>
                      </w:r>
                    </w:p>
                  </w:txbxContent>
                </v:textbox>
                <w10:wrap type="topAndBottom"/>
              </v:shape>
            </w:pict>
          </mc:Fallback>
        </mc:AlternateContent>
      </w:r>
      <w:r w:rsidR="00684E47">
        <w:rPr>
          <w:noProof/>
        </w:rPr>
        <w:drawing>
          <wp:anchor distT="0" distB="0" distL="114300" distR="114300" simplePos="0" relativeHeight="251695104" behindDoc="0" locked="0" layoutInCell="1" allowOverlap="1" wp14:anchorId="3E785573" wp14:editId="74AE8C8F">
            <wp:simplePos x="0" y="0"/>
            <wp:positionH relativeFrom="margin">
              <wp:align>center</wp:align>
            </wp:positionH>
            <wp:positionV relativeFrom="paragraph">
              <wp:posOffset>498475</wp:posOffset>
            </wp:positionV>
            <wp:extent cx="3810000" cy="2194560"/>
            <wp:effectExtent l="0" t="0" r="0" b="0"/>
            <wp:wrapTopAndBottom/>
            <wp:docPr id="15" name="Obrázek 15" descr="Winding order of OpenGL 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inding order of OpenGL triang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194560"/>
                    </a:xfrm>
                    <a:prstGeom prst="rect">
                      <a:avLst/>
                    </a:prstGeom>
                    <a:noFill/>
                    <a:ln>
                      <a:noFill/>
                    </a:ln>
                  </pic:spPr>
                </pic:pic>
              </a:graphicData>
            </a:graphic>
          </wp:anchor>
        </w:drawing>
      </w:r>
      <w:r w:rsidR="00137AAA">
        <w:t>Face culling nám dokáže ušetřit více než 50</w:t>
      </w:r>
      <w:r w:rsidR="00F37206">
        <w:t xml:space="preserve"> </w:t>
      </w:r>
      <w:r w:rsidR="00137AAA">
        <w:t xml:space="preserve">% </w:t>
      </w:r>
      <w:r w:rsidR="00A03742">
        <w:t>z primitiv</w:t>
      </w:r>
      <w:r w:rsidR="001F7960">
        <w:rPr>
          <w:rStyle w:val="Znakapoznpodarou"/>
        </w:rPr>
        <w:footnoteReference w:id="6"/>
      </w:r>
      <w:r w:rsidR="00A03742">
        <w:t xml:space="preserve"> potřebných pro vykreslení objektu. </w:t>
      </w:r>
      <w:r w:rsidR="00350C06">
        <w:t>Obvykle se dá nastavit přímo v render pipeline.</w:t>
      </w:r>
    </w:p>
    <w:p w14:paraId="0E043579" w14:textId="1B85754F" w:rsidR="00684E47" w:rsidRPr="00EF6AD3" w:rsidRDefault="002C04E8" w:rsidP="00B62029">
      <w:r>
        <w:t>To</w:t>
      </w:r>
      <w:r w:rsidR="009E050C">
        <w:t>,</w:t>
      </w:r>
      <w:r>
        <w:t xml:space="preserve"> jestli vykreslujeme primitivum, které je </w:t>
      </w:r>
      <w:r w:rsidR="00C75871">
        <w:t xml:space="preserve">k nám čelem nebo opačnou stranou se určuje podle pořadí jednotlivých vertexů. </w:t>
      </w:r>
      <w:r w:rsidR="00536A99">
        <w:t>Jejich pozice mohou být uspořádány buď po</w:t>
      </w:r>
      <w:r w:rsidR="004F2D14">
        <w:t>,</w:t>
      </w:r>
      <w:r w:rsidR="00536A99">
        <w:t xml:space="preserve"> nebo proti směru hodinových ručiček. </w:t>
      </w:r>
      <w:r w:rsidR="00931F9D">
        <w:t>S použitím tohoto mechanismu, může grafická karta jednoduše rozlišit, která primitiva je třeba vykreslit a která nikoliv.</w:t>
      </w:r>
      <w:r w:rsidR="007002F9">
        <w:t xml:space="preserve"> </w:t>
      </w:r>
      <w:sdt>
        <w:sdtPr>
          <w:id w:val="-890950953"/>
          <w:citation/>
        </w:sdtPr>
        <w:sdtContent>
          <w:r w:rsidR="007002F9">
            <w:fldChar w:fldCharType="begin"/>
          </w:r>
          <w:r w:rsidR="007002F9">
            <w:instrText xml:space="preserve"> CITATION Fac \l 1029 </w:instrText>
          </w:r>
          <w:r w:rsidR="007002F9">
            <w:fldChar w:fldCharType="separate"/>
          </w:r>
          <w:r w:rsidR="00D54E9C">
            <w:rPr>
              <w:noProof/>
            </w:rPr>
            <w:t>(5)</w:t>
          </w:r>
          <w:r w:rsidR="007002F9">
            <w:fldChar w:fldCharType="end"/>
          </w:r>
        </w:sdtContent>
      </w:sdt>
    </w:p>
    <w:p w14:paraId="6503B65E" w14:textId="6F57F0A3" w:rsidR="008B3947" w:rsidRDefault="008B3947" w:rsidP="008B3947">
      <w:pPr>
        <w:pStyle w:val="Nadpis1"/>
      </w:pPr>
      <w:bookmarkStart w:id="46" w:name="_Toc129551337"/>
      <w:r>
        <w:lastRenderedPageBreak/>
        <w:t>Praktická část</w:t>
      </w:r>
      <w:bookmarkEnd w:id="46"/>
    </w:p>
    <w:p w14:paraId="6164080A" w14:textId="6F91DE88" w:rsidR="008B3947" w:rsidRDefault="008B3947" w:rsidP="008B3947">
      <w:r>
        <w:t>Celý projekt je rozdělen na několik příkladů, které popisují, jak se projekt postupně vyvíjel. Příklady nám pomáhají lépe pochopit jednotlivé problémy a jejich konkrétní implementaci.</w:t>
      </w:r>
    </w:p>
    <w:p w14:paraId="559547D7" w14:textId="521E2AD1" w:rsidR="008B3947" w:rsidRPr="002D36A7" w:rsidRDefault="008B3947" w:rsidP="008B3947">
      <w:pPr>
        <w:pStyle w:val="Nadpis2"/>
        <w:numPr>
          <w:ilvl w:val="1"/>
          <w:numId w:val="25"/>
        </w:numPr>
        <w:rPr>
          <w:i/>
          <w:iCs/>
        </w:rPr>
      </w:pPr>
      <w:bookmarkStart w:id="47" w:name="_Toc129551338"/>
      <w:r w:rsidRPr="002D36A7">
        <w:rPr>
          <w:i/>
          <w:iCs/>
        </w:rPr>
        <w:t>Framework.rs</w:t>
      </w:r>
      <w:bookmarkEnd w:id="47"/>
    </w:p>
    <w:p w14:paraId="5AF1E5A3" w14:textId="0211D1E2" w:rsidR="008B3947" w:rsidRDefault="008B3947" w:rsidP="008B3947">
      <w:r>
        <w:t>Celý návrh tohoto projektu vychází z</w:t>
      </w:r>
      <w:r w:rsidR="00AE49A0">
        <w:t> githubu WGPU</w:t>
      </w:r>
      <w:r>
        <w:t xml:space="preserve"> a stěžejní pro nás bude soubor </w:t>
      </w:r>
      <w:r>
        <w:rPr>
          <w:i/>
          <w:iCs/>
        </w:rPr>
        <w:t>framework.rs</w:t>
      </w:r>
      <w:r>
        <w:t xml:space="preserve"> nacházející se ve složce examples.</w:t>
      </w:r>
    </w:p>
    <w:p w14:paraId="0D037296" w14:textId="2C4CBF6B" w:rsidR="008B3947" w:rsidRDefault="00000000" w:rsidP="008B3947">
      <w:pPr>
        <w:rPr>
          <w:noProof/>
        </w:rPr>
      </w:pPr>
      <w:r>
        <w:rPr>
          <w:noProof/>
        </w:rPr>
        <w:object w:dxaOrig="1440" w:dyaOrig="1440" w14:anchorId="29DBF4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5pt;margin-top:48.1pt;width:453.65pt;height:335.5pt;z-index:-251634688;mso-wrap-distance-top:14.2pt;mso-wrap-distance-bottom:14.2pt;mso-position-horizontal-relative:text;mso-position-vertical-relative:text" wrapcoords="-36 0 -36 20178 21600 20178 21600 0 -36 0">
            <v:imagedata r:id="rId24" o:title=""/>
            <w10:wrap type="tight"/>
          </v:shape>
          <o:OLEObject Type="Embed" ProgID="Word.OpenDocumentText.12" ShapeID="_x0000_s1026" DrawAspect="Content" ObjectID="_1740167042" r:id="rId25"/>
        </w:object>
      </w:r>
      <w:r w:rsidR="008B3947">
        <w:t xml:space="preserve">Na začátku souboru se nachází </w:t>
      </w:r>
      <w:r w:rsidR="008B3947">
        <w:rPr>
          <w:i/>
          <w:iCs/>
        </w:rPr>
        <w:t>trait</w:t>
      </w:r>
      <w:r w:rsidR="008B3947">
        <w:rPr>
          <w:rStyle w:val="Znakapoznpodarou"/>
          <w:i/>
          <w:iCs/>
        </w:rPr>
        <w:footnoteReference w:id="7"/>
      </w:r>
      <w:r w:rsidR="008B3947">
        <w:t xml:space="preserve"> s názvem </w:t>
      </w:r>
      <w:r w:rsidR="008B3947">
        <w:rPr>
          <w:i/>
          <w:iCs/>
        </w:rPr>
        <w:t>Example</w:t>
      </w:r>
      <w:r w:rsidR="008B3947">
        <w:t>, který představuje náš konkrétní příklad. Ten budeme pro ulehčení používat vždy při vytváření nového examplu.</w:t>
      </w:r>
    </w:p>
    <w:p w14:paraId="584FAC33" w14:textId="5474ECC6" w:rsidR="008B3947" w:rsidRDefault="008B3947" w:rsidP="008B3947">
      <w:pPr>
        <w:rPr>
          <w:noProof/>
        </w:rPr>
      </w:pPr>
      <w:r>
        <w:rPr>
          <w:noProof/>
        </w:rPr>
        <w:t xml:space="preserve">Následují tři podprogramy </w:t>
      </w:r>
      <w:r>
        <w:rPr>
          <w:i/>
          <w:iCs/>
          <w:noProof/>
        </w:rPr>
        <w:t>setup</w:t>
      </w:r>
      <w:r>
        <w:rPr>
          <w:noProof/>
        </w:rPr>
        <w:t xml:space="preserve">, </w:t>
      </w:r>
      <w:r>
        <w:rPr>
          <w:i/>
          <w:iCs/>
          <w:noProof/>
        </w:rPr>
        <w:t>start</w:t>
      </w:r>
      <w:r>
        <w:rPr>
          <w:noProof/>
        </w:rPr>
        <w:t xml:space="preserve"> a </w:t>
      </w:r>
      <w:r>
        <w:rPr>
          <w:i/>
          <w:iCs/>
          <w:noProof/>
        </w:rPr>
        <w:t>run</w:t>
      </w:r>
      <w:r>
        <w:rPr>
          <w:rStyle w:val="Znakapoznpodarou"/>
          <w:i/>
          <w:iCs/>
          <w:noProof/>
        </w:rPr>
        <w:footnoteReference w:id="8"/>
      </w:r>
      <w:r>
        <w:rPr>
          <w:noProof/>
        </w:rPr>
        <w:t>.</w:t>
      </w:r>
    </w:p>
    <w:p w14:paraId="038DF3DA" w14:textId="77777777" w:rsidR="008B3947" w:rsidRDefault="008B3947" w:rsidP="008B3947">
      <w:pPr>
        <w:pStyle w:val="Odstavecseseznamem"/>
        <w:numPr>
          <w:ilvl w:val="0"/>
          <w:numId w:val="28"/>
        </w:numPr>
        <w:rPr>
          <w:noProof/>
        </w:rPr>
      </w:pPr>
      <w:r>
        <w:rPr>
          <w:noProof/>
        </w:rPr>
        <w:lastRenderedPageBreak/>
        <w:t xml:space="preserve">Podprogram </w:t>
      </w:r>
      <w:r>
        <w:rPr>
          <w:i/>
          <w:iCs/>
          <w:noProof/>
        </w:rPr>
        <w:t>setup</w:t>
      </w:r>
      <w:r>
        <w:rPr>
          <w:noProof/>
        </w:rPr>
        <w:t xml:space="preserve"> vytváří nové okno v operačním systému a inicializuje WGPU.</w:t>
      </w:r>
    </w:p>
    <w:p w14:paraId="77D0A512" w14:textId="77777777" w:rsidR="008B3947" w:rsidRDefault="008B3947" w:rsidP="008B3947">
      <w:pPr>
        <w:pStyle w:val="Odstavecseseznamem"/>
        <w:numPr>
          <w:ilvl w:val="0"/>
          <w:numId w:val="28"/>
        </w:numPr>
        <w:rPr>
          <w:noProof/>
        </w:rPr>
      </w:pPr>
      <w:r>
        <w:rPr>
          <w:noProof/>
        </w:rPr>
        <w:t xml:space="preserve">Druhý podprogram v pořadí s názvem </w:t>
      </w:r>
      <w:r>
        <w:rPr>
          <w:i/>
          <w:iCs/>
          <w:noProof/>
        </w:rPr>
        <w:t>start</w:t>
      </w:r>
      <w:r>
        <w:rPr>
          <w:noProof/>
        </w:rPr>
        <w:t xml:space="preserve"> spouští naší aplikaci a vytváří event loop našeho okna</w:t>
      </w:r>
    </w:p>
    <w:p w14:paraId="1A598A32" w14:textId="09E8521B" w:rsidR="008B3947" w:rsidRDefault="00000000" w:rsidP="008B3947">
      <w:pPr>
        <w:pStyle w:val="Odstavecseseznamem"/>
        <w:numPr>
          <w:ilvl w:val="0"/>
          <w:numId w:val="28"/>
        </w:numPr>
        <w:rPr>
          <w:noProof/>
        </w:rPr>
      </w:pPr>
      <w:r>
        <w:rPr>
          <w:noProof/>
        </w:rPr>
        <w:object w:dxaOrig="1440" w:dyaOrig="1440" w14:anchorId="44807103">
          <v:shape id="_x0000_s1027" type="#_x0000_t75" style="position:absolute;left:0;text-align:left;margin-left:0;margin-top:48.2pt;width:453.65pt;height:79.45pt;z-index:-251632640;mso-wrap-distance-top:14.2pt;mso-wrap-distance-bottom:14.2pt;mso-position-horizontal:center;mso-position-horizontal-relative:page;mso-position-vertical-relative:text" wrapcoords="-36 0 -36 16800 21600 16800 21600 0 -36 0">
            <v:imagedata r:id="rId26" o:title=""/>
            <w10:wrap type="tight" anchorx="page"/>
          </v:shape>
          <o:OLEObject Type="Embed" ProgID="Word.OpenDocumentText.12" ShapeID="_x0000_s1027" DrawAspect="Content" ObjectID="_1740167043" r:id="rId27"/>
        </w:object>
      </w:r>
      <w:r w:rsidR="008B3947">
        <w:rPr>
          <w:noProof/>
        </w:rPr>
        <w:t xml:space="preserve">Třetí podprogram už jen dává ty dva první dohromady. Takže spustí asynchronně </w:t>
      </w:r>
      <w:r w:rsidR="008B3947">
        <w:rPr>
          <w:i/>
          <w:iCs/>
          <w:noProof/>
        </w:rPr>
        <w:t>setup</w:t>
      </w:r>
      <w:r w:rsidR="008B3947">
        <w:rPr>
          <w:noProof/>
        </w:rPr>
        <w:t xml:space="preserve"> a výsledek z něj předá podprogramu </w:t>
      </w:r>
      <w:r w:rsidR="008B3947">
        <w:rPr>
          <w:i/>
          <w:iCs/>
          <w:noProof/>
        </w:rPr>
        <w:t>start</w:t>
      </w:r>
      <w:r w:rsidR="008B3947">
        <w:rPr>
          <w:noProof/>
        </w:rPr>
        <w:t>.</w:t>
      </w:r>
      <w:r w:rsidR="008B3947" w:rsidRPr="00B17AAF">
        <w:rPr>
          <w:noProof/>
        </w:rPr>
        <w:t xml:space="preserve"> </w:t>
      </w:r>
    </w:p>
    <w:p w14:paraId="78174DF1" w14:textId="77777777" w:rsidR="008B3947" w:rsidRPr="0069525C" w:rsidRDefault="008B3947" w:rsidP="008B3947">
      <w:pPr>
        <w:rPr>
          <w:noProof/>
        </w:rPr>
      </w:pPr>
      <w:r>
        <w:rPr>
          <w:noProof/>
        </w:rPr>
        <w:t xml:space="preserve">Program </w:t>
      </w:r>
      <w:r>
        <w:rPr>
          <w:i/>
          <w:iCs/>
          <w:noProof/>
        </w:rPr>
        <w:t>framework.rs</w:t>
      </w:r>
      <w:r>
        <w:rPr>
          <w:noProof/>
        </w:rPr>
        <w:t xml:space="preserve"> tedy tvoří vlastně gr</w:t>
      </w:r>
      <w:r w:rsidR="001A71FA">
        <w:rPr>
          <w:noProof/>
        </w:rPr>
        <w:t>ó</w:t>
      </w:r>
      <w:r>
        <w:rPr>
          <w:noProof/>
        </w:rPr>
        <w:t xml:space="preserve"> celé naší aplikace. Při vytvoření nového příkladu si vždy nadefinujeme novou strukturu implementující trait </w:t>
      </w:r>
      <w:r>
        <w:rPr>
          <w:i/>
          <w:iCs/>
          <w:noProof/>
        </w:rPr>
        <w:t>Example</w:t>
      </w:r>
      <w:r>
        <w:rPr>
          <w:noProof/>
        </w:rPr>
        <w:t xml:space="preserve"> </w:t>
      </w:r>
      <w:r w:rsidR="00BD3B45">
        <w:rPr>
          <w:noProof/>
        </w:rPr>
        <w:br/>
      </w:r>
      <w:r>
        <w:rPr>
          <w:noProof/>
        </w:rPr>
        <w:t xml:space="preserve">a ten pouze předáme jako generický parametr funkci </w:t>
      </w:r>
      <w:r>
        <w:rPr>
          <w:i/>
          <w:iCs/>
          <w:noProof/>
        </w:rPr>
        <w:t>run</w:t>
      </w:r>
      <w:r>
        <w:rPr>
          <w:noProof/>
        </w:rPr>
        <w:t xml:space="preserve">. Tímto předáním se vždy spustí naše nově nadefinované chování v podprogramech </w:t>
      </w:r>
      <w:r>
        <w:rPr>
          <w:i/>
          <w:iCs/>
          <w:noProof/>
        </w:rPr>
        <w:t>init</w:t>
      </w:r>
      <w:r>
        <w:rPr>
          <w:noProof/>
        </w:rPr>
        <w:t xml:space="preserve">, </w:t>
      </w:r>
      <w:r>
        <w:rPr>
          <w:i/>
          <w:iCs/>
          <w:noProof/>
        </w:rPr>
        <w:t>resize</w:t>
      </w:r>
      <w:r>
        <w:rPr>
          <w:noProof/>
        </w:rPr>
        <w:t xml:space="preserve">, </w:t>
      </w:r>
      <w:r>
        <w:rPr>
          <w:i/>
          <w:iCs/>
          <w:noProof/>
        </w:rPr>
        <w:t>update</w:t>
      </w:r>
      <w:r>
        <w:rPr>
          <w:noProof/>
        </w:rPr>
        <w:t xml:space="preserve"> a </w:t>
      </w:r>
      <w:r>
        <w:rPr>
          <w:i/>
          <w:iCs/>
          <w:noProof/>
        </w:rPr>
        <w:t>render</w:t>
      </w:r>
      <w:r>
        <w:rPr>
          <w:noProof/>
        </w:rPr>
        <w:t>.</w:t>
      </w:r>
    </w:p>
    <w:p w14:paraId="31161614" w14:textId="505938E4" w:rsidR="008B3947" w:rsidRDefault="008B3947" w:rsidP="008B3947">
      <w:pPr>
        <w:pStyle w:val="Nadpis2"/>
        <w:numPr>
          <w:ilvl w:val="1"/>
          <w:numId w:val="25"/>
        </w:numPr>
      </w:pPr>
      <w:bookmarkStart w:id="48" w:name="_Toc129551339"/>
      <w:r>
        <w:t>Triangle</w:t>
      </w:r>
      <w:bookmarkEnd w:id="48"/>
    </w:p>
    <w:p w14:paraId="1BB783F2" w14:textId="30636602" w:rsidR="008B3947" w:rsidRDefault="008B3947" w:rsidP="008B3947">
      <w:r>
        <w:t>Úplně prvním z příkladů v tomto projektu je jednoduchý trojúhelník</w:t>
      </w:r>
      <w:r w:rsidR="008950A3">
        <w:t>. Ten jsem přidal do projektu pouze kvůli demonstraci vytváření render pipeline</w:t>
      </w:r>
      <w:r w:rsidR="000E3736">
        <w:t xml:space="preserve"> ve WGPU</w:t>
      </w:r>
      <w:r w:rsidR="008950A3">
        <w:t xml:space="preserve"> a psaní shaderů</w:t>
      </w:r>
      <w:r w:rsidR="00406C02">
        <w:t xml:space="preserve"> v</w:t>
      </w:r>
      <w:r w:rsidR="00116C4B">
        <w:t xml:space="preserve"> jazyce </w:t>
      </w:r>
      <w:r w:rsidR="00406C02">
        <w:t>WGSL</w:t>
      </w:r>
      <w:r w:rsidR="008950A3">
        <w:t>. Zkráceně řečeno</w:t>
      </w:r>
      <w:r w:rsidR="00AE7AD5">
        <w:t xml:space="preserve"> je toto nejjednodušší možný příklad vykreslování něčeho na obrazovku. Vlastně se jedná o takovou „Hello World!“ aplikaci pro grafiky.</w:t>
      </w:r>
    </w:p>
    <w:p w14:paraId="486804FD" w14:textId="165F1DA8" w:rsidR="005A5550" w:rsidRDefault="00000000" w:rsidP="008B3947">
      <w:r>
        <w:rPr>
          <w:noProof/>
        </w:rPr>
        <w:object w:dxaOrig="1440" w:dyaOrig="1440" w14:anchorId="76D707A0">
          <v:shape id="_x0000_s1028" type="#_x0000_t75" style="position:absolute;left:0;text-align:left;margin-left:0;margin-top:51.1pt;width:453.65pt;height:207.7pt;z-index:251685888;mso-wrap-distance-top:14.2pt;mso-wrap-distance-bottom:14.2pt;mso-position-horizontal:center;mso-position-horizontal-relative:text;mso-position-vertical-relative:text" wrapcoords="-36 0 -36 19406 21600 19406 21600 0 -36 0">
            <v:imagedata r:id="rId28" o:title=""/>
            <w10:wrap type="tight"/>
          </v:shape>
          <o:OLEObject Type="Embed" ProgID="Word.OpenDocumentText.12" ShapeID="_x0000_s1028" DrawAspect="Content" ObjectID="_1740167044" r:id="rId29"/>
        </w:object>
      </w:r>
      <w:r w:rsidR="005A5550">
        <w:t>První částí v kódu je definování vertexů, kde si budeme potřebovat zvolit pozici na obrazovce a barvu, která se má vykreslit.</w:t>
      </w:r>
    </w:p>
    <w:p w14:paraId="13393C2D" w14:textId="2428DD86" w:rsidR="000E6D2E" w:rsidRPr="00153E79" w:rsidRDefault="003477EF" w:rsidP="000E6D2E">
      <w:r>
        <w:lastRenderedPageBreak/>
        <w:t>Dále si vytvoříme novou</w:t>
      </w:r>
      <w:r w:rsidR="00196970">
        <w:t xml:space="preserve"> strukturu</w:t>
      </w:r>
      <w:r w:rsidR="00C955CE">
        <w:t>, která bude implementovat</w:t>
      </w:r>
      <w:r w:rsidR="005C33A9">
        <w:t xml:space="preserve"> trait </w:t>
      </w:r>
      <w:r w:rsidR="005C33A9">
        <w:rPr>
          <w:i/>
          <w:iCs/>
        </w:rPr>
        <w:t>Example</w:t>
      </w:r>
      <w:r>
        <w:t xml:space="preserve"> zmiňovan</w:t>
      </w:r>
      <w:r w:rsidR="005C33A9">
        <w:t>ý</w:t>
      </w:r>
      <w:r>
        <w:t xml:space="preserve"> v předchozí části.</w:t>
      </w:r>
      <w:r w:rsidR="007F20D9">
        <w:t xml:space="preserve"> Musíme mít na paměti, že námi vytvořená struktura</w:t>
      </w:r>
      <w:r w:rsidR="0029657D">
        <w:t xml:space="preserve">, kterou bude vracet metoda </w:t>
      </w:r>
      <w:r w:rsidR="0029657D">
        <w:rPr>
          <w:i/>
          <w:iCs/>
        </w:rPr>
        <w:t>init</w:t>
      </w:r>
      <w:r w:rsidR="0029657D">
        <w:t>,</w:t>
      </w:r>
      <w:r w:rsidR="00494CEF">
        <w:t xml:space="preserve"> </w:t>
      </w:r>
      <w:r w:rsidR="007F20D9">
        <w:t>se bude používat ve všech ostatních metodách</w:t>
      </w:r>
      <w:r w:rsidR="00153E79">
        <w:t xml:space="preserve"> </w:t>
      </w:r>
      <w:r w:rsidR="00153E79">
        <w:rPr>
          <w:i/>
          <w:iCs/>
        </w:rPr>
        <w:t>resize</w:t>
      </w:r>
      <w:r w:rsidR="00153E79">
        <w:t xml:space="preserve">, </w:t>
      </w:r>
      <w:r w:rsidR="00153E79" w:rsidRPr="00C17973">
        <w:rPr>
          <w:i/>
          <w:iCs/>
        </w:rPr>
        <w:t>update</w:t>
      </w:r>
      <w:r w:rsidR="00153E79">
        <w:t xml:space="preserve"> a </w:t>
      </w:r>
      <w:r w:rsidR="00153E79" w:rsidRPr="00C17973">
        <w:rPr>
          <w:i/>
          <w:iCs/>
        </w:rPr>
        <w:t>render</w:t>
      </w:r>
      <w:r w:rsidR="00153E79">
        <w:t>.</w:t>
      </w:r>
      <w:r w:rsidR="00BA1DFC">
        <w:t xml:space="preserve"> Proto všechny data, které budeme v těchto metodách chtít používat</w:t>
      </w:r>
      <w:r w:rsidR="00D571CA">
        <w:t>,</w:t>
      </w:r>
      <w:r w:rsidR="00BA1DFC">
        <w:t xml:space="preserve"> musí být</w:t>
      </w:r>
      <w:r w:rsidR="00135B1C">
        <w:t xml:space="preserve"> obsaženy</w:t>
      </w:r>
      <w:r w:rsidR="00BA1DFC">
        <w:t xml:space="preserve"> v naší struktuře.</w:t>
      </w:r>
      <w:r w:rsidR="00C6352F">
        <w:t xml:space="preserve"> Nám k vy</w:t>
      </w:r>
      <w:r w:rsidR="004518ED">
        <w:t>k</w:t>
      </w:r>
      <w:r w:rsidR="00C6352F">
        <w:t>reslení trojúhelníku zatím bude stačit pouze vertex buffer, počet vertexů</w:t>
      </w:r>
      <w:r w:rsidR="008A79CD">
        <w:t xml:space="preserve"> v bufferu</w:t>
      </w:r>
      <w:r w:rsidR="00C6352F">
        <w:t xml:space="preserve"> a render pipeline.</w:t>
      </w:r>
    </w:p>
    <w:p w14:paraId="0FAA5BBF" w14:textId="5F66A7A7" w:rsidR="00C90749" w:rsidRDefault="00000000" w:rsidP="00980703">
      <w:r>
        <w:rPr>
          <w:noProof/>
        </w:rPr>
        <w:object w:dxaOrig="1440" w:dyaOrig="1440" w14:anchorId="48636674">
          <v:shape id="_x0000_s1030" type="#_x0000_t75" style="position:absolute;left:0;text-align:left;margin-left:.05pt;margin-top:282.3pt;width:453.65pt;height:236.25pt;z-index:-251626496;mso-wrap-distance-top:14.2pt;mso-wrap-distance-bottom:14.2pt;mso-position-horizontal-relative:text;mso-position-vertical-relative:text" wrapcoords="-36 0 -36 19800 21600 19800 21600 0 -36 0">
            <v:imagedata r:id="rId30" o:title=""/>
            <w10:wrap type="tight"/>
          </v:shape>
          <o:OLEObject Type="Embed" ProgID="Word.OpenDocumentText.12" ShapeID="_x0000_s1030" DrawAspect="Content" ObjectID="_1740167045" r:id="rId31"/>
        </w:object>
      </w:r>
      <w:r>
        <w:rPr>
          <w:noProof/>
        </w:rPr>
        <w:object w:dxaOrig="1440" w:dyaOrig="1440" w14:anchorId="0AB62B9C">
          <v:shape id="_x0000_s1029" type="#_x0000_t75" style="position:absolute;left:0;text-align:left;margin-left:0;margin-top:9.35pt;width:453.65pt;height:250.5pt;z-index:-251628544;mso-wrap-distance-top:14.2pt;mso-wrap-distance-bottom:14.2pt;mso-position-horizontal:center;mso-position-horizontal-relative:text;mso-position-vertical-relative:text" wrapcoords="-36 0 -36 19800 21600 19800 21600 0 -36 0">
            <v:imagedata r:id="rId32" o:title=""/>
            <w10:wrap type="tight"/>
          </v:shape>
          <o:OLEObject Type="Embed" ProgID="Word.OpenDocumentText.12" ShapeID="_x0000_s1029" DrawAspect="Content" ObjectID="_1740167046" r:id="rId33"/>
        </w:object>
      </w:r>
      <w:r w:rsidR="00483099">
        <w:t xml:space="preserve">V metodě </w:t>
      </w:r>
      <w:r w:rsidR="00483099">
        <w:rPr>
          <w:i/>
          <w:iCs/>
        </w:rPr>
        <w:t>init</w:t>
      </w:r>
      <w:r w:rsidR="00483099">
        <w:t xml:space="preserve"> </w:t>
      </w:r>
      <w:r w:rsidR="005C0885">
        <w:t xml:space="preserve">se </w:t>
      </w:r>
      <w:r w:rsidR="00964F26">
        <w:t xml:space="preserve">pak připraví veškeré buffery a vytvoří </w:t>
      </w:r>
      <w:r w:rsidR="005C0885">
        <w:t>pipeline</w:t>
      </w:r>
      <w:r w:rsidR="00483099">
        <w:t>.</w:t>
      </w:r>
    </w:p>
    <w:p w14:paraId="5A0AE3A0" w14:textId="5475A098" w:rsidR="00932E4C" w:rsidRDefault="00932E4C" w:rsidP="009D432E">
      <w:pPr>
        <w:ind w:firstLine="0"/>
      </w:pPr>
    </w:p>
    <w:p w14:paraId="5DBE8630" w14:textId="77777777" w:rsidR="000F170C" w:rsidRDefault="000F170C" w:rsidP="006E3231"/>
    <w:p w14:paraId="30BF0147" w14:textId="4BAD9874" w:rsidR="006E3231" w:rsidRDefault="00000000" w:rsidP="006E3231">
      <w:r>
        <w:rPr>
          <w:noProof/>
        </w:rPr>
        <w:lastRenderedPageBreak/>
        <w:object w:dxaOrig="1440" w:dyaOrig="1440" w14:anchorId="6993F275">
          <v:shape id="_x0000_s1032" type="#_x0000_t75" style="position:absolute;left:0;text-align:left;margin-left:-2.15pt;margin-top:46.75pt;width:457.75pt;height:151.75pt;z-index:-251622400;mso-wrap-distance-top:14.2pt;mso-wrap-distance-bottom:14.2pt;mso-position-horizontal-relative:text;mso-position-vertical-relative:text" wrapcoords="-35 179 -35 18822 21600 18822 21600 179 -35 179">
            <v:imagedata r:id="rId34" o:title=""/>
            <w10:wrap type="tight"/>
          </v:shape>
          <o:OLEObject Type="Embed" ProgID="Word.OpenDocumentText.12" ShapeID="_x0000_s1032" DrawAspect="Content" ObjectID="_1740167047" r:id="rId35"/>
        </w:object>
      </w:r>
      <w:r w:rsidR="006E3231">
        <w:t xml:space="preserve">Než začneme vytvářet render pipeline, ještě budeme potřebovat importovat náš shader </w:t>
      </w:r>
      <w:r w:rsidR="00947291">
        <w:t>jako shader modul</w:t>
      </w:r>
      <w:r w:rsidR="0009446D">
        <w:t>, který se poté zkompiluje a spustí na naší grafické kartě.</w:t>
      </w:r>
      <w:r w:rsidR="000A4AAD" w:rsidRPr="000A4AAD">
        <w:t xml:space="preserve"> </w:t>
      </w:r>
    </w:p>
    <w:p w14:paraId="4373838B" w14:textId="77777777" w:rsidR="006B562E" w:rsidRDefault="00000000" w:rsidP="006B562E">
      <w:r>
        <w:rPr>
          <w:noProof/>
        </w:rPr>
        <w:object w:dxaOrig="1440" w:dyaOrig="1440" w14:anchorId="24C57DF5">
          <v:shape id="_x0000_s1031" type="#_x0000_t75" style="position:absolute;left:0;text-align:left;margin-left:.2pt;margin-top:203.3pt;width:453.65pt;height:278.85pt;z-index:-251624448;mso-wrap-distance-top:14.2pt;mso-wrap-distance-bottom:14.2pt;mso-position-horizontal-relative:text;mso-position-vertical-relative:text" wrapcoords="-36 0 -36 19914 21600 19914 21600 0 -36 0">
            <v:imagedata r:id="rId36" o:title=""/>
            <w10:wrap type="tight"/>
          </v:shape>
          <o:OLEObject Type="Embed" ProgID="Word.OpenDocumentText.12" ShapeID="_x0000_s1031" DrawAspect="Content" ObjectID="_1740167048" r:id="rId37"/>
        </w:object>
      </w:r>
      <w:r w:rsidR="006F6768">
        <w:t>Poslední důležitou věcí je definování, jak bude vypadat vertex v našem vertex buffer</w:t>
      </w:r>
      <w:r w:rsidR="00B519E8">
        <w:t>u</w:t>
      </w:r>
      <w:r w:rsidR="006F6768">
        <w:t>, což se dělá pomocí buffer layoutu.</w:t>
      </w:r>
    </w:p>
    <w:p w14:paraId="191255D1" w14:textId="6AD4B0C0" w:rsidR="00235C7B" w:rsidRDefault="009A56DD" w:rsidP="006B562E">
      <w:r>
        <w:t>Teď už se můžeme vrhnout na definování render pipeline. V část</w:t>
      </w:r>
      <w:r w:rsidR="00B51EF9">
        <w:t>i</w:t>
      </w:r>
      <w:r>
        <w:t xml:space="preserve"> vertex říkáme</w:t>
      </w:r>
      <w:r w:rsidR="00CF6D4D">
        <w:t>,</w:t>
      </w:r>
      <w:r>
        <w:t xml:space="preserve"> z jakého shader modulu se bude brát</w:t>
      </w:r>
      <w:r w:rsidR="00BA452F">
        <w:t xml:space="preserve"> a jak se jmenuje</w:t>
      </w:r>
      <w:r>
        <w:t xml:space="preserve"> naše vstupní funkce</w:t>
      </w:r>
      <w:r w:rsidR="00EE34AA">
        <w:t xml:space="preserve"> (entry point)</w:t>
      </w:r>
      <w:r>
        <w:t xml:space="preserve"> pro vertex stage a předáváme naši definici vstupního vertex bufferu. </w:t>
      </w:r>
      <w:r w:rsidR="00B51EF9">
        <w:t xml:space="preserve">Podobně vypadá </w:t>
      </w:r>
      <w:r w:rsidR="00E3204C">
        <w:br/>
      </w:r>
      <w:r w:rsidR="00B51EF9">
        <w:t xml:space="preserve">i </w:t>
      </w:r>
      <w:r w:rsidR="00882DE3">
        <w:t>pole fragment, kde však místo vertex bufferu definujeme formát výstupní textury (color target). Na konec si definujeme formát primitiv a ostatní pole jsou buď nepovinná</w:t>
      </w:r>
      <w:r w:rsidR="00177032">
        <w:rPr>
          <w:rStyle w:val="Znakapoznpodarou"/>
        </w:rPr>
        <w:footnoteReference w:id="9"/>
      </w:r>
      <w:r w:rsidR="00FE0751">
        <w:t>,</w:t>
      </w:r>
      <w:r w:rsidR="00882DE3">
        <w:t xml:space="preserve"> nebo pro nás zatím </w:t>
      </w:r>
      <w:r w:rsidR="001447A1">
        <w:t>nedůležitá</w:t>
      </w:r>
      <w:r w:rsidR="00882DE3">
        <w:t>.</w:t>
      </w:r>
    </w:p>
    <w:p w14:paraId="364D5562" w14:textId="68573308" w:rsidR="00760100" w:rsidRDefault="00000000" w:rsidP="00235C7B">
      <w:r>
        <w:rPr>
          <w:noProof/>
        </w:rPr>
        <w:lastRenderedPageBreak/>
        <w:object w:dxaOrig="1440" w:dyaOrig="1440" w14:anchorId="13C78298">
          <v:shape id="_x0000_s1033" type="#_x0000_t75" style="position:absolute;left:0;text-align:left;margin-left:2.9pt;margin-top:.2pt;width:453.65pt;height:299.6pt;z-index:251697152;mso-wrap-distance-top:14.2pt;mso-wrap-distance-bottom:14.2pt;mso-position-horizontal-relative:text;mso-position-vertical-relative:text" wrapcoords="-36 0 -36 20120 21600 20120 21600 0 -36 0">
            <v:imagedata r:id="rId38" o:title=""/>
            <w10:wrap type="square"/>
          </v:shape>
          <o:OLEObject Type="Embed" ProgID="Word.OpenDocumentText.12" ShapeID="_x0000_s1033" DrawAspect="Content" ObjectID="_1740167049" r:id="rId39"/>
        </w:object>
      </w:r>
      <w:r w:rsidR="00760100">
        <w:t xml:space="preserve">Na konci metody </w:t>
      </w:r>
      <w:r w:rsidR="00361407">
        <w:rPr>
          <w:i/>
          <w:iCs/>
        </w:rPr>
        <w:t>init</w:t>
      </w:r>
      <w:r w:rsidR="00760100">
        <w:t xml:space="preserve"> se už jen vrátí naše struktura </w:t>
      </w:r>
      <w:r w:rsidR="00227FC6">
        <w:rPr>
          <w:i/>
          <w:iCs/>
        </w:rPr>
        <w:t>Example</w:t>
      </w:r>
      <w:r w:rsidR="00760100">
        <w:t xml:space="preserve"> a můžeme začít kreslit!</w:t>
      </w:r>
    </w:p>
    <w:p w14:paraId="6A00BC65" w14:textId="06CCD4A7" w:rsidR="00A50694" w:rsidRDefault="001F601C" w:rsidP="00E17741">
      <w:r>
        <w:t xml:space="preserve">Závěrem a takovou třešničkou na dortu je metoda </w:t>
      </w:r>
      <w:r w:rsidRPr="005B007E">
        <w:rPr>
          <w:i/>
          <w:iCs/>
        </w:rPr>
        <w:t>render</w:t>
      </w:r>
      <w:r>
        <w:t>, jejímž hlavním úkolem je vytvořit</w:t>
      </w:r>
      <w:r w:rsidR="00E17741">
        <w:t xml:space="preserve"> render pass</w:t>
      </w:r>
      <w:r w:rsidR="00014FC1">
        <w:t xml:space="preserve"> a přidat h</w:t>
      </w:r>
      <w:r w:rsidR="00261E42">
        <w:t xml:space="preserve">o do fronty </w:t>
      </w:r>
      <w:r w:rsidR="00585A67">
        <w:t>pro</w:t>
      </w:r>
      <w:r w:rsidR="00261E42">
        <w:t xml:space="preserve"> zpracování </w:t>
      </w:r>
      <w:r w:rsidR="004C422E">
        <w:t xml:space="preserve">na </w:t>
      </w:r>
      <w:r w:rsidR="006F1DA8">
        <w:t>GPU</w:t>
      </w:r>
      <w:r w:rsidR="00E17741">
        <w:t xml:space="preserve">. </w:t>
      </w:r>
      <w:r w:rsidR="00FB0273">
        <w:t xml:space="preserve">Render pass představuje vstup pro naší render pipeline. </w:t>
      </w:r>
      <w:r w:rsidR="00523401">
        <w:t xml:space="preserve">Dalo by se říct, že spojuje námi vytvořená data s pipelinou dohromady. </w:t>
      </w:r>
      <w:r w:rsidR="00A1060B">
        <w:t>Můžeme</w:t>
      </w:r>
      <w:r w:rsidR="00FF16A7">
        <w:t xml:space="preserve"> u něj také definovat více parametrů, ale my budeme</w:t>
      </w:r>
      <w:r w:rsidR="00C138C3">
        <w:t xml:space="preserve"> zatím</w:t>
      </w:r>
      <w:r w:rsidR="00FF16A7">
        <w:t xml:space="preserve"> potřebovat</w:t>
      </w:r>
      <w:r w:rsidR="00084737">
        <w:t xml:space="preserve"> pouze</w:t>
      </w:r>
      <w:r w:rsidR="00FF16A7">
        <w:t>:</w:t>
      </w:r>
    </w:p>
    <w:p w14:paraId="13D1F29B" w14:textId="66ADBF75" w:rsidR="00FF16A7" w:rsidRDefault="0051621B" w:rsidP="00121C06">
      <w:pPr>
        <w:pStyle w:val="Odstavecseseznamem"/>
        <w:numPr>
          <w:ilvl w:val="0"/>
          <w:numId w:val="34"/>
        </w:numPr>
      </w:pPr>
      <w:r>
        <w:t>Vybrat</w:t>
      </w:r>
      <w:r w:rsidR="00E7114C">
        <w:t xml:space="preserve"> </w:t>
      </w:r>
      <w:r w:rsidR="00FF16A7">
        <w:t>render pipeline</w:t>
      </w:r>
      <w:r w:rsidR="00E7114C">
        <w:t>, kterou chceme použít</w:t>
      </w:r>
    </w:p>
    <w:p w14:paraId="69E417ED" w14:textId="4AE1F853" w:rsidR="00FF16A7" w:rsidRDefault="00A769A5" w:rsidP="00121C06">
      <w:pPr>
        <w:pStyle w:val="Odstavecseseznamem"/>
        <w:numPr>
          <w:ilvl w:val="0"/>
          <w:numId w:val="34"/>
        </w:numPr>
      </w:pPr>
      <w:r>
        <w:t>Zvolit vertex buffer, ze kterého budeme kreslit</w:t>
      </w:r>
    </w:p>
    <w:p w14:paraId="72FF36C1" w14:textId="72D2747D" w:rsidR="00D442BA" w:rsidRDefault="00491358" w:rsidP="00121C06">
      <w:pPr>
        <w:pStyle w:val="Odstavecseseznamem"/>
        <w:numPr>
          <w:ilvl w:val="0"/>
          <w:numId w:val="34"/>
        </w:numPr>
      </w:pPr>
      <w:r>
        <w:t>Provést</w:t>
      </w:r>
      <w:r w:rsidR="000365ED">
        <w:t xml:space="preserve"> draw call</w:t>
      </w:r>
    </w:p>
    <w:p w14:paraId="1C103DAD" w14:textId="512834A0" w:rsidR="00637B7B" w:rsidRDefault="00E227FF" w:rsidP="00C5233C">
      <w:r>
        <w:t xml:space="preserve">Neboli </w:t>
      </w:r>
      <w:r w:rsidR="00D60928">
        <w:t>víme,</w:t>
      </w:r>
      <w:r>
        <w:t xml:space="preserve"> co chceme kreslit (vertex buffer, případně jiná data k vykreslování potřebná), jak to chceme kreslit (render pipeline) a už to zbývá jen nakreslit (render pass -&gt; GPU Queue)</w:t>
      </w:r>
      <w:r w:rsidR="00D91AE5">
        <w:rPr>
          <w:rStyle w:val="Znakapoznpodarou"/>
        </w:rPr>
        <w:footnoteReference w:id="10"/>
      </w:r>
      <w:r w:rsidR="00A37971">
        <w:t>.</w:t>
      </w:r>
      <w:r w:rsidR="00D60928">
        <w:t xml:space="preserve"> Bez tét</w:t>
      </w:r>
      <w:r w:rsidR="00CB3F6E">
        <w:t>o poslední části bychom mohli prohlásit zbytek naší práce za zbytečnou, protože by nebylo na obrazovce vidět vůbec nic.</w:t>
      </w:r>
      <w:r w:rsidR="00EA1F92">
        <w:t xml:space="preserve"> Je to ten poslední kousek puzzle, který když nebudeme mít, tak zkrátka ani nebude náš chtěný obrázek.</w:t>
      </w:r>
    </w:p>
    <w:p w14:paraId="3EA4BE60" w14:textId="2585461D" w:rsidR="00C5233C" w:rsidRDefault="00637B7B" w:rsidP="00637B7B">
      <w:pPr>
        <w:spacing w:before="0" w:after="160" w:line="259" w:lineRule="auto"/>
        <w:ind w:firstLine="0"/>
        <w:contextualSpacing w:val="0"/>
        <w:jc w:val="left"/>
      </w:pPr>
      <w:r>
        <w:br w:type="page"/>
      </w:r>
    </w:p>
    <w:p w14:paraId="39A3D87D" w14:textId="14B31D1E" w:rsidR="00DD3B6F" w:rsidRDefault="00D5669E" w:rsidP="00C5233C">
      <w:r>
        <w:rPr>
          <w:noProof/>
        </w:rPr>
        <w:lastRenderedPageBreak/>
        <mc:AlternateContent>
          <mc:Choice Requires="wps">
            <w:drawing>
              <wp:anchor distT="0" distB="0" distL="114300" distR="114300" simplePos="0" relativeHeight="251717632" behindDoc="0" locked="0" layoutInCell="1" allowOverlap="1" wp14:anchorId="08E72EEA" wp14:editId="17144880">
                <wp:simplePos x="0" y="0"/>
                <wp:positionH relativeFrom="margin">
                  <wp:align>center</wp:align>
                </wp:positionH>
                <wp:positionV relativeFrom="paragraph">
                  <wp:posOffset>8517890</wp:posOffset>
                </wp:positionV>
                <wp:extent cx="3599815" cy="635"/>
                <wp:effectExtent l="0" t="0" r="635" b="0"/>
                <wp:wrapTopAndBottom/>
                <wp:docPr id="20" name="Textové pole 20"/>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69D3239F" w14:textId="167EE931" w:rsidR="00D5669E" w:rsidRPr="00B360E5" w:rsidRDefault="00D5669E" w:rsidP="00D5669E">
                            <w:pPr>
                              <w:pStyle w:val="Titulek"/>
                              <w:rPr>
                                <w:noProof/>
                                <w:sz w:val="24"/>
                              </w:rPr>
                            </w:pPr>
                            <w:bookmarkStart w:id="49" w:name="_Toc129446368"/>
                            <w:r>
                              <w:t xml:space="preserve">Obrázek </w:t>
                            </w:r>
                            <w:fldSimple w:instr=" SEQ Obrázek \* ARABIC ">
                              <w:r w:rsidR="00E34BF1">
                                <w:rPr>
                                  <w:noProof/>
                                </w:rPr>
                                <w:t>9</w:t>
                              </w:r>
                            </w:fldSimple>
                            <w:r>
                              <w:t xml:space="preserve"> - Triangle example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72EEA" id="Textové pole 20" o:spid="_x0000_s1037" type="#_x0000_t202" style="position:absolute;left:0;text-align:left;margin-left:0;margin-top:670.7pt;width:283.45pt;height:.05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" stroked="f">
                <v:textbox style="mso-fit-shape-to-text:t" inset="0,0,0,0">
                  <w:txbxContent>
                    <w:p w14:paraId="69D3239F" w14:textId="167EE931" w:rsidR="00D5669E" w:rsidRPr="00B360E5" w:rsidRDefault="00D5669E" w:rsidP="00D5669E">
                      <w:pPr>
                        <w:pStyle w:val="Titulek"/>
                        <w:rPr>
                          <w:noProof/>
                          <w:sz w:val="24"/>
                        </w:rPr>
                      </w:pPr>
                      <w:bookmarkStart w:id="50" w:name="_Toc129446368"/>
                      <w:r>
                        <w:t xml:space="preserve">Obrázek </w:t>
                      </w:r>
                      <w:fldSimple w:instr=" SEQ Obrázek \* ARABIC ">
                        <w:r w:rsidR="00E34BF1">
                          <w:rPr>
                            <w:noProof/>
                          </w:rPr>
                          <w:t>9</w:t>
                        </w:r>
                      </w:fldSimple>
                      <w:r>
                        <w:t xml:space="preserve"> - Triangle example</w:t>
                      </w:r>
                      <w:bookmarkEnd w:id="50"/>
                    </w:p>
                  </w:txbxContent>
                </v:textbox>
                <w10:wrap type="topAndBottom" anchorx="margin"/>
              </v:shape>
            </w:pict>
          </mc:Fallback>
        </mc:AlternateContent>
      </w:r>
      <w:r w:rsidR="00000000">
        <w:rPr>
          <w:noProof/>
        </w:rPr>
        <w:object w:dxaOrig="1440" w:dyaOrig="1440" w14:anchorId="4487AB87">
          <v:shape id="_x0000_s1034" type="#_x0000_t75" style="position:absolute;left:0;text-align:left;margin-left:-.5pt;margin-top:1.85pt;width:453.65pt;height:456.5pt;z-index:-251617280;mso-wrap-distance-top:14.2pt;mso-wrap-distance-bottom:14.2pt;mso-position-horizontal-relative:text;mso-position-vertical-relative:text" wrapcoords="-36 96 -36 20578 21600 20578 21600 96 -36 96">
            <v:imagedata r:id="rId40" o:title=""/>
            <w10:wrap type="tight"/>
          </v:shape>
          <o:OLEObject Type="Embed" ProgID="Word.OpenDocumentText.12" ShapeID="_x0000_s1034" DrawAspect="Content" ObjectID="_1740167050" r:id="rId41"/>
        </w:object>
      </w:r>
      <w:r w:rsidR="00637B7B">
        <w:rPr>
          <w:noProof/>
        </w:rPr>
        <w:drawing>
          <wp:anchor distT="0" distB="0" distL="114300" distR="114300" simplePos="0" relativeHeight="251702272" behindDoc="1" locked="0" layoutInCell="1" allowOverlap="1" wp14:anchorId="05FC8EFE" wp14:editId="2C671DBB">
            <wp:simplePos x="0" y="0"/>
            <wp:positionH relativeFrom="margin">
              <wp:align>center</wp:align>
            </wp:positionH>
            <wp:positionV relativeFrom="paragraph">
              <wp:posOffset>6251575</wp:posOffset>
            </wp:positionV>
            <wp:extent cx="3600000" cy="2692826"/>
            <wp:effectExtent l="0" t="0" r="635" b="0"/>
            <wp:wrapTopAndBottom/>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0000" cy="26928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3B6F">
        <w:t>Výstup</w:t>
      </w:r>
      <w:r w:rsidR="003049BA">
        <w:t>:</w:t>
      </w:r>
    </w:p>
    <w:p w14:paraId="5851B5AD" w14:textId="4EDC6C9F" w:rsidR="009538C1" w:rsidRDefault="009538C1" w:rsidP="005815D5">
      <w:pPr>
        <w:pStyle w:val="Nadpis2"/>
      </w:pPr>
      <w:bookmarkStart w:id="51" w:name="_Toc129551340"/>
      <w:r>
        <w:lastRenderedPageBreak/>
        <w:t>Cube</w:t>
      </w:r>
      <w:bookmarkEnd w:id="51"/>
    </w:p>
    <w:p w14:paraId="03489ED2" w14:textId="073E77BD" w:rsidR="000C5A22" w:rsidRDefault="00883CF4" w:rsidP="00D23AFA">
      <w:r>
        <w:t>Cube je příklad vlastně</w:t>
      </w:r>
      <w:r w:rsidR="00150D1C">
        <w:t xml:space="preserve"> celý</w:t>
      </w:r>
      <w:r>
        <w:t xml:space="preserve"> </w:t>
      </w:r>
      <w:r w:rsidR="00B9317C">
        <w:t>přejatý</w:t>
      </w:r>
      <w:r>
        <w:t xml:space="preserve"> z githubu knihovny WGPU, jen jsem ho osekal o </w:t>
      </w:r>
      <w:r w:rsidR="00670326">
        <w:t>pár nadbytečností.</w:t>
      </w:r>
    </w:p>
    <w:p w14:paraId="693AA014" w14:textId="7552089E" w:rsidR="00D23AFA" w:rsidRDefault="00D23AFA" w:rsidP="00D23AFA">
      <w:r>
        <w:t xml:space="preserve">Jak už asi z názvu vyplývá, tenhle </w:t>
      </w:r>
      <w:r w:rsidR="005D084B">
        <w:t>příklad</w:t>
      </w:r>
      <w:r>
        <w:t xml:space="preserve"> vykresluje krychli. </w:t>
      </w:r>
      <w:r w:rsidR="005C5BD0">
        <w:t>Prvním krokem bude vytvořit si mesh</w:t>
      </w:r>
      <w:r w:rsidR="00B81DD4">
        <w:t xml:space="preserve"> skládající se z vertex a index dat, ze kterých si následně vytvoříme naše buffery. </w:t>
      </w:r>
      <w:r w:rsidR="00D90F50">
        <w:t>Index buffer se vytváří stejně</w:t>
      </w:r>
      <w:r w:rsidR="0065179F">
        <w:t>,</w:t>
      </w:r>
      <w:r w:rsidR="00D90F50">
        <w:t xml:space="preserve"> jako jsme vytvářeli vertex buffer v předchozí kapitole, jen místo </w:t>
      </w:r>
      <w:r w:rsidR="00D90F50" w:rsidRPr="00ED2E3B">
        <w:rPr>
          <w:i/>
          <w:iCs/>
        </w:rPr>
        <w:t>wgpu::BufferUsages::VERTEX</w:t>
      </w:r>
      <w:r w:rsidR="00D90F50">
        <w:t xml:space="preserve"> použijeme </w:t>
      </w:r>
      <w:r w:rsidR="00D90F50" w:rsidRPr="00ED2E3B">
        <w:rPr>
          <w:i/>
          <w:iCs/>
        </w:rPr>
        <w:t>wgpu::BufferUsages::INDEX</w:t>
      </w:r>
      <w:r w:rsidR="00D90F50">
        <w:t>.</w:t>
      </w:r>
    </w:p>
    <w:p w14:paraId="0C96E4F9" w14:textId="7D61F7CE" w:rsidR="004156E8" w:rsidRDefault="009B1A0B" w:rsidP="0032173F">
      <w:r>
        <w:t>Po vytvoření dat potřebných k vykreslování se zase můžeme vrhnout na přípravu render pipeline.</w:t>
      </w:r>
      <w:r w:rsidR="0032173F">
        <w:t xml:space="preserve"> </w:t>
      </w:r>
      <w:r w:rsidR="00A01DE0">
        <w:t>Jednou z věcí, kter</w:t>
      </w:r>
      <w:r w:rsidR="00105130">
        <w:t xml:space="preserve">á doposud nebyla v práci zmíněna </w:t>
      </w:r>
      <w:r w:rsidR="00A01DE0">
        <w:t>a je obsažena v tomto příkladu</w:t>
      </w:r>
      <w:r w:rsidR="00A15904">
        <w:t>,</w:t>
      </w:r>
      <w:r w:rsidR="00A01DE0">
        <w:t xml:space="preserve"> bude </w:t>
      </w:r>
      <w:r w:rsidR="00D44784">
        <w:rPr>
          <w:i/>
          <w:iCs/>
        </w:rPr>
        <w:t>binding</w:t>
      </w:r>
      <w:r w:rsidR="00A01DE0">
        <w:t>.</w:t>
      </w:r>
      <w:r w:rsidR="00777EA2">
        <w:t xml:space="preserve"> </w:t>
      </w:r>
      <w:r w:rsidR="004971F5">
        <w:t xml:space="preserve">Binding obsahuje </w:t>
      </w:r>
      <w:r w:rsidR="0049590C">
        <w:t xml:space="preserve">nějaké další zdroje dat potřebné k vykreslování, která se vážou k naší render pipeline. </w:t>
      </w:r>
      <w:r w:rsidR="007875DA">
        <w:t xml:space="preserve">Data obsažená v bindingu se vždycky vážou na nějakou konkrétní pipeline stage. </w:t>
      </w:r>
      <w:r w:rsidR="00987EDA">
        <w:t xml:space="preserve">Binding je pro nás důležitý, protože umožňuje grafické kartě efektivně přistupovat k našim </w:t>
      </w:r>
      <w:r w:rsidR="003408B3">
        <w:t>datům</w:t>
      </w:r>
      <w:r w:rsidR="00987EDA">
        <w:t xml:space="preserve"> a manipulovat s nimi během vykreslování.</w:t>
      </w:r>
    </w:p>
    <w:p w14:paraId="21A1B0AB" w14:textId="4247A72A" w:rsidR="00D44784" w:rsidRDefault="00D44784" w:rsidP="004156E8">
      <w:r>
        <w:t>Použití bindingu má dvě fáze:</w:t>
      </w:r>
    </w:p>
    <w:p w14:paraId="4E842B7D" w14:textId="07D7C8B9" w:rsidR="00D44784" w:rsidRDefault="00D44784" w:rsidP="00D44784">
      <w:pPr>
        <w:pStyle w:val="Odstavecseseznamem"/>
        <w:numPr>
          <w:ilvl w:val="0"/>
          <w:numId w:val="35"/>
        </w:numPr>
      </w:pPr>
      <w:r>
        <w:t xml:space="preserve">Vytvoření </w:t>
      </w:r>
      <w:r>
        <w:rPr>
          <w:i/>
          <w:iCs/>
        </w:rPr>
        <w:t>binding layoutu</w:t>
      </w:r>
      <w:r>
        <w:t>, který bude definovat data, která chceme k naší pipeline připojit</w:t>
      </w:r>
    </w:p>
    <w:p w14:paraId="36ED50AA" w14:textId="21B36BDE" w:rsidR="00D44784" w:rsidRDefault="00D44784" w:rsidP="00D44784">
      <w:pPr>
        <w:pStyle w:val="Odstavecseseznamem"/>
        <w:numPr>
          <w:ilvl w:val="0"/>
          <w:numId w:val="35"/>
        </w:numPr>
      </w:pPr>
      <w:r>
        <w:t xml:space="preserve">Vytvoření samotného </w:t>
      </w:r>
      <w:r w:rsidR="009273B8">
        <w:t>bindingu a připojení našich dat</w:t>
      </w:r>
    </w:p>
    <w:p w14:paraId="002BDC4E" w14:textId="73C43D8A" w:rsidR="00907FB6" w:rsidRDefault="005F1401" w:rsidP="00907FB6">
      <w:r>
        <w:t xml:space="preserve">První fáze je nepovinná, ale s definicí layoutu nám dá kompilátor jasně najevo, když se pokusíme připojit data, která </w:t>
      </w:r>
      <w:r w:rsidR="004952FD">
        <w:t>typově neodpovídají</w:t>
      </w:r>
      <w:r>
        <w:t>. Také dost zlepšuje čitelnost kódu, takže se její použ</w:t>
      </w:r>
      <w:r w:rsidR="00A55022">
        <w:t>i</w:t>
      </w:r>
      <w:r>
        <w:t>tí doporučuje.</w:t>
      </w:r>
    </w:p>
    <w:p w14:paraId="3030004E" w14:textId="76A4FE61" w:rsidR="002F4C3F" w:rsidRDefault="00000000" w:rsidP="00907FB6">
      <w:r>
        <w:rPr>
          <w:noProof/>
        </w:rPr>
        <w:lastRenderedPageBreak/>
        <w:object w:dxaOrig="1440" w:dyaOrig="1440" w14:anchorId="1AE02C52">
          <v:shape id="_x0000_s1035" type="#_x0000_t75" style="position:absolute;left:0;text-align:left;margin-left:-.15pt;margin-top:48.25pt;width:453.65pt;height:356.65pt;z-index:251701248;mso-wrap-distance-top:14.2pt;mso-wrap-distance-bottom:14.2pt;mso-position-horizontal-relative:text;mso-position-vertical-relative:text" wrapcoords="-36 115 -36 20370 21600 20370 21600 115 -36 115">
            <v:imagedata r:id="rId43" o:title=""/>
            <w10:wrap type="square"/>
          </v:shape>
          <o:OLEObject Type="Embed" ProgID="Word.OpenDocumentText.12" ShapeID="_x0000_s1035" DrawAspect="Content" ObjectID="_1740167051" r:id="rId44"/>
        </w:object>
      </w:r>
      <w:r w:rsidR="002F4C3F">
        <w:t>Bindi</w:t>
      </w:r>
      <w:r w:rsidR="00BF20A9">
        <w:t xml:space="preserve">ng je zpravidla rozdělen do bind group. </w:t>
      </w:r>
      <w:r w:rsidR="00D746D6">
        <w:t>K čemu se to může hodit uvidí</w:t>
      </w:r>
      <w:r w:rsidR="00FC3542">
        <w:t>me</w:t>
      </w:r>
      <w:r w:rsidR="00D746D6">
        <w:t xml:space="preserve"> v dalším příkladu.</w:t>
      </w:r>
    </w:p>
    <w:p w14:paraId="3B8D9A55" w14:textId="736DBC17" w:rsidR="00AA04F9" w:rsidRDefault="00AA04F9" w:rsidP="00907FB6">
      <w:r>
        <w:t>Cube obsahuje dvě</w:t>
      </w:r>
      <w:r w:rsidR="00D9041E">
        <w:t xml:space="preserve"> render</w:t>
      </w:r>
      <w:r>
        <w:t xml:space="preserve"> pipeliny:</w:t>
      </w:r>
    </w:p>
    <w:p w14:paraId="31913CEA" w14:textId="3B1EE4D3" w:rsidR="00AA04F9" w:rsidRDefault="00120DC5" w:rsidP="00AA04F9">
      <w:pPr>
        <w:pStyle w:val="Odstavecseseznamem"/>
        <w:numPr>
          <w:ilvl w:val="0"/>
          <w:numId w:val="36"/>
        </w:numPr>
      </w:pPr>
      <w:r>
        <w:t xml:space="preserve">pipeline </w:t>
      </w:r>
      <w:r w:rsidR="00BE3387">
        <w:t>–</w:t>
      </w:r>
      <w:r>
        <w:t xml:space="preserve"> </w:t>
      </w:r>
      <w:r w:rsidR="00AA04F9">
        <w:t>Vykresluje krychli</w:t>
      </w:r>
    </w:p>
    <w:p w14:paraId="5F7AEC70" w14:textId="2FC22968" w:rsidR="00FE13F8" w:rsidRDefault="00120DC5" w:rsidP="00FE13F8">
      <w:pPr>
        <w:pStyle w:val="Odstavecseseznamem"/>
        <w:numPr>
          <w:ilvl w:val="0"/>
          <w:numId w:val="36"/>
        </w:numPr>
      </w:pPr>
      <w:r>
        <w:t xml:space="preserve">pipeline_wire – </w:t>
      </w:r>
      <w:r w:rsidR="00A372D2">
        <w:t>Vykresluje</w:t>
      </w:r>
      <w:r w:rsidR="00AA04F9">
        <w:t xml:space="preserve"> čáry spojující jednotlivé vertexy</w:t>
      </w:r>
      <w:r w:rsidR="00F45714">
        <w:t xml:space="preserve"> (Zviditelňuje trojúhelníky, pomocí kterých byla </w:t>
      </w:r>
      <w:r w:rsidR="002F79B3">
        <w:t>krychle sestavena)</w:t>
      </w:r>
    </w:p>
    <w:p w14:paraId="50967E08" w14:textId="381F9F87" w:rsidR="00793ED1" w:rsidRDefault="00E158E7" w:rsidP="00793ED1">
      <w:r>
        <w:t>Pro věrné vykreslení 3D objektu</w:t>
      </w:r>
      <w:r w:rsidR="004B2AD7">
        <w:t>,</w:t>
      </w:r>
      <w:r>
        <w:t xml:space="preserve"> jako je krychle, budeme potřebovat</w:t>
      </w:r>
      <w:r w:rsidR="00120DC5">
        <w:t xml:space="preserve"> </w:t>
      </w:r>
      <w:r w:rsidR="00120DC5" w:rsidRPr="000E1F2D">
        <w:rPr>
          <w:b/>
          <w:bCs/>
        </w:rPr>
        <w:t>projection</w:t>
      </w:r>
      <w:r w:rsidR="00120DC5">
        <w:t xml:space="preserve"> a </w:t>
      </w:r>
      <w:r w:rsidR="00120DC5" w:rsidRPr="000E1F2D">
        <w:rPr>
          <w:b/>
          <w:bCs/>
        </w:rPr>
        <w:t>view</w:t>
      </w:r>
      <w:r w:rsidR="000E1F2D">
        <w:t xml:space="preserve"> </w:t>
      </w:r>
      <w:r w:rsidR="00E33966">
        <w:t>matic</w:t>
      </w:r>
      <w:r w:rsidR="00BC1A00">
        <w:t>i</w:t>
      </w:r>
      <w:r w:rsidR="000E1F2D">
        <w:t>.</w:t>
      </w:r>
    </w:p>
    <w:p w14:paraId="02FB5A5C" w14:textId="5AF385A5" w:rsidR="0010158F" w:rsidRDefault="007172C1" w:rsidP="0010158F">
      <w:r>
        <w:t>Projection</w:t>
      </w:r>
      <w:r w:rsidR="00140B43">
        <w:t xml:space="preserve"> nebo ta</w:t>
      </w:r>
      <w:r w:rsidR="00962E07">
        <w:t>ké promítání</w:t>
      </w:r>
      <w:r>
        <w:t xml:space="preserve"> se používá pro transformaci 3D souřadnic do 2D prostoru. Existuje několik druhů pr</w:t>
      </w:r>
      <w:r w:rsidR="0010158F">
        <w:t>omítání</w:t>
      </w:r>
      <w:r>
        <w:t xml:space="preserve">, ale nejčastěji používanými jsou </w:t>
      </w:r>
      <w:r w:rsidR="00CC57B0">
        <w:rPr>
          <w:b/>
          <w:bCs/>
        </w:rPr>
        <w:t>perspektivní</w:t>
      </w:r>
      <w:r w:rsidRPr="00821BFE">
        <w:rPr>
          <w:b/>
          <w:bCs/>
        </w:rPr>
        <w:t xml:space="preserve"> </w:t>
      </w:r>
      <w:r w:rsidR="00DC2FE7">
        <w:t xml:space="preserve">a </w:t>
      </w:r>
      <w:r w:rsidR="00DC2FE7">
        <w:rPr>
          <w:b/>
          <w:bCs/>
        </w:rPr>
        <w:t>or</w:t>
      </w:r>
      <w:r w:rsidR="008C550C">
        <w:rPr>
          <w:b/>
          <w:bCs/>
        </w:rPr>
        <w:t>tografické</w:t>
      </w:r>
      <w:r w:rsidR="00DC2FE7">
        <w:t>.</w:t>
      </w:r>
    </w:p>
    <w:p w14:paraId="1267CEC1" w14:textId="0EBEBF95" w:rsidR="00202C81" w:rsidRDefault="00202C81" w:rsidP="0010158F">
      <w:r>
        <w:t>Perspektivní promítání transformuje souřadnice tak, aby se bližší objekty zdál</w:t>
      </w:r>
      <w:r w:rsidR="00A37636">
        <w:t>y</w:t>
      </w:r>
      <w:r>
        <w:t xml:space="preserve"> větší a ty vzdálenější menší, což vytváří pocit hloubky, který je nezbytný pro vytvoření realistické 3D scény.</w:t>
      </w:r>
    </w:p>
    <w:p w14:paraId="3620E4FC" w14:textId="0394FEE3" w:rsidR="00BC3F52" w:rsidRDefault="00BC3F52" w:rsidP="0010158F">
      <w:r>
        <w:lastRenderedPageBreak/>
        <w:t xml:space="preserve">View matice se používá k transformaci ze světových souřadnic objektu </w:t>
      </w:r>
      <w:r w:rsidR="00C36B84">
        <w:br/>
      </w:r>
      <w:r>
        <w:t>na souřadnice kamery, což umožňuje vykreslit objekt z pohledu kamery</w:t>
      </w:r>
      <w:r w:rsidR="00044466">
        <w:t>.</w:t>
      </w:r>
    </w:p>
    <w:p w14:paraId="73CDF67F" w14:textId="75409BF2" w:rsidR="004E2ED6" w:rsidRDefault="00000000" w:rsidP="0010158F">
      <w:r>
        <w:rPr>
          <w:noProof/>
        </w:rPr>
        <w:object w:dxaOrig="1440" w:dyaOrig="1440" w14:anchorId="1A00CEE5">
          <v:shape id="_x0000_s1036" type="#_x0000_t75" style="position:absolute;left:0;text-align:left;margin-left:-.05pt;margin-top:87.9pt;width:453.6pt;height:250.8pt;z-index:251704320;mso-wrap-distance-top:14.2pt;mso-wrap-distance-bottom:14.2pt;mso-position-horizontal-relative:text;mso-position-vertical-relative:text" wrapcoords="-36 0 -36 19531 21600 19531 21600 0 -36 0">
            <v:imagedata r:id="rId45" o:title=""/>
            <w10:wrap type="tight"/>
          </v:shape>
          <o:OLEObject Type="Embed" ProgID="Word.OpenDocumentText.12" ShapeID="_x0000_s1036" DrawAspect="Content" ObjectID="_1740167052" r:id="rId46"/>
        </w:object>
      </w:r>
      <w:r w:rsidR="004E2ED6">
        <w:t xml:space="preserve">V kódu je to implementováno pomocí knihovny </w:t>
      </w:r>
      <w:r w:rsidR="004E2ED6">
        <w:rPr>
          <w:i/>
          <w:iCs/>
        </w:rPr>
        <w:t>glam</w:t>
      </w:r>
      <w:r w:rsidR="004E2ED6">
        <w:t xml:space="preserve">, která </w:t>
      </w:r>
      <w:r w:rsidR="006B75A6">
        <w:t>umí jednoduchou linární algebru a usnadňuje práci</w:t>
      </w:r>
      <w:r w:rsidR="00402A6E">
        <w:t xml:space="preserve"> např.</w:t>
      </w:r>
      <w:r w:rsidR="006B75A6">
        <w:t xml:space="preserve"> </w:t>
      </w:r>
      <w:r w:rsidR="00A522BE">
        <w:t>s vektory nebo maticemi</w:t>
      </w:r>
      <w:r w:rsidR="004E2ED6">
        <w:t xml:space="preserve">. </w:t>
      </w:r>
      <w:r w:rsidR="007D2E3E">
        <w:t xml:space="preserve">Pro novou strukturu </w:t>
      </w:r>
      <w:r w:rsidR="007D2E3E">
        <w:rPr>
          <w:i/>
          <w:iCs/>
        </w:rPr>
        <w:t>Example</w:t>
      </w:r>
      <w:r w:rsidR="007D2E3E">
        <w:t xml:space="preserve"> je zde implementována metoda </w:t>
      </w:r>
      <w:r w:rsidR="007D2E3E">
        <w:rPr>
          <w:i/>
          <w:iCs/>
        </w:rPr>
        <w:t>generate_matrix</w:t>
      </w:r>
      <w:r w:rsidR="007D2E3E">
        <w:t xml:space="preserve">, </w:t>
      </w:r>
      <w:r w:rsidR="009F6086">
        <w:t>která má na vstupu poměr stran a vrací projection matici už vynásobenou s view.</w:t>
      </w:r>
    </w:p>
    <w:p w14:paraId="61A0B608" w14:textId="343D9F9D" w:rsidR="008E3DB7" w:rsidRDefault="00000000" w:rsidP="0010158F">
      <w:r>
        <w:rPr>
          <w:noProof/>
        </w:rPr>
        <w:object w:dxaOrig="1440" w:dyaOrig="1440" w14:anchorId="2BE16E65">
          <v:shape id="_x0000_s1037" type="#_x0000_t75" style="position:absolute;left:0;text-align:left;margin-left:-.05pt;margin-top:301.75pt;width:453.6pt;height:207.6pt;z-index:251706368;mso-wrap-distance-top:14.2pt;mso-wrap-distance-bottom:14.2pt;mso-position-horizontal-relative:text;mso-position-vertical-relative:text" wrapcoords="-36 0 -36 19105 21600 19105 21600 0 -36 0">
            <v:imagedata r:id="rId47" o:title=""/>
            <w10:wrap type="tight"/>
          </v:shape>
          <o:OLEObject Type="Embed" ProgID="Word.OpenDocumentText.12" ShapeID="_x0000_s1037" DrawAspect="Content" ObjectID="_1740167053" r:id="rId48"/>
        </w:object>
      </w:r>
      <w:r w:rsidR="008E3DB7">
        <w:t xml:space="preserve">Po vygenerování naší matice z ní vytvoříme uniform buffer, </w:t>
      </w:r>
      <w:r w:rsidR="009920FF">
        <w:t xml:space="preserve">u kterého povolíme použití </w:t>
      </w:r>
      <w:r w:rsidR="009920FF">
        <w:rPr>
          <w:i/>
          <w:iCs/>
        </w:rPr>
        <w:t>wgpu::BufferUsages::COPY_DST</w:t>
      </w:r>
      <w:r w:rsidR="009920FF">
        <w:t>, aby se do něj později</w:t>
      </w:r>
      <w:r w:rsidR="00425D9D">
        <w:t xml:space="preserve"> dalo</w:t>
      </w:r>
      <w:r w:rsidR="009920FF">
        <w:t xml:space="preserve"> zapisovat.</w:t>
      </w:r>
    </w:p>
    <w:p w14:paraId="628B142F" w14:textId="7DF37BFB" w:rsidR="00221507" w:rsidRDefault="00DA6717" w:rsidP="00221507">
      <w:r>
        <w:t xml:space="preserve">V metodě </w:t>
      </w:r>
      <w:r>
        <w:rPr>
          <w:i/>
          <w:iCs/>
        </w:rPr>
        <w:t>resize</w:t>
      </w:r>
      <w:r>
        <w:t xml:space="preserve">, která se volá vždy při změně velikosti okna, budeme tuto matici </w:t>
      </w:r>
      <w:r w:rsidR="00DC01AA">
        <w:t>znovu generovat s </w:t>
      </w:r>
      <w:r w:rsidR="00C923EB">
        <w:t>novým</w:t>
      </w:r>
      <w:r w:rsidR="00DC01AA">
        <w:t xml:space="preserve"> poměrem stran a zapisovat do původního bufferu. </w:t>
      </w:r>
      <w:r w:rsidR="008440F5">
        <w:t xml:space="preserve">Krychle se tak </w:t>
      </w:r>
      <w:r w:rsidR="00387707">
        <w:t>bude zvětšovat jen v závislosti na výšce okna.</w:t>
      </w:r>
    </w:p>
    <w:p w14:paraId="0870A675" w14:textId="79874166" w:rsidR="00661DBD" w:rsidRDefault="00000000" w:rsidP="00661DBD">
      <w:r>
        <w:rPr>
          <w:noProof/>
        </w:rPr>
        <w:lastRenderedPageBreak/>
        <w:object w:dxaOrig="1440" w:dyaOrig="1440" w14:anchorId="0F80EFF3">
          <v:shape id="_x0000_s1039" type="#_x0000_t75" style="position:absolute;left:0;text-align:left;margin-left:.05pt;margin-top:301.3pt;width:453.65pt;height:171.05pt;z-index:251710464;mso-wrap-distance-top:14.2pt;mso-wrap-distance-bottom:14.2pt;mso-position-horizontal-relative:text;mso-position-vertical-relative:text" wrapcoords="-36 0 -36 21411 21600 21411 21600 0 -36 0">
            <v:imagedata r:id="rId49" o:title=""/>
            <w10:wrap type="tight"/>
          </v:shape>
          <o:OLEObject Type="Embed" ProgID="Word.OpenDocumentText.12" ShapeID="_x0000_s1039" DrawAspect="Content" ObjectID="_1740167054" r:id="rId50"/>
        </w:object>
      </w:r>
      <w:r>
        <w:rPr>
          <w:noProof/>
        </w:rPr>
        <w:object w:dxaOrig="1440" w:dyaOrig="1440" w14:anchorId="452614BD">
          <v:shape id="_x0000_s1038" type="#_x0000_t75" style="position:absolute;left:0;text-align:left;margin-left:-.05pt;margin-top:11.4pt;width:453.6pt;height:228pt;z-index:251708416;mso-wrap-distance-top:14.2pt;mso-wrap-distance-bottom:14.2pt;mso-position-horizontal-relative:text;mso-position-vertical-relative:text" wrapcoords="-36 0 -36 21458 21600 21458 21600 0 -36 0">
            <v:imagedata r:id="rId51" o:title=""/>
            <w10:wrap type="tight"/>
          </v:shape>
          <o:OLEObject Type="Embed" ProgID="Word.OpenDocumentText.12" ShapeID="_x0000_s1038" DrawAspect="Content" ObjectID="_1740167055" r:id="rId52"/>
        </w:object>
      </w:r>
      <w:r w:rsidR="00F0736F">
        <w:t>Render pass se vytvoří stejným způsobem jako u Trianglu, s tím rozdílem, že se použije indexované vykresl</w:t>
      </w:r>
      <w:r w:rsidR="00005601">
        <w:t>ování.</w:t>
      </w:r>
    </w:p>
    <w:p w14:paraId="54E4EA9A" w14:textId="7BCA3124" w:rsidR="0074722F" w:rsidRDefault="0074722F" w:rsidP="00661DBD">
      <w:r>
        <w:t xml:space="preserve">Při psaní shaderu je důležité, </w:t>
      </w:r>
      <w:r w:rsidR="00BC263C">
        <w:t>aby vytvořená pipeline korespondovala s hodnotami v shaderu</w:t>
      </w:r>
      <w:r w:rsidR="00AF6368">
        <w:t>.</w:t>
      </w:r>
      <w:r w:rsidR="006B242E">
        <w:t xml:space="preserve"> Například na vstupu vertex stage musí být </w:t>
      </w:r>
      <w:r w:rsidR="001A4DD4">
        <w:t xml:space="preserve">vertex v podobě, která se napsala do </w:t>
      </w:r>
      <w:r w:rsidR="001A4DD4">
        <w:rPr>
          <w:i/>
          <w:iCs/>
        </w:rPr>
        <w:t>vertex layoutu</w:t>
      </w:r>
      <w:r w:rsidR="001A4DD4">
        <w:t xml:space="preserve">. </w:t>
      </w:r>
      <w:r w:rsidR="008C1B1C">
        <w:t xml:space="preserve">Také musí odpovídat čísla </w:t>
      </w:r>
      <w:r w:rsidR="008C1B1C" w:rsidRPr="008C1B1C">
        <w:rPr>
          <w:i/>
          <w:iCs/>
        </w:rPr>
        <w:t>bindingu</w:t>
      </w:r>
      <w:r w:rsidR="002E15F6">
        <w:t xml:space="preserve"> určená v </w:t>
      </w:r>
      <w:r w:rsidR="002E15F6">
        <w:rPr>
          <w:i/>
          <w:iCs/>
        </w:rPr>
        <w:t>bind group</w:t>
      </w:r>
      <w:r w:rsidR="00CC538F">
        <w:t>.</w:t>
      </w:r>
      <w:r w:rsidR="005202F5">
        <w:t xml:space="preserve"> Když se něco nedodrží, </w:t>
      </w:r>
      <w:r w:rsidR="00BB3A3D">
        <w:t xml:space="preserve">dá vám to </w:t>
      </w:r>
      <w:r w:rsidR="005202F5">
        <w:t>ihned vědět shader kompilátor.</w:t>
      </w:r>
      <w:r w:rsidR="008C1B1C" w:rsidRPr="008C1B1C">
        <w:t xml:space="preserve"> </w:t>
      </w:r>
      <w:r w:rsidR="006233E9" w:rsidRPr="008C1B1C">
        <w:t>Psaní</w:t>
      </w:r>
      <w:r w:rsidR="006233E9">
        <w:t xml:space="preserve"> </w:t>
      </w:r>
      <w:r w:rsidR="004D3053">
        <w:t>takového kódu může být</w:t>
      </w:r>
      <w:r w:rsidR="000025BA">
        <w:t xml:space="preserve"> trochu</w:t>
      </w:r>
      <w:r w:rsidR="004D3053">
        <w:t xml:space="preserve"> otravné, </w:t>
      </w:r>
      <w:r w:rsidR="0005628D">
        <w:t>protože</w:t>
      </w:r>
      <w:r w:rsidR="0002695B">
        <w:t xml:space="preserve"> např.</w:t>
      </w:r>
      <w:r w:rsidR="00A31B0B">
        <w:t xml:space="preserve"> pokaždé</w:t>
      </w:r>
      <w:r w:rsidR="004D3053">
        <w:t xml:space="preserve"> při změně </w:t>
      </w:r>
      <w:r w:rsidR="008C1B1C">
        <w:t xml:space="preserve">jednoho </w:t>
      </w:r>
      <w:r w:rsidR="008C1B1C">
        <w:rPr>
          <w:i/>
          <w:iCs/>
        </w:rPr>
        <w:t>bindingu</w:t>
      </w:r>
      <w:r w:rsidR="008C1B1C">
        <w:t>,</w:t>
      </w:r>
      <w:r w:rsidR="004D3053">
        <w:t xml:space="preserve"> </w:t>
      </w:r>
      <w:r w:rsidR="00E16C6C">
        <w:t>budete</w:t>
      </w:r>
      <w:r w:rsidR="004D3053">
        <w:t xml:space="preserve"> přep</w:t>
      </w:r>
      <w:r w:rsidR="00E16C6C">
        <w:t>isovat</w:t>
      </w:r>
      <w:r w:rsidR="004D3053">
        <w:t xml:space="preserve"> kód na 3 různých místech</w:t>
      </w:r>
      <w:r w:rsidR="0049238B">
        <w:t>.</w:t>
      </w:r>
      <w:r w:rsidR="00724229">
        <w:t xml:space="preserve"> </w:t>
      </w:r>
    </w:p>
    <w:p w14:paraId="6815AE50" w14:textId="22CD1C7D" w:rsidR="00873625" w:rsidRDefault="00435FCE" w:rsidP="00873625">
      <w:r>
        <w:t>Oproti tomu k</w:t>
      </w:r>
      <w:r w:rsidR="00EF7104">
        <w:t>ompilátor Rustu byl po většinu času můj kamarád, protože nejen upozorňuje na chyby, ale i nabízí možnost jejich opravy. Člověk vlastně ani nemusí znát podrobně syntax jazyka, aby si práci s ním dokázal užít.</w:t>
      </w:r>
    </w:p>
    <w:p w14:paraId="19029671" w14:textId="1FFE8191" w:rsidR="0019024F" w:rsidRDefault="006B5C1F" w:rsidP="00202A44">
      <w:r>
        <w:lastRenderedPageBreak/>
        <w:t xml:space="preserve">Naše video </w:t>
      </w:r>
      <w:r w:rsidR="00FB6088">
        <w:t>paměť</w:t>
      </w:r>
      <w:r>
        <w:t xml:space="preserve"> grafické karty </w:t>
      </w:r>
      <w:r w:rsidR="00D14E3D">
        <w:t>je v shaderu rozdělena na</w:t>
      </w:r>
      <w:r w:rsidR="00F622CE">
        <w:t> </w:t>
      </w:r>
      <w:r w:rsidR="00F622CE" w:rsidRPr="00474B45">
        <w:rPr>
          <w:i/>
          <w:iCs/>
        </w:rPr>
        <w:t>memory locations</w:t>
      </w:r>
      <w:r w:rsidR="00F1409D">
        <w:t xml:space="preserve">. </w:t>
      </w:r>
      <w:r w:rsidR="00F622CE">
        <w:t xml:space="preserve"> </w:t>
      </w:r>
      <w:r w:rsidR="00443A02">
        <w:t>K</w:t>
      </w:r>
      <w:r w:rsidR="00F622CE">
        <w:t>aždá operace</w:t>
      </w:r>
      <w:r w:rsidR="006F52AE">
        <w:t xml:space="preserve"> na GPU</w:t>
      </w:r>
      <w:r w:rsidR="00F622CE">
        <w:t xml:space="preserve"> interaguj</w:t>
      </w:r>
      <w:r w:rsidR="00F1409D">
        <w:t xml:space="preserve">e s jednou nebo více </w:t>
      </w:r>
      <w:r w:rsidR="00F1409D">
        <w:rPr>
          <w:i/>
          <w:iCs/>
        </w:rPr>
        <w:t>locations</w:t>
      </w:r>
      <w:r w:rsidR="00F1409D">
        <w:t xml:space="preserve"> v</w:t>
      </w:r>
      <w:r w:rsidR="003724D5">
        <w:t> </w:t>
      </w:r>
      <w:r w:rsidR="00F1409D">
        <w:t>paměti</w:t>
      </w:r>
      <w:r w:rsidR="003724D5">
        <w:t xml:space="preserve">. </w:t>
      </w:r>
      <w:r w:rsidR="00AC30A8">
        <w:t>Proto každý vstup nebo výstup u některé z fází vykreslování (vertex, fragment)</w:t>
      </w:r>
      <w:r w:rsidR="003C4563">
        <w:t xml:space="preserve"> bude mít u sebe </w:t>
      </w:r>
      <w:r w:rsidR="00C620FD">
        <w:t xml:space="preserve">připsanou </w:t>
      </w:r>
      <w:r w:rsidR="00C620FD">
        <w:rPr>
          <w:i/>
          <w:iCs/>
        </w:rPr>
        <w:t>location</w:t>
      </w:r>
      <w:r w:rsidR="00C620FD">
        <w:t>.</w:t>
      </w:r>
      <w:r w:rsidR="00C54C50">
        <w:t xml:space="preserve"> </w:t>
      </w:r>
      <w:r w:rsidR="00AB5F6F">
        <w:t xml:space="preserve">Pro některé hodnoty jako je pozice se používají předdefinovaná místa v paměti tzv. </w:t>
      </w:r>
      <w:r w:rsidR="00AB5F6F">
        <w:rPr>
          <w:i/>
          <w:iCs/>
        </w:rPr>
        <w:t>builtins</w:t>
      </w:r>
      <w:r w:rsidR="00AB5F6F">
        <w:t xml:space="preserve">. </w:t>
      </w:r>
    </w:p>
    <w:p w14:paraId="01C8B85C" w14:textId="1FE09A2D" w:rsidR="00F16476" w:rsidRDefault="001B497C" w:rsidP="001876D5">
      <w:r>
        <w:t xml:space="preserve">Jinak asi kód v shaderu mluví sám za sebe. </w:t>
      </w:r>
      <w:r w:rsidR="003470F7">
        <w:t>Vertex s</w:t>
      </w:r>
      <w:r w:rsidR="00631AA5">
        <w:t>hader</w:t>
      </w:r>
      <w:r w:rsidR="003470F7">
        <w:t xml:space="preserve"> má</w:t>
      </w:r>
      <w:r w:rsidR="000C4A37">
        <w:t xml:space="preserve"> na</w:t>
      </w:r>
      <w:r w:rsidR="00F5507E">
        <w:t xml:space="preserve"> vstupu pozici a barvu. </w:t>
      </w:r>
      <w:r w:rsidR="0058461E">
        <w:t xml:space="preserve">Pozice je vynásobena </w:t>
      </w:r>
      <w:r w:rsidR="00634065">
        <w:t>transformační maticí</w:t>
      </w:r>
      <w:r w:rsidR="0058461E">
        <w:t>, abychom viděli krychli z pohledu kamer</w:t>
      </w:r>
      <w:r w:rsidR="00081B32">
        <w:t>y</w:t>
      </w:r>
      <w:r w:rsidR="00E32F16">
        <w:t>.</w:t>
      </w:r>
      <w:r w:rsidR="00081B32">
        <w:t xml:space="preserve"> S</w:t>
      </w:r>
      <w:r w:rsidR="003F0C76">
        <w:t xml:space="preserve">polečně s barvou je zabalena do struktury </w:t>
      </w:r>
      <w:r w:rsidR="003F0C76">
        <w:rPr>
          <w:i/>
          <w:iCs/>
        </w:rPr>
        <w:t>VertexOutput</w:t>
      </w:r>
      <w:r w:rsidR="003F0C76">
        <w:t xml:space="preserve"> a vrácena jako výstup vertex </w:t>
      </w:r>
      <w:r w:rsidR="003E7169">
        <w:t>shaderu</w:t>
      </w:r>
      <w:r w:rsidR="003F0C76">
        <w:t>.</w:t>
      </w:r>
    </w:p>
    <w:p w14:paraId="201CAD2F" w14:textId="3EF3CCE0" w:rsidR="00A37EAD" w:rsidRDefault="00000000" w:rsidP="00687C3D">
      <w:r>
        <w:rPr>
          <w:noProof/>
        </w:rPr>
        <w:object w:dxaOrig="1440" w:dyaOrig="1440" w14:anchorId="52EEFADA">
          <v:shape id="_x0000_s1040" type="#_x0000_t75" style="position:absolute;left:0;text-align:left;margin-left:-.05pt;margin-top:62.9pt;width:453.6pt;height:413.4pt;z-index:251712512;mso-wrap-distance-top:14.2pt;mso-wrap-distance-bottom:14.2pt;mso-position-horizontal-relative:text;mso-position-vertical-relative:text" wrapcoords="-36 0 -36 21522 21600 21522 21600 0 -36 0">
            <v:imagedata r:id="rId53" o:title=""/>
            <w10:wrap type="tight"/>
          </v:shape>
          <o:OLEObject Type="Embed" ProgID="Word.OpenDocumentText.12" ShapeID="_x0000_s1040" DrawAspect="Content" ObjectID="_1740167056" r:id="rId54"/>
        </w:object>
      </w:r>
      <w:r w:rsidR="00E916C1">
        <w:t>Fragment shader tuto strukturu dostane na vstup</w:t>
      </w:r>
      <w:r w:rsidR="00F303D3">
        <w:rPr>
          <w:rStyle w:val="Znakapoznpodarou"/>
        </w:rPr>
        <w:footnoteReference w:id="11"/>
      </w:r>
      <w:r w:rsidR="00E916C1">
        <w:t xml:space="preserve"> a vrátí zpátky požadovanou barvu.</w:t>
      </w:r>
    </w:p>
    <w:p w14:paraId="2A077C93" w14:textId="311E869B" w:rsidR="00E17491" w:rsidRDefault="0005313E" w:rsidP="00687C3D">
      <w:r>
        <w:rPr>
          <w:noProof/>
        </w:rPr>
        <w:lastRenderedPageBreak/>
        <mc:AlternateContent>
          <mc:Choice Requires="wps">
            <w:drawing>
              <wp:anchor distT="0" distB="0" distL="114300" distR="114300" simplePos="0" relativeHeight="251715584" behindDoc="0" locked="0" layoutInCell="1" allowOverlap="1" wp14:anchorId="2DA3BFEE" wp14:editId="6E3177C5">
                <wp:simplePos x="0" y="0"/>
                <wp:positionH relativeFrom="column">
                  <wp:posOffset>1080135</wp:posOffset>
                </wp:positionH>
                <wp:positionV relativeFrom="paragraph">
                  <wp:posOffset>3121660</wp:posOffset>
                </wp:positionV>
                <wp:extent cx="3599815" cy="635"/>
                <wp:effectExtent l="0" t="0" r="0" b="0"/>
                <wp:wrapTopAndBottom/>
                <wp:docPr id="19" name="Textové pole 19"/>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CB731B8" w14:textId="354D0560" w:rsidR="0005313E" w:rsidRPr="00744581" w:rsidRDefault="0005313E" w:rsidP="0005313E">
                            <w:pPr>
                              <w:pStyle w:val="Titulek"/>
                              <w:rPr>
                                <w:sz w:val="24"/>
                              </w:rPr>
                            </w:pPr>
                            <w:bookmarkStart w:id="52" w:name="_Toc129446369"/>
                            <w:r>
                              <w:t xml:space="preserve">Obrázek </w:t>
                            </w:r>
                            <w:fldSimple w:instr=" SEQ Obrázek \* ARABIC ">
                              <w:r w:rsidR="00E34BF1">
                                <w:rPr>
                                  <w:noProof/>
                                </w:rPr>
                                <w:t>10</w:t>
                              </w:r>
                            </w:fldSimple>
                            <w:r>
                              <w:t xml:space="preserve"> - Cube example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3BFEE" id="Textové pole 19" o:spid="_x0000_s1038" type="#_x0000_t202" style="position:absolute;left:0;text-align:left;margin-left:85.05pt;margin-top:245.8pt;width:283.4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" stroked="f">
                <v:textbox style="mso-fit-shape-to-text:t" inset="0,0,0,0">
                  <w:txbxContent>
                    <w:p w14:paraId="5CB731B8" w14:textId="354D0560" w:rsidR="0005313E" w:rsidRPr="00744581" w:rsidRDefault="0005313E" w:rsidP="0005313E">
                      <w:pPr>
                        <w:pStyle w:val="Titulek"/>
                        <w:rPr>
                          <w:sz w:val="24"/>
                        </w:rPr>
                      </w:pPr>
                      <w:bookmarkStart w:id="53" w:name="_Toc129446369"/>
                      <w:r>
                        <w:t xml:space="preserve">Obrázek </w:t>
                      </w:r>
                      <w:fldSimple w:instr=" SEQ Obrázek \* ARABIC ">
                        <w:r w:rsidR="00E34BF1">
                          <w:rPr>
                            <w:noProof/>
                          </w:rPr>
                          <w:t>10</w:t>
                        </w:r>
                      </w:fldSimple>
                      <w:r>
                        <w:t xml:space="preserve"> - Cube example</w:t>
                      </w:r>
                      <w:bookmarkEnd w:id="53"/>
                    </w:p>
                  </w:txbxContent>
                </v:textbox>
                <w10:wrap type="topAndBottom"/>
              </v:shape>
            </w:pict>
          </mc:Fallback>
        </mc:AlternateContent>
      </w:r>
      <w:r w:rsidR="00642BEB" w:rsidRPr="00834DE0">
        <w:rPr>
          <w:noProof/>
        </w:rPr>
        <w:drawing>
          <wp:anchor distT="180340" distB="180340" distL="114300" distR="114300" simplePos="0" relativeHeight="251713536" behindDoc="0" locked="0" layoutInCell="1" allowOverlap="1" wp14:anchorId="0129B846" wp14:editId="059D8EF9">
            <wp:simplePos x="0" y="0"/>
            <wp:positionH relativeFrom="margin">
              <wp:posOffset>1080135</wp:posOffset>
            </wp:positionH>
            <wp:positionV relativeFrom="paragraph">
              <wp:posOffset>365125</wp:posOffset>
            </wp:positionV>
            <wp:extent cx="3600000" cy="2700000"/>
            <wp:effectExtent l="0" t="0" r="635" b="5715"/>
            <wp:wrapTopAndBottom/>
            <wp:docPr id="18" name="Obrázek 18" descr="Obsah obrázku papírnictví, obál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 18" descr="Obsah obrázku papírnictví, obálka&#10;&#10;Popis byl vytvořen automaticky"/>
                    <pic:cNvPicPr/>
                  </pic:nvPicPr>
                  <pic:blipFill>
                    <a:blip r:embed="rId55">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14:sizeRelH relativeFrom="margin">
              <wp14:pctWidth>0</wp14:pctWidth>
            </wp14:sizeRelH>
            <wp14:sizeRelV relativeFrom="margin">
              <wp14:pctHeight>0</wp14:pctHeight>
            </wp14:sizeRelV>
          </wp:anchor>
        </w:drawing>
      </w:r>
      <w:r w:rsidR="00E17491">
        <w:t>Výstup</w:t>
      </w:r>
      <w:r w:rsidR="005B0BDE">
        <w:t>:</w:t>
      </w:r>
    </w:p>
    <w:p w14:paraId="63105360" w14:textId="2843E3CC" w:rsidR="00E17491" w:rsidRDefault="00590180" w:rsidP="00590180">
      <w:pPr>
        <w:pStyle w:val="Nadpis2"/>
      </w:pPr>
      <w:bookmarkStart w:id="54" w:name="_Toc129551341"/>
      <w:r>
        <w:t>GPU Driven Rendering</w:t>
      </w:r>
      <w:bookmarkEnd w:id="54"/>
    </w:p>
    <w:p w14:paraId="4F86E186" w14:textId="3F633E67" w:rsidR="009C3558" w:rsidRPr="006174FA" w:rsidRDefault="009C3558" w:rsidP="009C3558">
      <w:r>
        <w:t xml:space="preserve">Cílem tohohle mého prvního zadání ve firmě bylo vyhotovit demo </w:t>
      </w:r>
      <w:r w:rsidRPr="009C3558">
        <w:rPr>
          <w:i/>
          <w:iCs/>
        </w:rPr>
        <w:t>GPU driven renderování</w:t>
      </w:r>
      <w:r>
        <w:t xml:space="preserve"> podle návrhu z</w:t>
      </w:r>
      <w:r w:rsidR="006174FA">
        <w:t> </w:t>
      </w:r>
      <w:r>
        <w:t>článku</w:t>
      </w:r>
      <w:r w:rsidR="006174FA">
        <w:t xml:space="preserve"> na webové stránce </w:t>
      </w:r>
      <w:r w:rsidR="006174FA">
        <w:rPr>
          <w:i/>
          <w:iCs/>
        </w:rPr>
        <w:t>Vulkan Guide</w:t>
      </w:r>
      <w:r w:rsidR="006174FA">
        <w:t xml:space="preserve">. První program jsem </w:t>
      </w:r>
    </w:p>
    <w:p w14:paraId="21590B12" w14:textId="28D1AD42" w:rsidR="0098487A" w:rsidRPr="0098487A" w:rsidRDefault="00697C3F" w:rsidP="0098487A">
      <w:pPr>
        <w:pStyle w:val="Nadpis3"/>
      </w:pPr>
      <w:bookmarkStart w:id="55" w:name="_Toc129551342"/>
      <w:r>
        <w:t>Princip</w:t>
      </w:r>
      <w:bookmarkEnd w:id="55"/>
    </w:p>
    <w:p w14:paraId="5EF154EC" w14:textId="1878F1FC" w:rsidR="00D46508" w:rsidRDefault="008D4E0F" w:rsidP="00D46508">
      <w:r>
        <w:t xml:space="preserve">Pokud si lámete hlavu, proč je v názvu práce slovo paralelizace, je to právě kvůli tomuto příkladu. </w:t>
      </w:r>
      <w:r w:rsidR="00D46508">
        <w:t xml:space="preserve">V podstatě už psaní shaderů je samo o sobě určitou paralelizací, protože </w:t>
      </w:r>
      <w:r w:rsidR="005E38A9">
        <w:t xml:space="preserve">se </w:t>
      </w:r>
      <w:r w:rsidR="00D46508">
        <w:t>tyto programy spouští paralelně na grafické kartě. Paralelizace GPU driven renderování však spočívá trochu v něčem jiném.</w:t>
      </w:r>
    </w:p>
    <w:p w14:paraId="6B53C7DC" w14:textId="5687FC8F" w:rsidR="00D46508" w:rsidRDefault="00D46508" w:rsidP="00D46508">
      <w:r>
        <w:t>Celý proces využívá výše uvedeného indirect draw callu, který si bere parametry z GPU bufferu místo ze samotného volání. Díky tomuto mechanismu si může grafická karta pozice a informace o následném vykreslení vzít přímo z bufferu, čímž se minimalizuje přesun dat mezi CPU a GPU. Jakým způsobem se zátěž rozloží mezi jednotlivými jádry</w:t>
      </w:r>
      <w:r w:rsidR="00D002BA">
        <w:t>,</w:t>
      </w:r>
      <w:r>
        <w:t xml:space="preserve"> si už obstará grafická karta.</w:t>
      </w:r>
    </w:p>
    <w:p w14:paraId="082732DE" w14:textId="77777777" w:rsidR="00D46508" w:rsidRDefault="00D46508" w:rsidP="00D46508">
      <w:r>
        <w:t>Klíčovým bodem při designu GPU driven renderování je, že veškerá scéna (např. naše objekty) by měla být na straně GPU. Vytvoříme si velké GPU buffery (vertex + index), které se poté pošlou na grafickou kartu. Tím se snažíme vyhnout konstantnímu bindování dat mezi draw cally. Bindless design nám pomůže zlepšit výkon jak na straně procesoru, tak na straně grafické karty, kterou dokážeme s velkými draw cally lépe využít.</w:t>
      </w:r>
    </w:p>
    <w:p w14:paraId="62D73082" w14:textId="5D5DDB65" w:rsidR="00D46508" w:rsidRDefault="00D46508" w:rsidP="00D46508">
      <w:r>
        <w:lastRenderedPageBreak/>
        <w:t>Moderní grafické karty milují, když jim zadáte obrovské množství práce při každém draw callu, protože tak mohou dosáhnout 100% využití. Budeme se tedy snažit, vykreslit na jeden draw call co nejvíce objektů.</w:t>
      </w:r>
      <w:r w:rsidR="007C3368">
        <w:t xml:space="preserve"> </w:t>
      </w:r>
      <w:sdt>
        <w:sdtPr>
          <w:id w:val="-183373621"/>
          <w:citation/>
        </w:sdtPr>
        <w:sdtContent>
          <w:r w:rsidR="007C3368">
            <w:fldChar w:fldCharType="begin"/>
          </w:r>
          <w:r w:rsidR="005E7CC1">
            <w:instrText xml:space="preserve">CITATION GPU \l 1029 </w:instrText>
          </w:r>
          <w:r w:rsidR="007C3368">
            <w:fldChar w:fldCharType="separate"/>
          </w:r>
          <w:r w:rsidR="00D54E9C">
            <w:rPr>
              <w:noProof/>
            </w:rPr>
            <w:t>(6)</w:t>
          </w:r>
          <w:r w:rsidR="007C3368">
            <w:fldChar w:fldCharType="end"/>
          </w:r>
        </w:sdtContent>
      </w:sdt>
    </w:p>
    <w:p w14:paraId="5A79DC5A" w14:textId="1F02BBFB" w:rsidR="006174FA" w:rsidRDefault="006174FA" w:rsidP="006174FA">
      <w:pPr>
        <w:pStyle w:val="Nadpis3"/>
      </w:pPr>
      <w:bookmarkStart w:id="56" w:name="_Toc129551343"/>
      <w:r>
        <w:t>Návrh</w:t>
      </w:r>
      <w:bookmarkEnd w:id="56"/>
    </w:p>
    <w:p w14:paraId="46F2443B" w14:textId="3BC29695" w:rsidR="003E3CE3" w:rsidRPr="003E3CE3" w:rsidRDefault="003E3CE3" w:rsidP="003E3CE3"/>
    <w:p w14:paraId="3419DAF2" w14:textId="5FDC5523" w:rsidR="00D46508" w:rsidRDefault="00016270" w:rsidP="00016270">
      <w:pPr>
        <w:pStyle w:val="Nadpis3"/>
      </w:pPr>
      <w:bookmarkStart w:id="57" w:name="_Toc129551344"/>
      <w:r>
        <w:t>Implementace</w:t>
      </w:r>
      <w:bookmarkEnd w:id="57"/>
    </w:p>
    <w:p w14:paraId="22BB0971" w14:textId="658A3C1E" w:rsidR="00851060" w:rsidRPr="00851060" w:rsidRDefault="00D11518" w:rsidP="00851060">
      <w:r>
        <w:t xml:space="preserve">Praktická implementace </w:t>
      </w:r>
    </w:p>
    <w:p w14:paraId="71684C22" w14:textId="6C8CABE2" w:rsidR="0023432B" w:rsidRDefault="00440DE5" w:rsidP="00440DE5">
      <w:pPr>
        <w:pStyle w:val="Neslovannadpis"/>
      </w:pPr>
      <w:bookmarkStart w:id="58" w:name="_Toc129551345"/>
      <w:r>
        <w:lastRenderedPageBreak/>
        <w:t>Závěr</w:t>
      </w:r>
      <w:bookmarkEnd w:id="0"/>
      <w:bookmarkEnd w:id="1"/>
      <w:bookmarkEnd w:id="58"/>
    </w:p>
    <w:p w14:paraId="493DB275" w14:textId="019B96F9" w:rsidR="001E67F6" w:rsidRDefault="001E67F6" w:rsidP="00F96D91"/>
    <w:p w14:paraId="5EF400F4" w14:textId="77777777" w:rsidR="006F508F" w:rsidRDefault="006F508F" w:rsidP="00440DE5">
      <w:pPr>
        <w:pStyle w:val="Neslovannadpis"/>
      </w:pPr>
      <w:bookmarkStart w:id="59" w:name="_Toc86047604"/>
      <w:bookmarkStart w:id="60" w:name="_Toc86055211"/>
      <w:bookmarkStart w:id="61" w:name="_Toc129551346"/>
      <w:r>
        <w:lastRenderedPageBreak/>
        <w:t>Seznam zkratek a odborných výrazů</w:t>
      </w:r>
      <w:bookmarkEnd w:id="59"/>
      <w:bookmarkEnd w:id="60"/>
      <w:bookmarkEnd w:id="61"/>
    </w:p>
    <w:p w14:paraId="51D5714C" w14:textId="3D848F5E" w:rsidR="006F508F" w:rsidRDefault="00C44315" w:rsidP="006F508F">
      <w:pPr>
        <w:pStyle w:val="Pojem"/>
      </w:pPr>
      <w:r>
        <w:t>Engine</w:t>
      </w:r>
    </w:p>
    <w:p w14:paraId="04685697" w14:textId="56C629D5" w:rsidR="006F508F" w:rsidRDefault="00237A16" w:rsidP="006F508F">
      <w:pPr>
        <w:pStyle w:val="Vysvtlenpojmu"/>
      </w:pPr>
      <w:r>
        <w:t>Softwarový engine je software, který poskytuje základní funkce pro ostatní software. Je to vlastně takový „motor“, který pohání nějakou aplikaci a zpravidla je jádrem celé její funkčnosti. Příkladem může být databázový engine, vykreslovací engine nebo herní engine.</w:t>
      </w:r>
    </w:p>
    <w:p w14:paraId="7A211CF9" w14:textId="3B2A935D" w:rsidR="00C44315" w:rsidRDefault="000933D6" w:rsidP="00C44315">
      <w:pPr>
        <w:pStyle w:val="Pojem"/>
      </w:pPr>
      <w:r>
        <w:t>Vertex</w:t>
      </w:r>
    </w:p>
    <w:p w14:paraId="4D98F2B2" w14:textId="4E887DF9" w:rsidR="000933D6" w:rsidRDefault="000933D6" w:rsidP="000933D6">
      <w:pPr>
        <w:pStyle w:val="Vysvtlenpojmu"/>
      </w:pPr>
      <w:r>
        <w:t>Vertex je bod v prostoru.</w:t>
      </w:r>
    </w:p>
    <w:p w14:paraId="1D8AED19" w14:textId="5888DB5B" w:rsidR="000933D6" w:rsidRDefault="000933D6" w:rsidP="000933D6">
      <w:pPr>
        <w:pStyle w:val="Pojem"/>
      </w:pPr>
      <w:r>
        <w:t>Mesh</w:t>
      </w:r>
    </w:p>
    <w:p w14:paraId="51C70554" w14:textId="1FED95A1" w:rsidR="009C0F5F" w:rsidRDefault="000933D6" w:rsidP="009C0F5F">
      <w:pPr>
        <w:pStyle w:val="Vysvtlenpojmu"/>
      </w:pPr>
      <w:r>
        <w:t xml:space="preserve">Mesh je kolekce </w:t>
      </w:r>
      <w:r w:rsidR="00F14062">
        <w:t>bodů</w:t>
      </w:r>
      <w:r>
        <w:t>, hran a stěn, které dohromady definují nějaký tvar nebo těleso. Příkladem takového tělesa může být koule.</w:t>
      </w:r>
    </w:p>
    <w:p w14:paraId="78920C43" w14:textId="4A6B7C24" w:rsidR="00AF3B62" w:rsidRDefault="00AF3B62" w:rsidP="00AF3B62">
      <w:pPr>
        <w:pStyle w:val="Pojem"/>
      </w:pPr>
      <w:r>
        <w:t>API</w:t>
      </w:r>
    </w:p>
    <w:p w14:paraId="18865290" w14:textId="379405B1" w:rsidR="005E7CC1" w:rsidRDefault="005E7CC1" w:rsidP="005E7CC1">
      <w:pPr>
        <w:pStyle w:val="Vysvtlenpojmu"/>
      </w:pPr>
      <w:r>
        <w:t>Application Programming Interfac</w:t>
      </w:r>
      <w:r w:rsidR="00051428">
        <w:t>e</w:t>
      </w:r>
    </w:p>
    <w:p w14:paraId="7174F5C2" w14:textId="38989361" w:rsidR="005E7CC1" w:rsidRDefault="005E7CC1" w:rsidP="005E7CC1">
      <w:pPr>
        <w:pStyle w:val="Pojem"/>
      </w:pPr>
      <w:r>
        <w:t>Buffer</w:t>
      </w:r>
    </w:p>
    <w:p w14:paraId="505AC62E" w14:textId="60C455C6" w:rsidR="005E7CC1" w:rsidRPr="005E7CC1" w:rsidRDefault="005E7CC1" w:rsidP="005E7CC1">
      <w:pPr>
        <w:pStyle w:val="Vysvtlenpojmu"/>
      </w:pPr>
      <w:r>
        <w:t>Vyrovnávací paměť …</w:t>
      </w:r>
    </w:p>
    <w:p w14:paraId="5ACAB9C7" w14:textId="77777777" w:rsidR="00AF3B62" w:rsidRPr="00AF3B62" w:rsidRDefault="00AF3B62" w:rsidP="00AF3B62">
      <w:pPr>
        <w:pStyle w:val="Vysvtlenpojmu"/>
      </w:pPr>
    </w:p>
    <w:p w14:paraId="31CE9A80" w14:textId="77777777" w:rsidR="00440DE5" w:rsidRDefault="00440DE5" w:rsidP="00440DE5">
      <w:pPr>
        <w:pStyle w:val="Neslovannadpis"/>
      </w:pPr>
      <w:bookmarkStart w:id="62" w:name="_Toc86047605"/>
      <w:bookmarkStart w:id="63" w:name="_Toc86055212"/>
      <w:bookmarkStart w:id="64" w:name="_Toc129551347"/>
      <w:r>
        <w:lastRenderedPageBreak/>
        <w:t>Seznam obrázků</w:t>
      </w:r>
      <w:bookmarkEnd w:id="62"/>
      <w:bookmarkEnd w:id="63"/>
      <w:bookmarkEnd w:id="64"/>
    </w:p>
    <w:p w14:paraId="34FAF863" w14:textId="1AE6A4E0" w:rsidR="006357F5" w:rsidRDefault="00000000">
      <w:pPr>
        <w:pStyle w:val="Seznamobrzk"/>
        <w:tabs>
          <w:tab w:val="right" w:leader="dot" w:pos="9062"/>
        </w:tabs>
        <w:rPr>
          <w:rFonts w:eastAsiaTheme="minorEastAsia"/>
          <w:noProof/>
          <w:sz w:val="22"/>
          <w:lang w:eastAsia="cs-CZ"/>
        </w:rPr>
      </w:pPr>
      <w:r>
        <w:fldChar w:fldCharType="begin"/>
      </w:r>
      <w:r>
        <w:instrText xml:space="preserve"> TOC \h \z \c "Obrázek" </w:instrText>
      </w:r>
      <w:r>
        <w:fldChar w:fldCharType="separate"/>
      </w:r>
      <w:hyperlink r:id="rId56" w:anchor="_Toc129446365" w:history="1">
        <w:r w:rsidR="006357F5" w:rsidRPr="006F4F12">
          <w:rPr>
            <w:rStyle w:val="Hypertextovodkaz"/>
            <w:noProof/>
          </w:rPr>
          <w:t>Obrázek 1 - GPU Driven Rendering</w:t>
        </w:r>
        <w:r w:rsidR="006357F5">
          <w:rPr>
            <w:noProof/>
            <w:webHidden/>
          </w:rPr>
          <w:tab/>
        </w:r>
        <w:r w:rsidR="006357F5">
          <w:rPr>
            <w:noProof/>
            <w:webHidden/>
          </w:rPr>
          <w:fldChar w:fldCharType="begin"/>
        </w:r>
        <w:r w:rsidR="006357F5">
          <w:rPr>
            <w:noProof/>
            <w:webHidden/>
          </w:rPr>
          <w:instrText xml:space="preserve"> PAGEREF _Toc129446365 \h </w:instrText>
        </w:r>
        <w:r w:rsidR="006357F5">
          <w:rPr>
            <w:noProof/>
            <w:webHidden/>
          </w:rPr>
        </w:r>
        <w:r w:rsidR="006357F5">
          <w:rPr>
            <w:noProof/>
            <w:webHidden/>
          </w:rPr>
          <w:fldChar w:fldCharType="separate"/>
        </w:r>
        <w:r w:rsidR="00E34BF1">
          <w:rPr>
            <w:noProof/>
            <w:webHidden/>
          </w:rPr>
          <w:t>3</w:t>
        </w:r>
        <w:r w:rsidR="006357F5">
          <w:rPr>
            <w:noProof/>
            <w:webHidden/>
          </w:rPr>
          <w:fldChar w:fldCharType="end"/>
        </w:r>
      </w:hyperlink>
    </w:p>
    <w:p w14:paraId="1B17C6D5" w14:textId="1CF6C115" w:rsidR="006357F5" w:rsidRDefault="00000000">
      <w:pPr>
        <w:pStyle w:val="Seznamobrzk"/>
        <w:tabs>
          <w:tab w:val="right" w:leader="dot" w:pos="9062"/>
        </w:tabs>
        <w:rPr>
          <w:rFonts w:eastAsiaTheme="minorEastAsia"/>
          <w:noProof/>
          <w:sz w:val="22"/>
          <w:lang w:eastAsia="cs-CZ"/>
        </w:rPr>
      </w:pPr>
      <w:hyperlink r:id="rId57" w:anchor="_Toc129446366" w:history="1">
        <w:r w:rsidR="006357F5" w:rsidRPr="006F4F12">
          <w:rPr>
            <w:rStyle w:val="Hypertextovodkaz"/>
            <w:noProof/>
          </w:rPr>
          <w:t>Obrázek 2 - diagram architektury WebGPU</w:t>
        </w:r>
        <w:r w:rsidR="006357F5">
          <w:rPr>
            <w:noProof/>
            <w:webHidden/>
          </w:rPr>
          <w:tab/>
        </w:r>
        <w:r w:rsidR="006357F5">
          <w:rPr>
            <w:noProof/>
            <w:webHidden/>
          </w:rPr>
          <w:fldChar w:fldCharType="begin"/>
        </w:r>
        <w:r w:rsidR="006357F5">
          <w:rPr>
            <w:noProof/>
            <w:webHidden/>
          </w:rPr>
          <w:instrText xml:space="preserve"> PAGEREF _Toc129446366 \h </w:instrText>
        </w:r>
        <w:r w:rsidR="006357F5">
          <w:rPr>
            <w:noProof/>
            <w:webHidden/>
          </w:rPr>
        </w:r>
        <w:r w:rsidR="006357F5">
          <w:rPr>
            <w:noProof/>
            <w:webHidden/>
          </w:rPr>
          <w:fldChar w:fldCharType="separate"/>
        </w:r>
        <w:r w:rsidR="00E34BF1">
          <w:rPr>
            <w:noProof/>
            <w:webHidden/>
          </w:rPr>
          <w:t>5</w:t>
        </w:r>
        <w:r w:rsidR="006357F5">
          <w:rPr>
            <w:noProof/>
            <w:webHidden/>
          </w:rPr>
          <w:fldChar w:fldCharType="end"/>
        </w:r>
      </w:hyperlink>
    </w:p>
    <w:p w14:paraId="7A339D30" w14:textId="3670B6E2" w:rsidR="006357F5" w:rsidRDefault="00000000">
      <w:pPr>
        <w:pStyle w:val="Seznamobrzk"/>
        <w:tabs>
          <w:tab w:val="right" w:leader="dot" w:pos="9062"/>
        </w:tabs>
        <w:rPr>
          <w:rFonts w:eastAsiaTheme="minorEastAsia"/>
          <w:noProof/>
          <w:sz w:val="22"/>
          <w:lang w:eastAsia="cs-CZ"/>
        </w:rPr>
      </w:pPr>
      <w:hyperlink r:id="rId58" w:anchor="_Toc129446367" w:history="1">
        <w:r w:rsidR="006357F5" w:rsidRPr="006F4F12">
          <w:rPr>
            <w:rStyle w:val="Hypertextovodkaz"/>
            <w:noProof/>
          </w:rPr>
          <w:t>Obrázek 3 - WGPU render pipeline</w:t>
        </w:r>
        <w:r w:rsidR="006357F5">
          <w:rPr>
            <w:noProof/>
            <w:webHidden/>
          </w:rPr>
          <w:tab/>
        </w:r>
        <w:r w:rsidR="006357F5">
          <w:rPr>
            <w:noProof/>
            <w:webHidden/>
          </w:rPr>
          <w:fldChar w:fldCharType="begin"/>
        </w:r>
        <w:r w:rsidR="006357F5">
          <w:rPr>
            <w:noProof/>
            <w:webHidden/>
          </w:rPr>
          <w:instrText xml:space="preserve"> PAGEREF _Toc129446367 \h </w:instrText>
        </w:r>
        <w:r w:rsidR="006357F5">
          <w:rPr>
            <w:noProof/>
            <w:webHidden/>
          </w:rPr>
        </w:r>
        <w:r w:rsidR="006357F5">
          <w:rPr>
            <w:noProof/>
            <w:webHidden/>
          </w:rPr>
          <w:fldChar w:fldCharType="separate"/>
        </w:r>
        <w:r w:rsidR="00E34BF1">
          <w:rPr>
            <w:noProof/>
            <w:webHidden/>
          </w:rPr>
          <w:t>11</w:t>
        </w:r>
        <w:r w:rsidR="006357F5">
          <w:rPr>
            <w:noProof/>
            <w:webHidden/>
          </w:rPr>
          <w:fldChar w:fldCharType="end"/>
        </w:r>
      </w:hyperlink>
    </w:p>
    <w:p w14:paraId="2922230A" w14:textId="26D1CB83" w:rsidR="006357F5" w:rsidRDefault="00000000">
      <w:pPr>
        <w:pStyle w:val="Seznamobrzk"/>
        <w:tabs>
          <w:tab w:val="right" w:leader="dot" w:pos="9062"/>
        </w:tabs>
        <w:rPr>
          <w:rFonts w:eastAsiaTheme="minorEastAsia"/>
          <w:noProof/>
          <w:sz w:val="22"/>
          <w:lang w:eastAsia="cs-CZ"/>
        </w:rPr>
      </w:pPr>
      <w:hyperlink r:id="rId59" w:anchor="_Toc129446368" w:history="1">
        <w:r w:rsidR="006357F5" w:rsidRPr="006F4F12">
          <w:rPr>
            <w:rStyle w:val="Hypertextovodkaz"/>
            <w:noProof/>
          </w:rPr>
          <w:t>Obrázek 4 - Triangle example</w:t>
        </w:r>
        <w:r w:rsidR="006357F5">
          <w:rPr>
            <w:noProof/>
            <w:webHidden/>
          </w:rPr>
          <w:tab/>
        </w:r>
        <w:r w:rsidR="006357F5">
          <w:rPr>
            <w:noProof/>
            <w:webHidden/>
          </w:rPr>
          <w:fldChar w:fldCharType="begin"/>
        </w:r>
        <w:r w:rsidR="006357F5">
          <w:rPr>
            <w:noProof/>
            <w:webHidden/>
          </w:rPr>
          <w:instrText xml:space="preserve"> PAGEREF _Toc129446368 \h </w:instrText>
        </w:r>
        <w:r w:rsidR="006357F5">
          <w:rPr>
            <w:noProof/>
            <w:webHidden/>
          </w:rPr>
        </w:r>
        <w:r w:rsidR="006357F5">
          <w:rPr>
            <w:noProof/>
            <w:webHidden/>
          </w:rPr>
          <w:fldChar w:fldCharType="separate"/>
        </w:r>
        <w:r w:rsidR="00E34BF1">
          <w:rPr>
            <w:noProof/>
            <w:webHidden/>
          </w:rPr>
          <w:t>23</w:t>
        </w:r>
        <w:r w:rsidR="006357F5">
          <w:rPr>
            <w:noProof/>
            <w:webHidden/>
          </w:rPr>
          <w:fldChar w:fldCharType="end"/>
        </w:r>
      </w:hyperlink>
    </w:p>
    <w:p w14:paraId="1DA6FFFD" w14:textId="18C69687" w:rsidR="006357F5" w:rsidRDefault="00000000">
      <w:pPr>
        <w:pStyle w:val="Seznamobrzk"/>
        <w:tabs>
          <w:tab w:val="right" w:leader="dot" w:pos="9062"/>
        </w:tabs>
        <w:rPr>
          <w:rFonts w:eastAsiaTheme="minorEastAsia"/>
          <w:noProof/>
          <w:sz w:val="22"/>
          <w:lang w:eastAsia="cs-CZ"/>
        </w:rPr>
      </w:pPr>
      <w:hyperlink r:id="rId60" w:anchor="_Toc129446369" w:history="1">
        <w:r w:rsidR="006357F5" w:rsidRPr="006F4F12">
          <w:rPr>
            <w:rStyle w:val="Hypertextovodkaz"/>
            <w:noProof/>
          </w:rPr>
          <w:t>Obrázek 5 - Cube example</w:t>
        </w:r>
        <w:r w:rsidR="006357F5">
          <w:rPr>
            <w:noProof/>
            <w:webHidden/>
          </w:rPr>
          <w:tab/>
        </w:r>
        <w:r w:rsidR="006357F5">
          <w:rPr>
            <w:noProof/>
            <w:webHidden/>
          </w:rPr>
          <w:fldChar w:fldCharType="begin"/>
        </w:r>
        <w:r w:rsidR="006357F5">
          <w:rPr>
            <w:noProof/>
            <w:webHidden/>
          </w:rPr>
          <w:instrText xml:space="preserve"> PAGEREF _Toc129446369 \h </w:instrText>
        </w:r>
        <w:r w:rsidR="006357F5">
          <w:rPr>
            <w:noProof/>
            <w:webHidden/>
          </w:rPr>
        </w:r>
        <w:r w:rsidR="006357F5">
          <w:rPr>
            <w:noProof/>
            <w:webHidden/>
          </w:rPr>
          <w:fldChar w:fldCharType="separate"/>
        </w:r>
        <w:r w:rsidR="00E34BF1">
          <w:rPr>
            <w:noProof/>
            <w:webHidden/>
          </w:rPr>
          <w:t>29</w:t>
        </w:r>
        <w:r w:rsidR="006357F5">
          <w:rPr>
            <w:noProof/>
            <w:webHidden/>
          </w:rPr>
          <w:fldChar w:fldCharType="end"/>
        </w:r>
      </w:hyperlink>
    </w:p>
    <w:p w14:paraId="3115A55D" w14:textId="2AB76015" w:rsidR="002570DC" w:rsidRDefault="00000000" w:rsidP="00394D8A">
      <w:r>
        <w:rPr>
          <w:b/>
          <w:bCs/>
          <w:noProof/>
          <w:sz w:val="22"/>
        </w:rPr>
        <w:fldChar w:fldCharType="end"/>
      </w:r>
      <w:bookmarkStart w:id="65" w:name="_Toc86047606"/>
    </w:p>
    <w:bookmarkStart w:id="66" w:name="_Toc129551348" w:displacedByCustomXml="next"/>
    <w:bookmarkStart w:id="67"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bookmarkEnd w:id="67" w:displacedByCustomXml="next"/>
        <w:bookmarkEnd w:id="65" w:displacedByCustomXml="next"/>
        <w:bookmarkStart w:id="68" w:name="_Toc118834284" w:displacedByCustomXml="next"/>
        <w:sdt>
          <w:sdtPr>
            <w:rPr>
              <w:rFonts w:asciiTheme="minorHAnsi" w:eastAsiaTheme="minorHAnsi" w:hAnsiTheme="minorHAnsi" w:cstheme="minorBidi"/>
              <w:sz w:val="24"/>
              <w:szCs w:val="22"/>
            </w:rPr>
            <w:id w:val="-242263572"/>
            <w:docPartObj>
              <w:docPartGallery w:val="Bibliographies"/>
              <w:docPartUnique/>
            </w:docPartObj>
          </w:sdtPr>
          <w:sdtEndPr>
            <w:rPr>
              <w:b/>
              <w:bCs/>
            </w:rPr>
          </w:sdtEndPr>
          <w:sdtContent>
            <w:p w14:paraId="0B754839" w14:textId="43EFB0DF" w:rsidR="00237AAD" w:rsidRPr="00394D8A" w:rsidRDefault="00237AAD" w:rsidP="00237AAD">
              <w:pPr>
                <w:pStyle w:val="Neslovannadpis"/>
              </w:pPr>
              <w:r w:rsidRPr="00394D8A">
                <w:t>Použité zdroje</w:t>
              </w:r>
              <w:bookmarkEnd w:id="66"/>
              <w:bookmarkEnd w:id="68"/>
            </w:p>
            <w:p w14:paraId="66E37A85" w14:textId="77777777" w:rsidR="00D54E9C" w:rsidRDefault="00237AAD" w:rsidP="00D54E9C">
              <w:pPr>
                <w:pStyle w:val="Bibliografie"/>
                <w:rPr>
                  <w:b/>
                  <w:bCs/>
                  <w:noProof/>
                  <w:szCs w:val="24"/>
                </w:rPr>
              </w:pPr>
              <w:r>
                <w:fldChar w:fldCharType="begin"/>
              </w:r>
              <w:r>
                <w:instrText>BIBLIOGRAPHY</w:instrText>
              </w:r>
              <w:r>
                <w:fldChar w:fldCharType="separate"/>
              </w:r>
              <w:r w:rsidR="00D54E9C">
                <w:rPr>
                  <w:noProof/>
                </w:rPr>
                <w:t xml:space="preserve">1. </w:t>
              </w:r>
              <w:r w:rsidR="00D54E9C">
                <w:rPr>
                  <w:b/>
                  <w:bCs/>
                  <w:noProof/>
                </w:rPr>
                <w:t xml:space="preserve">Paralelní výpočty. </w:t>
              </w:r>
              <w:r w:rsidR="00D54E9C">
                <w:rPr>
                  <w:b/>
                  <w:bCs/>
                  <w:i/>
                  <w:iCs/>
                  <w:noProof/>
                </w:rPr>
                <w:t xml:space="preserve">Wikipedie. </w:t>
              </w:r>
              <w:r w:rsidR="00D54E9C">
                <w:rPr>
                  <w:b/>
                  <w:bCs/>
                  <w:noProof/>
                </w:rPr>
                <w:t>[Online] https://cs.wikipedia.org/wiki/Paraleln%C3%AD_v%C3%BDpo%C4%8Dty.</w:t>
              </w:r>
            </w:p>
            <w:p w14:paraId="3FE0361B" w14:textId="77777777" w:rsidR="00D54E9C" w:rsidRDefault="00D54E9C" w:rsidP="00D54E9C">
              <w:pPr>
                <w:pStyle w:val="Bibliografie"/>
                <w:rPr>
                  <w:b/>
                  <w:bCs/>
                  <w:noProof/>
                </w:rPr>
              </w:pPr>
              <w:r>
                <w:rPr>
                  <w:b/>
                  <w:bCs/>
                  <w:noProof/>
                </w:rPr>
                <w:t xml:space="preserve">2. Microsoft. Rendering from Vertex and Index Buffers (Direct3D 9). </w:t>
              </w:r>
              <w:r>
                <w:rPr>
                  <w:b/>
                  <w:bCs/>
                  <w:i/>
                  <w:iCs/>
                  <w:noProof/>
                </w:rPr>
                <w:t xml:space="preserve">MSDN. </w:t>
              </w:r>
              <w:r>
                <w:rPr>
                  <w:b/>
                  <w:bCs/>
                  <w:noProof/>
                </w:rPr>
                <w:t>[Online] 1. 6 2021. https://learn.microsoft.com/en-us/windows/win32/direct3d9/rendering-from-vertex-and-index-buffers.</w:t>
              </w:r>
            </w:p>
            <w:p w14:paraId="178871F8" w14:textId="77777777" w:rsidR="00D54E9C" w:rsidRDefault="00D54E9C" w:rsidP="00D54E9C">
              <w:pPr>
                <w:pStyle w:val="Bibliografie"/>
                <w:rPr>
                  <w:b/>
                  <w:bCs/>
                  <w:noProof/>
                </w:rPr>
              </w:pPr>
              <w:r>
                <w:rPr>
                  <w:b/>
                  <w:bCs/>
                  <w:noProof/>
                </w:rPr>
                <w:t xml:space="preserve">3. Blanco, Victor. Storage buffers. </w:t>
              </w:r>
              <w:r>
                <w:rPr>
                  <w:b/>
                  <w:bCs/>
                  <w:i/>
                  <w:iCs/>
                  <w:noProof/>
                </w:rPr>
                <w:t xml:space="preserve">Vulkan Guide. </w:t>
              </w:r>
              <w:r>
                <w:rPr>
                  <w:b/>
                  <w:bCs/>
                  <w:noProof/>
                </w:rPr>
                <w:t>[Online] https://vkguide.dev/docs/chapter-4/storage_buffers/.</w:t>
              </w:r>
            </w:p>
            <w:p w14:paraId="6888E77F" w14:textId="77777777" w:rsidR="00D54E9C" w:rsidRDefault="00D54E9C" w:rsidP="00D54E9C">
              <w:pPr>
                <w:pStyle w:val="Bibliografie"/>
                <w:rPr>
                  <w:b/>
                  <w:bCs/>
                  <w:noProof/>
                </w:rPr>
              </w:pPr>
              <w:r>
                <w:rPr>
                  <w:b/>
                  <w:bCs/>
                  <w:noProof/>
                </w:rPr>
                <w:t xml:space="preserve">4. Microsoft. Texture Coordinates (Direct3D 9). </w:t>
              </w:r>
              <w:r>
                <w:rPr>
                  <w:b/>
                  <w:bCs/>
                  <w:i/>
                  <w:iCs/>
                  <w:noProof/>
                </w:rPr>
                <w:t xml:space="preserve">MSDN. </w:t>
              </w:r>
              <w:r>
                <w:rPr>
                  <w:b/>
                  <w:bCs/>
                  <w:noProof/>
                </w:rPr>
                <w:t>[Online] 1. 6 2021. https://learn.microsoft.com/en-us/windows/win32/direct3d9/texture-coordinates.</w:t>
              </w:r>
            </w:p>
            <w:p w14:paraId="6725DA03" w14:textId="77777777" w:rsidR="00D54E9C" w:rsidRDefault="00D54E9C" w:rsidP="00D54E9C">
              <w:pPr>
                <w:pStyle w:val="Bibliografie"/>
                <w:rPr>
                  <w:b/>
                  <w:bCs/>
                  <w:noProof/>
                </w:rPr>
              </w:pPr>
              <w:r>
                <w:rPr>
                  <w:b/>
                  <w:bCs/>
                  <w:noProof/>
                </w:rPr>
                <w:t xml:space="preserve">5. Face culling. </w:t>
              </w:r>
              <w:r>
                <w:rPr>
                  <w:b/>
                  <w:bCs/>
                  <w:i/>
                  <w:iCs/>
                  <w:noProof/>
                </w:rPr>
                <w:t xml:space="preserve">Learn OpenGL. </w:t>
              </w:r>
              <w:r>
                <w:rPr>
                  <w:b/>
                  <w:bCs/>
                  <w:noProof/>
                </w:rPr>
                <w:t>[Online] https://learnopengl.com/Advanced-OpenGL/Face-culling.</w:t>
              </w:r>
            </w:p>
            <w:p w14:paraId="32298DFE" w14:textId="77777777" w:rsidR="00D54E9C" w:rsidRDefault="00D54E9C" w:rsidP="00D54E9C">
              <w:pPr>
                <w:pStyle w:val="Bibliografie"/>
                <w:rPr>
                  <w:b/>
                  <w:bCs/>
                  <w:noProof/>
                </w:rPr>
              </w:pPr>
              <w:r>
                <w:rPr>
                  <w:b/>
                  <w:bCs/>
                  <w:noProof/>
                </w:rPr>
                <w:t xml:space="preserve">6. Blanco, Victor. GPU Driven Rendering. </w:t>
              </w:r>
              <w:r>
                <w:rPr>
                  <w:b/>
                  <w:bCs/>
                  <w:i/>
                  <w:iCs/>
                  <w:noProof/>
                </w:rPr>
                <w:t xml:space="preserve">Vulkan Guide. </w:t>
              </w:r>
              <w:r>
                <w:rPr>
                  <w:b/>
                  <w:bCs/>
                  <w:noProof/>
                </w:rPr>
                <w:t>[Online] https://vkguide.dev/docs/gpudriven/gpu_driven_engines/.</w:t>
              </w:r>
            </w:p>
            <w:p w14:paraId="7F390822" w14:textId="77777777" w:rsidR="00D54E9C" w:rsidRDefault="00D54E9C" w:rsidP="00D54E9C">
              <w:pPr>
                <w:pStyle w:val="Bibliografie"/>
                <w:rPr>
                  <w:b/>
                  <w:bCs/>
                  <w:noProof/>
                </w:rPr>
              </w:pPr>
              <w:r>
                <w:rPr>
                  <w:b/>
                  <w:bCs/>
                  <w:noProof/>
                </w:rPr>
                <w:t xml:space="preserve">7. sotrh. Textures and bind groups. </w:t>
              </w:r>
              <w:r>
                <w:rPr>
                  <w:b/>
                  <w:bCs/>
                  <w:i/>
                  <w:iCs/>
                  <w:noProof/>
                </w:rPr>
                <w:t xml:space="preserve">Learn Wgpu. </w:t>
              </w:r>
              <w:r>
                <w:rPr>
                  <w:b/>
                  <w:bCs/>
                  <w:noProof/>
                </w:rPr>
                <w:t>[Online] https://sotrh.github.io/learn-wgpu/beginner/tutorial5-textures/.</w:t>
              </w:r>
            </w:p>
            <w:p w14:paraId="49FA0FC4" w14:textId="77777777" w:rsidR="00D54E9C" w:rsidRDefault="00D54E9C" w:rsidP="00D54E9C">
              <w:pPr>
                <w:pStyle w:val="Bibliografie"/>
                <w:rPr>
                  <w:b/>
                  <w:bCs/>
                  <w:noProof/>
                </w:rPr>
              </w:pPr>
              <w:r>
                <w:rPr>
                  <w:b/>
                  <w:bCs/>
                  <w:noProof/>
                </w:rPr>
                <w:t xml:space="preserve">8. WebGPU Shading Language. </w:t>
              </w:r>
              <w:r>
                <w:rPr>
                  <w:b/>
                  <w:bCs/>
                  <w:i/>
                  <w:iCs/>
                  <w:noProof/>
                </w:rPr>
                <w:t xml:space="preserve">W3C. </w:t>
              </w:r>
              <w:r>
                <w:rPr>
                  <w:b/>
                  <w:bCs/>
                  <w:noProof/>
                </w:rPr>
                <w:t>[Online] https://www.w3.org/TR/WGSL/.</w:t>
              </w:r>
            </w:p>
            <w:p w14:paraId="193B9F28" w14:textId="77777777" w:rsidR="00D54E9C" w:rsidRDefault="00D54E9C" w:rsidP="00D54E9C">
              <w:pPr>
                <w:pStyle w:val="Bibliografie"/>
                <w:rPr>
                  <w:b/>
                  <w:bCs/>
                  <w:noProof/>
                </w:rPr>
              </w:pPr>
              <w:r>
                <w:rPr>
                  <w:b/>
                  <w:bCs/>
                  <w:noProof/>
                </w:rPr>
                <w:t xml:space="preserve">9. WGPU documentation. </w:t>
              </w:r>
              <w:r>
                <w:rPr>
                  <w:b/>
                  <w:bCs/>
                  <w:i/>
                  <w:iCs/>
                  <w:noProof/>
                </w:rPr>
                <w:t xml:space="preserve">Docs.rs. </w:t>
              </w:r>
              <w:r>
                <w:rPr>
                  <w:b/>
                  <w:bCs/>
                  <w:noProof/>
                </w:rPr>
                <w:t>[Online] https://docs.rs/wgpu/latest/wgpu/.</w:t>
              </w:r>
            </w:p>
            <w:p w14:paraId="1F5589EA" w14:textId="77777777" w:rsidR="00D54E9C" w:rsidRDefault="00D54E9C" w:rsidP="00D54E9C">
              <w:pPr>
                <w:pStyle w:val="Bibliografie"/>
                <w:rPr>
                  <w:b/>
                  <w:bCs/>
                  <w:noProof/>
                </w:rPr>
              </w:pPr>
              <w:r>
                <w:rPr>
                  <w:b/>
                  <w:bCs/>
                  <w:noProof/>
                </w:rPr>
                <w:t xml:space="preserve">10. </w:t>
              </w:r>
              <w:r>
                <w:rPr>
                  <w:b/>
                  <w:bCs/>
                  <w:i/>
                  <w:iCs/>
                  <w:noProof/>
                </w:rPr>
                <w:t xml:space="preserve">The Rust Programming Language - book. </w:t>
              </w:r>
              <w:r>
                <w:rPr>
                  <w:b/>
                  <w:bCs/>
                  <w:noProof/>
                </w:rPr>
                <w:t>[Online] https://doc.rust-lang.org/book/.</w:t>
              </w:r>
            </w:p>
            <w:p w14:paraId="2F989B51" w14:textId="77777777" w:rsidR="00D54E9C" w:rsidRDefault="00D54E9C" w:rsidP="00D54E9C">
              <w:pPr>
                <w:pStyle w:val="Bibliografie"/>
                <w:rPr>
                  <w:b/>
                  <w:bCs/>
                  <w:noProof/>
                </w:rPr>
              </w:pPr>
              <w:r>
                <w:rPr>
                  <w:b/>
                  <w:bCs/>
                  <w:noProof/>
                </w:rPr>
                <w:t xml:space="preserve">11. Rust (programovací jazyk). </w:t>
              </w:r>
              <w:r>
                <w:rPr>
                  <w:b/>
                  <w:bCs/>
                  <w:i/>
                  <w:iCs/>
                  <w:noProof/>
                </w:rPr>
                <w:t xml:space="preserve">Wikipedie. </w:t>
              </w:r>
              <w:r>
                <w:rPr>
                  <w:b/>
                  <w:bCs/>
                  <w:noProof/>
                </w:rPr>
                <w:t>[Online] https://cs.wikipedia.org/wiki/Rust_(programovac%C3%AD_jazyk).</w:t>
              </w:r>
            </w:p>
            <w:p w14:paraId="0C8B4CF1" w14:textId="77777777" w:rsidR="00D54E9C" w:rsidRDefault="00D54E9C" w:rsidP="00D54E9C">
              <w:pPr>
                <w:pStyle w:val="Bibliografie"/>
                <w:rPr>
                  <w:b/>
                  <w:bCs/>
                  <w:noProof/>
                </w:rPr>
              </w:pPr>
              <w:r>
                <w:rPr>
                  <w:b/>
                  <w:bCs/>
                  <w:noProof/>
                </w:rPr>
                <w:t xml:space="preserve">12. WebGPU. </w:t>
              </w:r>
              <w:r>
                <w:rPr>
                  <w:b/>
                  <w:bCs/>
                  <w:i/>
                  <w:iCs/>
                  <w:noProof/>
                </w:rPr>
                <w:t xml:space="preserve">Wikipedie. </w:t>
              </w:r>
              <w:r>
                <w:rPr>
                  <w:b/>
                  <w:bCs/>
                  <w:noProof/>
                </w:rPr>
                <w:t>[Online] https://en.wikipedia.org/wiki/WebGPU.</w:t>
              </w:r>
            </w:p>
            <w:p w14:paraId="57137D36" w14:textId="77777777" w:rsidR="00D54E9C" w:rsidRDefault="00D54E9C" w:rsidP="00D54E9C">
              <w:pPr>
                <w:pStyle w:val="Bibliografie"/>
                <w:rPr>
                  <w:b/>
                  <w:bCs/>
                  <w:noProof/>
                </w:rPr>
              </w:pPr>
              <w:r>
                <w:rPr>
                  <w:b/>
                  <w:bCs/>
                  <w:noProof/>
                </w:rPr>
                <w:t xml:space="preserve">13. Tunnel, Raimond. Textures and Sampling. </w:t>
              </w:r>
              <w:r>
                <w:rPr>
                  <w:b/>
                  <w:bCs/>
                  <w:i/>
                  <w:iCs/>
                  <w:noProof/>
                </w:rPr>
                <w:t xml:space="preserve">Computer Graphics. </w:t>
              </w:r>
              <w:r>
                <w:rPr>
                  <w:b/>
                  <w:bCs/>
                  <w:noProof/>
                </w:rPr>
                <w:t>[Online] https://cglearn.codelight.eu/pub/computer-graphics/textures-and-sampling.</w:t>
              </w:r>
            </w:p>
            <w:p w14:paraId="21B75B48" w14:textId="77777777" w:rsidR="00D54E9C" w:rsidRDefault="00D54E9C" w:rsidP="00D54E9C">
              <w:pPr>
                <w:pStyle w:val="Bibliografie"/>
                <w:rPr>
                  <w:b/>
                  <w:bCs/>
                  <w:noProof/>
                </w:rPr>
              </w:pPr>
              <w:r>
                <w:rPr>
                  <w:b/>
                  <w:bCs/>
                  <w:noProof/>
                </w:rPr>
                <w:t xml:space="preserve">14. Chapter 2: The Graphics Pipeline. </w:t>
              </w:r>
              <w:r>
                <w:rPr>
                  <w:b/>
                  <w:bCs/>
                  <w:i/>
                  <w:iCs/>
                  <w:noProof/>
                </w:rPr>
                <w:t xml:space="preserve">GPC. </w:t>
              </w:r>
              <w:r>
                <w:rPr>
                  <w:b/>
                  <w:bCs/>
                  <w:noProof/>
                </w:rPr>
                <w:t>[Online] https://graphicscompendium.com/intro/01-graphics-pipeline.</w:t>
              </w:r>
            </w:p>
            <w:p w14:paraId="1235AAC2" w14:textId="77777777" w:rsidR="00D54E9C" w:rsidRDefault="00D54E9C" w:rsidP="00D54E9C">
              <w:pPr>
                <w:pStyle w:val="Bibliografie"/>
                <w:rPr>
                  <w:b/>
                  <w:bCs/>
                  <w:noProof/>
                </w:rPr>
              </w:pPr>
              <w:r>
                <w:rPr>
                  <w:b/>
                  <w:bCs/>
                  <w:noProof/>
                </w:rPr>
                <w:t xml:space="preserve">15. Cincotti, Carmen. Drawing a Triangle with WebGPU. </w:t>
              </w:r>
              <w:r>
                <w:rPr>
                  <w:b/>
                  <w:bCs/>
                  <w:i/>
                  <w:iCs/>
                  <w:noProof/>
                </w:rPr>
                <w:t xml:space="preserve">Carmen's Graphics Blog. </w:t>
              </w:r>
              <w:r>
                <w:rPr>
                  <w:b/>
                  <w:bCs/>
                  <w:noProof/>
                </w:rPr>
                <w:t>[Online] 18. 4 2022. https://carmencincotti.com/2022-04-18/drawing-a-webgpu-triangle/.</w:t>
              </w:r>
            </w:p>
            <w:p w14:paraId="79452883" w14:textId="36E56A87" w:rsidR="00237AAD" w:rsidRDefault="00237AAD" w:rsidP="00D54E9C">
              <w:pPr>
                <w:rPr>
                  <w:b/>
                  <w:bCs/>
                </w:rPr>
              </w:pPr>
              <w:r>
                <w:rPr>
                  <w:b/>
                  <w:bCs/>
                </w:rPr>
                <w:fldChar w:fldCharType="end"/>
              </w:r>
            </w:p>
          </w:sdtContent>
        </w:sdt>
        <w:p w14:paraId="09E33363" w14:textId="237C7603" w:rsidR="00440DE5" w:rsidRDefault="00000000" w:rsidP="00D85BA3">
          <w:pPr>
            <w:sectPr w:rsidR="00440DE5" w:rsidSect="00566029">
              <w:footerReference w:type="default" r:id="rId61"/>
              <w:pgSz w:w="11906" w:h="16838"/>
              <w:pgMar w:top="1417" w:right="1417" w:bottom="1417" w:left="1417" w:header="708" w:footer="708" w:gutter="0"/>
              <w:pgNumType w:start="1"/>
              <w:cols w:space="708"/>
              <w:docGrid w:linePitch="360"/>
            </w:sectPr>
          </w:pPr>
        </w:p>
      </w:sdtContent>
    </w:sdt>
    <w:p w14:paraId="6C3709FF" w14:textId="77777777" w:rsidR="00440DE5" w:rsidRDefault="00440DE5" w:rsidP="00440DE5">
      <w:pPr>
        <w:pStyle w:val="Nadpisplohy"/>
      </w:pPr>
      <w:bookmarkStart w:id="69" w:name="_Toc86047607"/>
      <w:bookmarkStart w:id="70" w:name="_Toc86055214"/>
      <w:bookmarkStart w:id="71" w:name="_Toc129551349"/>
      <w:r>
        <w:lastRenderedPageBreak/>
        <w:t>Seznam přiložených souborů</w:t>
      </w:r>
      <w:bookmarkEnd w:id="69"/>
      <w:bookmarkEnd w:id="70"/>
      <w:bookmarkEnd w:id="71"/>
    </w:p>
    <w:p w14:paraId="16875BD9" w14:textId="77777777" w:rsidR="00F846B4" w:rsidRDefault="00F846B4" w:rsidP="00394D8A">
      <w:r>
        <w:t>Na přiloženém datovém nosiči se nacházejí následující soubory a složky:</w:t>
      </w:r>
    </w:p>
    <w:p w14:paraId="07DCAFAB" w14:textId="77777777" w:rsidR="001E67F6" w:rsidRPr="00F846B4" w:rsidRDefault="00F846B4" w:rsidP="00394D8A">
      <w:pPr>
        <w:pStyle w:val="Odstavecseseznamem"/>
        <w:numPr>
          <w:ilvl w:val="0"/>
          <w:numId w:val="24"/>
        </w:numPr>
      </w:pPr>
      <w:r w:rsidRPr="00394D8A">
        <w:rPr>
          <w:b/>
          <w:bCs/>
        </w:rPr>
        <w:t>Aplikace</w:t>
      </w:r>
      <w:r>
        <w:t xml:space="preserve"> – zdrojové kódy</w:t>
      </w: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320BD" w14:textId="77777777" w:rsidR="002839C8" w:rsidRDefault="002839C8" w:rsidP="00A758D8">
      <w:pPr>
        <w:spacing w:line="240" w:lineRule="auto"/>
      </w:pPr>
      <w:r>
        <w:separator/>
      </w:r>
    </w:p>
  </w:endnote>
  <w:endnote w:type="continuationSeparator" w:id="0">
    <w:p w14:paraId="2450E01C" w14:textId="77777777" w:rsidR="002839C8" w:rsidRDefault="002839C8"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FA1E" w14:textId="77777777" w:rsidR="00566029" w:rsidRDefault="00566029">
    <w:pPr>
      <w:pStyle w:val="Zpat"/>
      <w:jc w:val="right"/>
    </w:pPr>
  </w:p>
  <w:p w14:paraId="4E2F3381"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AAC2B" w14:textId="77777777" w:rsidR="00EA593D" w:rsidRDefault="00EA593D">
    <w:pPr>
      <w:pStyle w:val="Zpat"/>
      <w:jc w:val="right"/>
    </w:pPr>
  </w:p>
  <w:p w14:paraId="029BE609"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Content>
      <w:p w14:paraId="43A909EA" w14:textId="77777777" w:rsidR="001D4A0E" w:rsidRDefault="001D4A0E">
        <w:pPr>
          <w:pStyle w:val="Zpat"/>
          <w:jc w:val="right"/>
        </w:pPr>
        <w:r>
          <w:fldChar w:fldCharType="begin"/>
        </w:r>
        <w:r>
          <w:instrText>PAGE   \* MERGEFORMAT</w:instrText>
        </w:r>
        <w:r>
          <w:fldChar w:fldCharType="separate"/>
        </w:r>
        <w:r>
          <w:t>2</w:t>
        </w:r>
        <w:r>
          <w:fldChar w:fldCharType="end"/>
        </w:r>
      </w:p>
    </w:sdtContent>
  </w:sdt>
  <w:p w14:paraId="46EE3AA3"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4F8A9" w14:textId="77777777" w:rsidR="002839C8" w:rsidRDefault="002839C8" w:rsidP="00A758D8">
      <w:pPr>
        <w:spacing w:line="240" w:lineRule="auto"/>
      </w:pPr>
      <w:r>
        <w:separator/>
      </w:r>
    </w:p>
  </w:footnote>
  <w:footnote w:type="continuationSeparator" w:id="0">
    <w:p w14:paraId="449F2F45" w14:textId="77777777" w:rsidR="002839C8" w:rsidRDefault="002839C8" w:rsidP="00A758D8">
      <w:pPr>
        <w:spacing w:line="240" w:lineRule="auto"/>
      </w:pPr>
      <w:r>
        <w:continuationSeparator/>
      </w:r>
    </w:p>
  </w:footnote>
  <w:footnote w:id="1">
    <w:p w14:paraId="484C5197" w14:textId="49C8F25B" w:rsidR="001E0382" w:rsidRDefault="001E0382" w:rsidP="001E0382">
      <w:pPr>
        <w:pStyle w:val="Textpoznpodarou"/>
      </w:pPr>
      <w:r>
        <w:rPr>
          <w:rStyle w:val="Znakapoznpodarou"/>
        </w:rPr>
        <w:footnoteRef/>
      </w:r>
      <w:r>
        <w:t xml:space="preserve"> Jednotlivými koncepty a syntaxem jazyka Rust se ve své práci </w:t>
      </w:r>
      <w:r w:rsidR="007B6D60">
        <w:t>nezabývám</w:t>
      </w:r>
      <w:r>
        <w:t>, takže pokud byste se chtěli o Rustu dozvědět víc a třeba si v něm i zkusit napsat vlastní program, určitě bych pro začátek doporučil e</w:t>
      </w:r>
      <w:r w:rsidR="004679B6">
        <w:t>-</w:t>
      </w:r>
      <w:r>
        <w:t>knihu Rust book</w:t>
      </w:r>
      <w:r w:rsidR="00995068">
        <w:t xml:space="preserve">, kterou mám uvedenou ve zdrojích. </w:t>
      </w:r>
      <w:sdt>
        <w:sdtPr>
          <w:id w:val="36641331"/>
          <w:citation/>
        </w:sdtPr>
        <w:sdtContent>
          <w:r w:rsidR="00B616AE">
            <w:fldChar w:fldCharType="begin"/>
          </w:r>
          <w:r w:rsidR="00B616AE">
            <w:instrText xml:space="preserve"> CITATION The \l 1029 </w:instrText>
          </w:r>
          <w:r w:rsidR="00B616AE">
            <w:fldChar w:fldCharType="separate"/>
          </w:r>
          <w:r w:rsidR="00D54E9C">
            <w:rPr>
              <w:noProof/>
            </w:rPr>
            <w:t>(10)</w:t>
          </w:r>
          <w:r w:rsidR="00B616AE">
            <w:fldChar w:fldCharType="end"/>
          </w:r>
        </w:sdtContent>
      </w:sdt>
    </w:p>
  </w:footnote>
  <w:footnote w:id="2">
    <w:p w14:paraId="78CDD3C7" w14:textId="135ACE45" w:rsidR="00306106" w:rsidRDefault="00306106" w:rsidP="00306106">
      <w:pPr>
        <w:pStyle w:val="Textpoznpodarou"/>
      </w:pPr>
      <w:r>
        <w:rPr>
          <w:rStyle w:val="Znakapoznpodarou"/>
        </w:rPr>
        <w:footnoteRef/>
      </w:r>
      <w:r>
        <w:t xml:space="preserve"> Procesor možná není v tomto případě úplně vhodný termín, protože se může jednat pouze </w:t>
      </w:r>
      <w:r w:rsidR="001D3DAD">
        <w:br/>
      </w:r>
      <w:r>
        <w:t xml:space="preserve">o vlákno nebo jádro procesoru. </w:t>
      </w:r>
    </w:p>
  </w:footnote>
  <w:footnote w:id="3">
    <w:p w14:paraId="11BCF619" w14:textId="77777777" w:rsidR="003B17E4" w:rsidRDefault="003B17E4" w:rsidP="003B17E4">
      <w:pPr>
        <w:pStyle w:val="Textpoznpodarou"/>
      </w:pPr>
      <w:r>
        <w:rPr>
          <w:rStyle w:val="Znakapoznpodarou"/>
        </w:rPr>
        <w:footnoteRef/>
      </w:r>
      <w:r>
        <w:t xml:space="preserve"> Důležitý je pro nás tento termín hlavně proto, že vykreslovací engine bude jedinou částí herního enginu, kterou se tato práce bude zabývat.</w:t>
      </w:r>
    </w:p>
  </w:footnote>
  <w:footnote w:id="4">
    <w:p w14:paraId="0B4262A5" w14:textId="77777777" w:rsidR="00306106" w:rsidRDefault="00306106" w:rsidP="00306106">
      <w:pPr>
        <w:pStyle w:val="Textpoznpodarou"/>
      </w:pPr>
      <w:r>
        <w:rPr>
          <w:rStyle w:val="Znakapoznpodarou"/>
        </w:rPr>
        <w:footnoteRef/>
      </w:r>
      <w:r>
        <w:t xml:space="preserve"> World space je náš 3D svět do kterého jsme si umístili nějaké objekty. Oproti tomu view space je prostor naší 2D obrazovky, kam chceme naše objekty přetransformovat.</w:t>
      </w:r>
    </w:p>
  </w:footnote>
  <w:footnote w:id="5">
    <w:p w14:paraId="6D590842" w14:textId="70C8BAF0" w:rsidR="00054F15" w:rsidRPr="00054F15" w:rsidRDefault="00054F15">
      <w:pPr>
        <w:pStyle w:val="Textpoznpodarou"/>
      </w:pPr>
      <w:r>
        <w:rPr>
          <w:rStyle w:val="Znakapoznpodarou"/>
        </w:rPr>
        <w:footnoteRef/>
      </w:r>
      <w:r>
        <w:t xml:space="preserve"> Tady je důležité podotknout, že všechny tyto typy shaderů můžeme psát do jednoho </w:t>
      </w:r>
      <w:r>
        <w:rPr>
          <w:b/>
          <w:bCs/>
        </w:rPr>
        <w:t>WGSL</w:t>
      </w:r>
      <w:r>
        <w:t xml:space="preserve"> souboru.</w:t>
      </w:r>
    </w:p>
  </w:footnote>
  <w:footnote w:id="6">
    <w:p w14:paraId="4D54F8B0" w14:textId="2E230B1F" w:rsidR="001F7960" w:rsidRDefault="001F7960">
      <w:pPr>
        <w:pStyle w:val="Textpoznpodarou"/>
      </w:pPr>
      <w:r>
        <w:rPr>
          <w:rStyle w:val="Znakapoznpodarou"/>
        </w:rPr>
        <w:footnoteRef/>
      </w:r>
      <w:r>
        <w:t xml:space="preserve"> </w:t>
      </w:r>
      <w:r w:rsidR="00A613C2">
        <w:t>Když zůstaneme u krychle, tak tam je z některých úhlů vidět pouze jedna nebo dvě stěny, proto můžeme ušetřit více jak 50%</w:t>
      </w:r>
      <w:r w:rsidR="008D1C17">
        <w:t xml:space="preserve"> primitiv.</w:t>
      </w:r>
    </w:p>
  </w:footnote>
  <w:footnote w:id="7">
    <w:p w14:paraId="44CED584" w14:textId="77777777" w:rsidR="008B3947" w:rsidRDefault="008B3947" w:rsidP="008B3947">
      <w:pPr>
        <w:pStyle w:val="Textpoznpodarou"/>
      </w:pPr>
      <w:r>
        <w:rPr>
          <w:rStyle w:val="Znakapoznpodarou"/>
        </w:rPr>
        <w:footnoteRef/>
      </w:r>
      <w:r>
        <w:t xml:space="preserve"> Trait v Rustu je něco jako abstraktní třída nebo interface. Umožňuje přidat chování do třídy bez nutnosti použití dědičnosti. V našem případě nám definuje nějaké metody a mohl by i vytvářet jejich defaultní implementaci.</w:t>
      </w:r>
    </w:p>
  </w:footnote>
  <w:footnote w:id="8">
    <w:p w14:paraId="4DE2063D" w14:textId="77777777" w:rsidR="008B3947" w:rsidRPr="005105E1" w:rsidRDefault="008B3947" w:rsidP="008B3947">
      <w:pPr>
        <w:pStyle w:val="Textpoznpodarou"/>
      </w:pPr>
      <w:r>
        <w:rPr>
          <w:rStyle w:val="Znakapoznpodarou"/>
        </w:rPr>
        <w:footnoteRef/>
      </w:r>
      <w:r>
        <w:t xml:space="preserve"> Z důvodu délky jednotlivých kódů vám ukážu pouze podprogram </w:t>
      </w:r>
      <w:r>
        <w:rPr>
          <w:i/>
          <w:iCs/>
        </w:rPr>
        <w:t>run</w:t>
      </w:r>
      <w:r>
        <w:t>.</w:t>
      </w:r>
    </w:p>
  </w:footnote>
  <w:footnote w:id="9">
    <w:p w14:paraId="3A59BD48" w14:textId="26F82730" w:rsidR="00177032" w:rsidRPr="00D609A3" w:rsidRDefault="00177032">
      <w:pPr>
        <w:pStyle w:val="Textpoznpodarou"/>
      </w:pPr>
      <w:r>
        <w:rPr>
          <w:rStyle w:val="Znakapoznpodarou"/>
        </w:rPr>
        <w:footnoteRef/>
      </w:r>
      <w:r>
        <w:t xml:space="preserve"> Nepovinná pole se v Rustu </w:t>
      </w:r>
      <w:r w:rsidR="00F644E5">
        <w:t>obvykle</w:t>
      </w:r>
      <w:r>
        <w:t xml:space="preserve"> realiz</w:t>
      </w:r>
      <w:r w:rsidR="00F644E5">
        <w:t>ují</w:t>
      </w:r>
      <w:r>
        <w:t xml:space="preserve"> pomocí </w:t>
      </w:r>
      <w:r w:rsidR="00B945E9">
        <w:t>výčtového typu</w:t>
      </w:r>
      <w:r>
        <w:t xml:space="preserve"> </w:t>
      </w:r>
      <w:r>
        <w:rPr>
          <w:i/>
          <w:iCs/>
        </w:rPr>
        <w:t>Option</w:t>
      </w:r>
      <w:r w:rsidR="00D609A3">
        <w:t xml:space="preserve">. Ten může </w:t>
      </w:r>
      <w:r w:rsidR="0061738E">
        <w:t>nabývat</w:t>
      </w:r>
      <w:r w:rsidR="00D609A3">
        <w:t xml:space="preserve"> dv</w:t>
      </w:r>
      <w:r w:rsidR="0061738E">
        <w:t>ou</w:t>
      </w:r>
      <w:r w:rsidR="00D609A3">
        <w:t xml:space="preserve"> hodnot: </w:t>
      </w:r>
      <w:r w:rsidR="00D609A3">
        <w:rPr>
          <w:i/>
          <w:iCs/>
        </w:rPr>
        <w:t>None</w:t>
      </w:r>
      <w:r w:rsidR="0061738E">
        <w:t xml:space="preserve"> (neobsahuje hodnotu)</w:t>
      </w:r>
      <w:r w:rsidR="00D609A3">
        <w:t xml:space="preserve"> nebo </w:t>
      </w:r>
      <w:r w:rsidR="00D609A3">
        <w:rPr>
          <w:i/>
          <w:iCs/>
        </w:rPr>
        <w:t>Some</w:t>
      </w:r>
      <w:r w:rsidR="00AA7E5F">
        <w:t xml:space="preserve"> (obsahuje hodnotu)</w:t>
      </w:r>
      <w:r w:rsidR="0008084B">
        <w:t>.</w:t>
      </w:r>
    </w:p>
  </w:footnote>
  <w:footnote w:id="10">
    <w:p w14:paraId="597D38CF" w14:textId="510E5C90" w:rsidR="00D91AE5" w:rsidRDefault="00D91AE5">
      <w:pPr>
        <w:pStyle w:val="Textpoznpodarou"/>
      </w:pPr>
      <w:r>
        <w:rPr>
          <w:rStyle w:val="Znakapoznpodarou"/>
        </w:rPr>
        <w:footnoteRef/>
      </w:r>
      <w:r>
        <w:t xml:space="preserve"> Vykreslování samotné probíhá v shaderu, který mi tady nepřišel tolik zajímavý.</w:t>
      </w:r>
    </w:p>
  </w:footnote>
  <w:footnote w:id="11">
    <w:p w14:paraId="72BA8DDB" w14:textId="4B7C4DDD" w:rsidR="00F303D3" w:rsidRDefault="00F303D3">
      <w:pPr>
        <w:pStyle w:val="Textpoznpodarou"/>
      </w:pPr>
      <w:r>
        <w:rPr>
          <w:rStyle w:val="Znakapoznpodarou"/>
        </w:rPr>
        <w:footnoteRef/>
      </w:r>
      <w:r>
        <w:t xml:space="preserve"> Podle pravidel by se měl vstup fragment shaderu shodovat s výstupem vertex shaderu.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23D12C77407A4112A2B04A70CE8815AD"/>
      </w:placeholder>
      <w:dataBinding w:prefixMappings="xmlns:ns0='http://purl.org/dc/elements/1.1/' xmlns:ns1='http://schemas.openxmlformats.org/package/2006/metadata/core-properties' " w:xpath="/ns1:coreProperties[1]/ns0:title[1]" w:storeItemID="{6C3C8BC8-F283-45AE-878A-BAB7291924A1}"/>
      <w:text/>
    </w:sdtPr>
    <w:sdtContent>
      <w:p w14:paraId="059C097B" w14:textId="6818DF82" w:rsidR="00A758D8" w:rsidRPr="00A758D8" w:rsidRDefault="00EC3006" w:rsidP="00A758D8">
        <w:pPr>
          <w:pStyle w:val="Zhlav"/>
        </w:pPr>
        <w:r>
          <w:t>Paralelizace 3D renderování</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0126B3"/>
    <w:multiLevelType w:val="hybridMultilevel"/>
    <w:tmpl w:val="9D983AD6"/>
    <w:lvl w:ilvl="0" w:tplc="0405000F">
      <w:start w:val="1"/>
      <w:numFmt w:val="decimal"/>
      <w:lvlText w:val="%1."/>
      <w:lvlJc w:val="left"/>
      <w:pPr>
        <w:ind w:left="1571" w:hanging="360"/>
      </w:pPr>
    </w:lvl>
    <w:lvl w:ilvl="1" w:tplc="04050019">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11" w15:restartNumberingAfterBreak="0">
    <w:nsid w:val="03737EF7"/>
    <w:multiLevelType w:val="hybridMultilevel"/>
    <w:tmpl w:val="32402C64"/>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12"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3"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5" w15:restartNumberingAfterBreak="0">
    <w:nsid w:val="299867B1"/>
    <w:multiLevelType w:val="hybridMultilevel"/>
    <w:tmpl w:val="896211C6"/>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16" w15:restartNumberingAfterBreak="0">
    <w:nsid w:val="2E6B075E"/>
    <w:multiLevelType w:val="multilevel"/>
    <w:tmpl w:val="9AA2C062"/>
    <w:numStyleLink w:val="Seznamslovan"/>
  </w:abstractNum>
  <w:abstractNum w:abstractNumId="17"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8" w15:restartNumberingAfterBreak="0">
    <w:nsid w:val="3022458A"/>
    <w:multiLevelType w:val="multilevel"/>
    <w:tmpl w:val="9AA2C062"/>
    <w:numStyleLink w:val="Seznamslovan"/>
  </w:abstractNum>
  <w:abstractNum w:abstractNumId="19" w15:restartNumberingAfterBreak="0">
    <w:nsid w:val="324B3632"/>
    <w:multiLevelType w:val="multilevel"/>
    <w:tmpl w:val="9AA2C062"/>
    <w:numStyleLink w:val="Seznamslovan"/>
  </w:abstractNum>
  <w:abstractNum w:abstractNumId="20"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1"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2" w15:restartNumberingAfterBreak="0">
    <w:nsid w:val="355A09A8"/>
    <w:multiLevelType w:val="hybridMultilevel"/>
    <w:tmpl w:val="580633A6"/>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3" w15:restartNumberingAfterBreak="0">
    <w:nsid w:val="36825358"/>
    <w:multiLevelType w:val="hybridMultilevel"/>
    <w:tmpl w:val="8F5642C6"/>
    <w:lvl w:ilvl="0" w:tplc="0405000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4" w15:restartNumberingAfterBreak="0">
    <w:nsid w:val="36E1232D"/>
    <w:multiLevelType w:val="hybridMultilevel"/>
    <w:tmpl w:val="39B682D2"/>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5" w15:restartNumberingAfterBreak="0">
    <w:nsid w:val="38276116"/>
    <w:multiLevelType w:val="multilevel"/>
    <w:tmpl w:val="3DE8382A"/>
    <w:numStyleLink w:val="Seznamodrkov"/>
  </w:abstractNum>
  <w:abstractNum w:abstractNumId="26"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7" w15:restartNumberingAfterBreak="0">
    <w:nsid w:val="42520F69"/>
    <w:multiLevelType w:val="multilevel"/>
    <w:tmpl w:val="FB88413A"/>
    <w:numStyleLink w:val="slovnnadpis"/>
  </w:abstractNum>
  <w:abstractNum w:abstractNumId="28" w15:restartNumberingAfterBreak="0">
    <w:nsid w:val="4D6A3161"/>
    <w:multiLevelType w:val="hybridMultilevel"/>
    <w:tmpl w:val="2E1C57E8"/>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9" w15:restartNumberingAfterBreak="0">
    <w:nsid w:val="51C83AE6"/>
    <w:multiLevelType w:val="multilevel"/>
    <w:tmpl w:val="3DE8382A"/>
    <w:numStyleLink w:val="Seznamodrkov"/>
  </w:abstractNum>
  <w:abstractNum w:abstractNumId="30" w15:restartNumberingAfterBreak="0">
    <w:nsid w:val="57022660"/>
    <w:multiLevelType w:val="hybridMultilevel"/>
    <w:tmpl w:val="B284F61E"/>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31" w15:restartNumberingAfterBreak="0">
    <w:nsid w:val="607366BE"/>
    <w:multiLevelType w:val="hybridMultilevel"/>
    <w:tmpl w:val="CA5CC41C"/>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32" w15:restartNumberingAfterBreak="0">
    <w:nsid w:val="644E5ACD"/>
    <w:multiLevelType w:val="hybridMultilevel"/>
    <w:tmpl w:val="71BE156A"/>
    <w:lvl w:ilvl="0" w:tplc="0405000F">
      <w:start w:val="1"/>
      <w:numFmt w:val="decimal"/>
      <w:lvlText w:val="%1."/>
      <w:lvlJc w:val="left"/>
      <w:pPr>
        <w:ind w:left="1571" w:hanging="360"/>
      </w:pPr>
    </w:lvl>
    <w:lvl w:ilvl="1" w:tplc="04050019">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33" w15:restartNumberingAfterBreak="0">
    <w:nsid w:val="6A8A097D"/>
    <w:multiLevelType w:val="hybridMultilevel"/>
    <w:tmpl w:val="A6300B9C"/>
    <w:lvl w:ilvl="0" w:tplc="04050001">
      <w:start w:val="1"/>
      <w:numFmt w:val="bullet"/>
      <w:lvlText w:val=""/>
      <w:lvlJc w:val="left"/>
      <w:pPr>
        <w:ind w:left="1571" w:hanging="360"/>
      </w:pPr>
      <w:rPr>
        <w:rFonts w:ascii="Symbol" w:hAnsi="Symbol" w:hint="default"/>
      </w:r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num w:numId="1" w16cid:durableId="1076975590">
    <w:abstractNumId w:val="13"/>
  </w:num>
  <w:num w:numId="2" w16cid:durableId="535125379">
    <w:abstractNumId w:val="20"/>
  </w:num>
  <w:num w:numId="3" w16cid:durableId="13279196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36465857">
    <w:abstractNumId w:val="17"/>
  </w:num>
  <w:num w:numId="5" w16cid:durableId="573396363">
    <w:abstractNumId w:val="9"/>
  </w:num>
  <w:num w:numId="6" w16cid:durableId="498421303">
    <w:abstractNumId w:val="7"/>
  </w:num>
  <w:num w:numId="7" w16cid:durableId="599486310">
    <w:abstractNumId w:val="6"/>
  </w:num>
  <w:num w:numId="8" w16cid:durableId="1600410459">
    <w:abstractNumId w:val="5"/>
  </w:num>
  <w:num w:numId="9" w16cid:durableId="1051609486">
    <w:abstractNumId w:val="4"/>
  </w:num>
  <w:num w:numId="10" w16cid:durableId="683166231">
    <w:abstractNumId w:val="26"/>
  </w:num>
  <w:num w:numId="11" w16cid:durableId="1071587702">
    <w:abstractNumId w:val="29"/>
  </w:num>
  <w:num w:numId="12" w16cid:durableId="2141606740">
    <w:abstractNumId w:val="16"/>
  </w:num>
  <w:num w:numId="13" w16cid:durableId="1885094774">
    <w:abstractNumId w:val="14"/>
  </w:num>
  <w:num w:numId="14" w16cid:durableId="1224296632">
    <w:abstractNumId w:val="12"/>
  </w:num>
  <w:num w:numId="15" w16cid:durableId="1976253343">
    <w:abstractNumId w:val="19"/>
  </w:num>
  <w:num w:numId="16" w16cid:durableId="1502238824">
    <w:abstractNumId w:val="8"/>
  </w:num>
  <w:num w:numId="17" w16cid:durableId="1845826028">
    <w:abstractNumId w:val="3"/>
  </w:num>
  <w:num w:numId="18" w16cid:durableId="930044044">
    <w:abstractNumId w:val="2"/>
  </w:num>
  <w:num w:numId="19" w16cid:durableId="1184127775">
    <w:abstractNumId w:val="1"/>
  </w:num>
  <w:num w:numId="20" w16cid:durableId="192812387">
    <w:abstractNumId w:val="0"/>
  </w:num>
  <w:num w:numId="21" w16cid:durableId="520238740">
    <w:abstractNumId w:val="27"/>
  </w:num>
  <w:num w:numId="22" w16cid:durableId="1536238607">
    <w:abstractNumId w:val="18"/>
  </w:num>
  <w:num w:numId="23" w16cid:durableId="1077943913">
    <w:abstractNumId w:val="25"/>
  </w:num>
  <w:num w:numId="24" w16cid:durableId="441071781">
    <w:abstractNumId w:val="21"/>
  </w:num>
  <w:num w:numId="25" w16cid:durableId="2126461659">
    <w:abstractNumId w:val="27"/>
    <w:lvlOverride w:ilvl="0">
      <w:lvl w:ilvl="0">
        <w:numFmt w:val="decimal"/>
        <w:pStyle w:val="Nadpis1"/>
        <w:lvlText w:val=""/>
        <w:lvlJc w:val="left"/>
      </w:lvl>
    </w:lvlOverride>
    <w:lvlOverride w:ilvl="1">
      <w:lvl w:ilvl="1">
        <w:start w:val="1"/>
        <w:numFmt w:val="decimal"/>
        <w:pStyle w:val="Nadpis2"/>
        <w:lvlText w:val="%1.%2"/>
        <w:lvlJc w:val="left"/>
        <w:pPr>
          <w:tabs>
            <w:tab w:val="num" w:pos="851"/>
          </w:tabs>
          <w:ind w:left="851" w:hanging="851"/>
        </w:pPr>
        <w:rPr>
          <w:rFonts w:hint="default"/>
        </w:rPr>
      </w:lvl>
    </w:lvlOverride>
    <w:lvlOverride w:ilvl="2">
      <w:lvl w:ilvl="2">
        <w:start w:val="1"/>
        <w:numFmt w:val="decimal"/>
        <w:pStyle w:val="Nadpis3"/>
        <w:lvlText w:val="%1.%2.%3"/>
        <w:lvlJc w:val="left"/>
        <w:pPr>
          <w:tabs>
            <w:tab w:val="num" w:pos="851"/>
          </w:tabs>
          <w:ind w:left="851" w:hanging="851"/>
        </w:pPr>
        <w:rPr>
          <w:rFonts w:hint="default"/>
        </w:rPr>
      </w:lvl>
    </w:lvlOverride>
  </w:num>
  <w:num w:numId="26" w16cid:durableId="178280146">
    <w:abstractNumId w:val="30"/>
  </w:num>
  <w:num w:numId="27" w16cid:durableId="161551703">
    <w:abstractNumId w:val="32"/>
  </w:num>
  <w:num w:numId="28" w16cid:durableId="270556681">
    <w:abstractNumId w:val="28"/>
  </w:num>
  <w:num w:numId="29" w16cid:durableId="1252273765">
    <w:abstractNumId w:val="11"/>
  </w:num>
  <w:num w:numId="30" w16cid:durableId="1602684346">
    <w:abstractNumId w:val="33"/>
  </w:num>
  <w:num w:numId="31" w16cid:durableId="736778301">
    <w:abstractNumId w:val="31"/>
  </w:num>
  <w:num w:numId="32" w16cid:durableId="843206164">
    <w:abstractNumId w:val="15"/>
  </w:num>
  <w:num w:numId="33" w16cid:durableId="1698778425">
    <w:abstractNumId w:val="24"/>
  </w:num>
  <w:num w:numId="34" w16cid:durableId="697514052">
    <w:abstractNumId w:val="23"/>
  </w:num>
  <w:num w:numId="35" w16cid:durableId="1402367">
    <w:abstractNumId w:val="22"/>
  </w:num>
  <w:num w:numId="36" w16cid:durableId="394427343">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16A"/>
    <w:rsid w:val="000025BA"/>
    <w:rsid w:val="00005601"/>
    <w:rsid w:val="00006334"/>
    <w:rsid w:val="00010406"/>
    <w:rsid w:val="00010B14"/>
    <w:rsid w:val="00014FC1"/>
    <w:rsid w:val="00016270"/>
    <w:rsid w:val="00017CCD"/>
    <w:rsid w:val="00022840"/>
    <w:rsid w:val="00022CFD"/>
    <w:rsid w:val="000248EF"/>
    <w:rsid w:val="0002695B"/>
    <w:rsid w:val="000274E3"/>
    <w:rsid w:val="00030717"/>
    <w:rsid w:val="000316FC"/>
    <w:rsid w:val="000365ED"/>
    <w:rsid w:val="00037F1E"/>
    <w:rsid w:val="000436A8"/>
    <w:rsid w:val="00044466"/>
    <w:rsid w:val="00051428"/>
    <w:rsid w:val="000529D3"/>
    <w:rsid w:val="0005313E"/>
    <w:rsid w:val="00054008"/>
    <w:rsid w:val="00054F15"/>
    <w:rsid w:val="00055334"/>
    <w:rsid w:val="0005628D"/>
    <w:rsid w:val="00061DFE"/>
    <w:rsid w:val="000633F2"/>
    <w:rsid w:val="00071F3F"/>
    <w:rsid w:val="00074380"/>
    <w:rsid w:val="000765C4"/>
    <w:rsid w:val="0008044E"/>
    <w:rsid w:val="0008084B"/>
    <w:rsid w:val="00080E45"/>
    <w:rsid w:val="00081B32"/>
    <w:rsid w:val="00084737"/>
    <w:rsid w:val="00084EEF"/>
    <w:rsid w:val="00092A78"/>
    <w:rsid w:val="000933D6"/>
    <w:rsid w:val="00093C0A"/>
    <w:rsid w:val="0009446D"/>
    <w:rsid w:val="000A0EF4"/>
    <w:rsid w:val="000A4AAD"/>
    <w:rsid w:val="000B21B4"/>
    <w:rsid w:val="000B2A85"/>
    <w:rsid w:val="000B613C"/>
    <w:rsid w:val="000B7D43"/>
    <w:rsid w:val="000C3437"/>
    <w:rsid w:val="000C4A37"/>
    <w:rsid w:val="000C5A22"/>
    <w:rsid w:val="000D01B4"/>
    <w:rsid w:val="000D1709"/>
    <w:rsid w:val="000D3B0B"/>
    <w:rsid w:val="000D50EA"/>
    <w:rsid w:val="000D52B5"/>
    <w:rsid w:val="000D6629"/>
    <w:rsid w:val="000E1F2D"/>
    <w:rsid w:val="000E3736"/>
    <w:rsid w:val="000E3A34"/>
    <w:rsid w:val="000E5190"/>
    <w:rsid w:val="000E63DB"/>
    <w:rsid w:val="000E68F9"/>
    <w:rsid w:val="000E6D2E"/>
    <w:rsid w:val="000E6DDB"/>
    <w:rsid w:val="000F063A"/>
    <w:rsid w:val="000F170C"/>
    <w:rsid w:val="000F1955"/>
    <w:rsid w:val="000F26A0"/>
    <w:rsid w:val="000F2780"/>
    <w:rsid w:val="000F34C4"/>
    <w:rsid w:val="000F3D67"/>
    <w:rsid w:val="0010158F"/>
    <w:rsid w:val="00105130"/>
    <w:rsid w:val="001079FA"/>
    <w:rsid w:val="0011091B"/>
    <w:rsid w:val="00112D19"/>
    <w:rsid w:val="001131AC"/>
    <w:rsid w:val="0011639F"/>
    <w:rsid w:val="001165F5"/>
    <w:rsid w:val="00116C4B"/>
    <w:rsid w:val="001177B7"/>
    <w:rsid w:val="00117C85"/>
    <w:rsid w:val="00120BB6"/>
    <w:rsid w:val="00120DC5"/>
    <w:rsid w:val="00121C06"/>
    <w:rsid w:val="001250A0"/>
    <w:rsid w:val="001260B1"/>
    <w:rsid w:val="001268EF"/>
    <w:rsid w:val="00127C21"/>
    <w:rsid w:val="00131E0A"/>
    <w:rsid w:val="0013334A"/>
    <w:rsid w:val="0013368A"/>
    <w:rsid w:val="001338F3"/>
    <w:rsid w:val="0013391F"/>
    <w:rsid w:val="00133B4D"/>
    <w:rsid w:val="00135B1C"/>
    <w:rsid w:val="00137297"/>
    <w:rsid w:val="00137AAA"/>
    <w:rsid w:val="00140B43"/>
    <w:rsid w:val="0014231A"/>
    <w:rsid w:val="001428E6"/>
    <w:rsid w:val="001435F9"/>
    <w:rsid w:val="001447A1"/>
    <w:rsid w:val="001455C9"/>
    <w:rsid w:val="00150D1C"/>
    <w:rsid w:val="00153E79"/>
    <w:rsid w:val="00163037"/>
    <w:rsid w:val="00166963"/>
    <w:rsid w:val="0017187B"/>
    <w:rsid w:val="00175AC3"/>
    <w:rsid w:val="00177032"/>
    <w:rsid w:val="001812B1"/>
    <w:rsid w:val="00181410"/>
    <w:rsid w:val="00181791"/>
    <w:rsid w:val="00181EE8"/>
    <w:rsid w:val="001860A3"/>
    <w:rsid w:val="001876D5"/>
    <w:rsid w:val="0019024F"/>
    <w:rsid w:val="00193010"/>
    <w:rsid w:val="001956B2"/>
    <w:rsid w:val="00196970"/>
    <w:rsid w:val="001A0C0C"/>
    <w:rsid w:val="001A4C40"/>
    <w:rsid w:val="001A4DD4"/>
    <w:rsid w:val="001A71FA"/>
    <w:rsid w:val="001A75C5"/>
    <w:rsid w:val="001B497C"/>
    <w:rsid w:val="001B58E5"/>
    <w:rsid w:val="001B5A79"/>
    <w:rsid w:val="001B672C"/>
    <w:rsid w:val="001D2AD6"/>
    <w:rsid w:val="001D3DAD"/>
    <w:rsid w:val="001D40AB"/>
    <w:rsid w:val="001D4A0E"/>
    <w:rsid w:val="001D4BE4"/>
    <w:rsid w:val="001D5A8B"/>
    <w:rsid w:val="001D7434"/>
    <w:rsid w:val="001E02C9"/>
    <w:rsid w:val="001E0382"/>
    <w:rsid w:val="001E0F70"/>
    <w:rsid w:val="001E4A12"/>
    <w:rsid w:val="001E67F6"/>
    <w:rsid w:val="001F1CFD"/>
    <w:rsid w:val="001F26AF"/>
    <w:rsid w:val="001F5AA4"/>
    <w:rsid w:val="001F601C"/>
    <w:rsid w:val="001F7960"/>
    <w:rsid w:val="00202A44"/>
    <w:rsid w:val="00202C81"/>
    <w:rsid w:val="00204DC3"/>
    <w:rsid w:val="00207DB3"/>
    <w:rsid w:val="00207F48"/>
    <w:rsid w:val="00210366"/>
    <w:rsid w:val="0021040D"/>
    <w:rsid w:val="00212054"/>
    <w:rsid w:val="0021258A"/>
    <w:rsid w:val="00214697"/>
    <w:rsid w:val="00220A99"/>
    <w:rsid w:val="00221507"/>
    <w:rsid w:val="00221720"/>
    <w:rsid w:val="00223178"/>
    <w:rsid w:val="00225E2A"/>
    <w:rsid w:val="00227C51"/>
    <w:rsid w:val="00227FC6"/>
    <w:rsid w:val="00233FC7"/>
    <w:rsid w:val="0023432B"/>
    <w:rsid w:val="00234FFD"/>
    <w:rsid w:val="00235C7B"/>
    <w:rsid w:val="00236BCF"/>
    <w:rsid w:val="00237A16"/>
    <w:rsid w:val="00237AAD"/>
    <w:rsid w:val="00243CAF"/>
    <w:rsid w:val="00252789"/>
    <w:rsid w:val="002533FE"/>
    <w:rsid w:val="002570DC"/>
    <w:rsid w:val="0025716F"/>
    <w:rsid w:val="00257834"/>
    <w:rsid w:val="002611F4"/>
    <w:rsid w:val="0026153B"/>
    <w:rsid w:val="0026166D"/>
    <w:rsid w:val="00261E42"/>
    <w:rsid w:val="00264380"/>
    <w:rsid w:val="00266648"/>
    <w:rsid w:val="00267A14"/>
    <w:rsid w:val="00267D9D"/>
    <w:rsid w:val="00267EB6"/>
    <w:rsid w:val="00280540"/>
    <w:rsid w:val="00282BA6"/>
    <w:rsid w:val="002839C8"/>
    <w:rsid w:val="00287C5B"/>
    <w:rsid w:val="00294E58"/>
    <w:rsid w:val="0029657D"/>
    <w:rsid w:val="002A47A3"/>
    <w:rsid w:val="002B133B"/>
    <w:rsid w:val="002B3A3B"/>
    <w:rsid w:val="002C04E8"/>
    <w:rsid w:val="002C2C5F"/>
    <w:rsid w:val="002C2FD8"/>
    <w:rsid w:val="002D0B2F"/>
    <w:rsid w:val="002D32B9"/>
    <w:rsid w:val="002D3496"/>
    <w:rsid w:val="002D5BFE"/>
    <w:rsid w:val="002D5D22"/>
    <w:rsid w:val="002D6DAE"/>
    <w:rsid w:val="002D78A6"/>
    <w:rsid w:val="002E0400"/>
    <w:rsid w:val="002E15F6"/>
    <w:rsid w:val="002F0811"/>
    <w:rsid w:val="002F261A"/>
    <w:rsid w:val="002F36CB"/>
    <w:rsid w:val="002F36E0"/>
    <w:rsid w:val="002F4C3F"/>
    <w:rsid w:val="002F5B7D"/>
    <w:rsid w:val="002F6CEC"/>
    <w:rsid w:val="002F79B3"/>
    <w:rsid w:val="003012E3"/>
    <w:rsid w:val="003049BA"/>
    <w:rsid w:val="00306106"/>
    <w:rsid w:val="0030754B"/>
    <w:rsid w:val="00311BBB"/>
    <w:rsid w:val="003147FC"/>
    <w:rsid w:val="0031742C"/>
    <w:rsid w:val="0032173F"/>
    <w:rsid w:val="0032175C"/>
    <w:rsid w:val="00321CE3"/>
    <w:rsid w:val="00326FD2"/>
    <w:rsid w:val="00327812"/>
    <w:rsid w:val="00327833"/>
    <w:rsid w:val="00327C8F"/>
    <w:rsid w:val="00335465"/>
    <w:rsid w:val="003368F0"/>
    <w:rsid w:val="003408B3"/>
    <w:rsid w:val="00341B93"/>
    <w:rsid w:val="0034286C"/>
    <w:rsid w:val="00344264"/>
    <w:rsid w:val="003470F7"/>
    <w:rsid w:val="003477EF"/>
    <w:rsid w:val="00350C06"/>
    <w:rsid w:val="00354790"/>
    <w:rsid w:val="00360F63"/>
    <w:rsid w:val="00361407"/>
    <w:rsid w:val="003618E7"/>
    <w:rsid w:val="0036374C"/>
    <w:rsid w:val="003642FE"/>
    <w:rsid w:val="003724D5"/>
    <w:rsid w:val="003759F4"/>
    <w:rsid w:val="00382748"/>
    <w:rsid w:val="00382A22"/>
    <w:rsid w:val="00387707"/>
    <w:rsid w:val="00387FC0"/>
    <w:rsid w:val="003908DD"/>
    <w:rsid w:val="00394209"/>
    <w:rsid w:val="00394D8A"/>
    <w:rsid w:val="003A2719"/>
    <w:rsid w:val="003A4217"/>
    <w:rsid w:val="003B01AF"/>
    <w:rsid w:val="003B17E4"/>
    <w:rsid w:val="003B3228"/>
    <w:rsid w:val="003C0062"/>
    <w:rsid w:val="003C161E"/>
    <w:rsid w:val="003C2BF2"/>
    <w:rsid w:val="003C4563"/>
    <w:rsid w:val="003C7613"/>
    <w:rsid w:val="003D1648"/>
    <w:rsid w:val="003D2FB6"/>
    <w:rsid w:val="003D4CA2"/>
    <w:rsid w:val="003D5BBE"/>
    <w:rsid w:val="003D6241"/>
    <w:rsid w:val="003E354D"/>
    <w:rsid w:val="003E3CE3"/>
    <w:rsid w:val="003E7169"/>
    <w:rsid w:val="003E71F0"/>
    <w:rsid w:val="003E73A1"/>
    <w:rsid w:val="003F0C76"/>
    <w:rsid w:val="003F109F"/>
    <w:rsid w:val="003F2159"/>
    <w:rsid w:val="003F348D"/>
    <w:rsid w:val="003F56EF"/>
    <w:rsid w:val="00402A6E"/>
    <w:rsid w:val="0040380D"/>
    <w:rsid w:val="00406C02"/>
    <w:rsid w:val="0041107B"/>
    <w:rsid w:val="004156E8"/>
    <w:rsid w:val="00415CBA"/>
    <w:rsid w:val="00415E82"/>
    <w:rsid w:val="0042033A"/>
    <w:rsid w:val="00425D9D"/>
    <w:rsid w:val="004310CA"/>
    <w:rsid w:val="004342BD"/>
    <w:rsid w:val="00435833"/>
    <w:rsid w:val="00435FCE"/>
    <w:rsid w:val="0043788F"/>
    <w:rsid w:val="00437CDC"/>
    <w:rsid w:val="00440DE5"/>
    <w:rsid w:val="00442BF2"/>
    <w:rsid w:val="00443005"/>
    <w:rsid w:val="00443A02"/>
    <w:rsid w:val="00444498"/>
    <w:rsid w:val="00447158"/>
    <w:rsid w:val="00447B02"/>
    <w:rsid w:val="004500D0"/>
    <w:rsid w:val="004511D5"/>
    <w:rsid w:val="004518ED"/>
    <w:rsid w:val="00453B6C"/>
    <w:rsid w:val="0046078E"/>
    <w:rsid w:val="00463825"/>
    <w:rsid w:val="004679B6"/>
    <w:rsid w:val="00472269"/>
    <w:rsid w:val="004723F7"/>
    <w:rsid w:val="00472F3F"/>
    <w:rsid w:val="00474B45"/>
    <w:rsid w:val="00481C55"/>
    <w:rsid w:val="00483099"/>
    <w:rsid w:val="00483348"/>
    <w:rsid w:val="0048640D"/>
    <w:rsid w:val="0048674E"/>
    <w:rsid w:val="00491358"/>
    <w:rsid w:val="00491F10"/>
    <w:rsid w:val="0049238B"/>
    <w:rsid w:val="00494CEF"/>
    <w:rsid w:val="004952FD"/>
    <w:rsid w:val="0049590C"/>
    <w:rsid w:val="004971F5"/>
    <w:rsid w:val="004A5AA8"/>
    <w:rsid w:val="004A61BB"/>
    <w:rsid w:val="004A6A04"/>
    <w:rsid w:val="004B2005"/>
    <w:rsid w:val="004B2052"/>
    <w:rsid w:val="004B2862"/>
    <w:rsid w:val="004B2AD7"/>
    <w:rsid w:val="004B7720"/>
    <w:rsid w:val="004C1487"/>
    <w:rsid w:val="004C422E"/>
    <w:rsid w:val="004C595D"/>
    <w:rsid w:val="004C6CB2"/>
    <w:rsid w:val="004D16D3"/>
    <w:rsid w:val="004D1938"/>
    <w:rsid w:val="004D2E24"/>
    <w:rsid w:val="004D2F7C"/>
    <w:rsid w:val="004D3053"/>
    <w:rsid w:val="004D425E"/>
    <w:rsid w:val="004D55C0"/>
    <w:rsid w:val="004E00CC"/>
    <w:rsid w:val="004E2449"/>
    <w:rsid w:val="004E2ED6"/>
    <w:rsid w:val="004E5E94"/>
    <w:rsid w:val="004E7922"/>
    <w:rsid w:val="004F2D14"/>
    <w:rsid w:val="004F4D94"/>
    <w:rsid w:val="004F5586"/>
    <w:rsid w:val="004F6EA5"/>
    <w:rsid w:val="00500235"/>
    <w:rsid w:val="005013A1"/>
    <w:rsid w:val="00502489"/>
    <w:rsid w:val="00504A0B"/>
    <w:rsid w:val="0050655E"/>
    <w:rsid w:val="00510C29"/>
    <w:rsid w:val="0051469E"/>
    <w:rsid w:val="0051621B"/>
    <w:rsid w:val="0051640C"/>
    <w:rsid w:val="00517700"/>
    <w:rsid w:val="005202F5"/>
    <w:rsid w:val="00523401"/>
    <w:rsid w:val="00525803"/>
    <w:rsid w:val="005259A5"/>
    <w:rsid w:val="0052607F"/>
    <w:rsid w:val="005275FF"/>
    <w:rsid w:val="00530A8E"/>
    <w:rsid w:val="00530E12"/>
    <w:rsid w:val="005312CC"/>
    <w:rsid w:val="0053288D"/>
    <w:rsid w:val="00536A99"/>
    <w:rsid w:val="00542FF0"/>
    <w:rsid w:val="005459B7"/>
    <w:rsid w:val="0055021B"/>
    <w:rsid w:val="00551E17"/>
    <w:rsid w:val="005565B3"/>
    <w:rsid w:val="00564496"/>
    <w:rsid w:val="00566029"/>
    <w:rsid w:val="00573011"/>
    <w:rsid w:val="0057513C"/>
    <w:rsid w:val="005766EE"/>
    <w:rsid w:val="005815D5"/>
    <w:rsid w:val="005834EB"/>
    <w:rsid w:val="0058461E"/>
    <w:rsid w:val="00584945"/>
    <w:rsid w:val="00584D5D"/>
    <w:rsid w:val="00585A67"/>
    <w:rsid w:val="00590180"/>
    <w:rsid w:val="00592269"/>
    <w:rsid w:val="005933DB"/>
    <w:rsid w:val="005975C0"/>
    <w:rsid w:val="005A0655"/>
    <w:rsid w:val="005A1AB7"/>
    <w:rsid w:val="005A5550"/>
    <w:rsid w:val="005B007E"/>
    <w:rsid w:val="005B0BDE"/>
    <w:rsid w:val="005B366F"/>
    <w:rsid w:val="005B3D03"/>
    <w:rsid w:val="005B54DB"/>
    <w:rsid w:val="005C0885"/>
    <w:rsid w:val="005C3035"/>
    <w:rsid w:val="005C33A9"/>
    <w:rsid w:val="005C4101"/>
    <w:rsid w:val="005C4CFF"/>
    <w:rsid w:val="005C4EB2"/>
    <w:rsid w:val="005C5BD0"/>
    <w:rsid w:val="005D084B"/>
    <w:rsid w:val="005D67E8"/>
    <w:rsid w:val="005E2466"/>
    <w:rsid w:val="005E38A9"/>
    <w:rsid w:val="005E71CA"/>
    <w:rsid w:val="005E7CC1"/>
    <w:rsid w:val="005F1401"/>
    <w:rsid w:val="005F538A"/>
    <w:rsid w:val="005F5AF2"/>
    <w:rsid w:val="0060102C"/>
    <w:rsid w:val="00605751"/>
    <w:rsid w:val="00607692"/>
    <w:rsid w:val="00613441"/>
    <w:rsid w:val="00615350"/>
    <w:rsid w:val="00615AB3"/>
    <w:rsid w:val="00615D28"/>
    <w:rsid w:val="0061738E"/>
    <w:rsid w:val="006174FA"/>
    <w:rsid w:val="0062123E"/>
    <w:rsid w:val="006233E9"/>
    <w:rsid w:val="00626597"/>
    <w:rsid w:val="00626A22"/>
    <w:rsid w:val="00630DF4"/>
    <w:rsid w:val="00631AA5"/>
    <w:rsid w:val="006327D0"/>
    <w:rsid w:val="00634065"/>
    <w:rsid w:val="00634AA3"/>
    <w:rsid w:val="006357F5"/>
    <w:rsid w:val="00635F38"/>
    <w:rsid w:val="00637B7B"/>
    <w:rsid w:val="00641EE4"/>
    <w:rsid w:val="00642047"/>
    <w:rsid w:val="00642BEB"/>
    <w:rsid w:val="00646C27"/>
    <w:rsid w:val="006474B6"/>
    <w:rsid w:val="00647C93"/>
    <w:rsid w:val="006503E4"/>
    <w:rsid w:val="00650688"/>
    <w:rsid w:val="0065179F"/>
    <w:rsid w:val="00652E4F"/>
    <w:rsid w:val="00661DBD"/>
    <w:rsid w:val="00662698"/>
    <w:rsid w:val="00670326"/>
    <w:rsid w:val="00671109"/>
    <w:rsid w:val="00672F93"/>
    <w:rsid w:val="00674628"/>
    <w:rsid w:val="006803EF"/>
    <w:rsid w:val="0068064C"/>
    <w:rsid w:val="00684E47"/>
    <w:rsid w:val="00687C3D"/>
    <w:rsid w:val="00691268"/>
    <w:rsid w:val="006924A4"/>
    <w:rsid w:val="00692FC3"/>
    <w:rsid w:val="0069416E"/>
    <w:rsid w:val="0069775A"/>
    <w:rsid w:val="00697C3F"/>
    <w:rsid w:val="006A77D1"/>
    <w:rsid w:val="006B0903"/>
    <w:rsid w:val="006B242E"/>
    <w:rsid w:val="006B2DD5"/>
    <w:rsid w:val="006B562E"/>
    <w:rsid w:val="006B5C1F"/>
    <w:rsid w:val="006B75A6"/>
    <w:rsid w:val="006C34A5"/>
    <w:rsid w:val="006C5326"/>
    <w:rsid w:val="006C6952"/>
    <w:rsid w:val="006D674A"/>
    <w:rsid w:val="006D71E7"/>
    <w:rsid w:val="006E3231"/>
    <w:rsid w:val="006E6614"/>
    <w:rsid w:val="006F1DA8"/>
    <w:rsid w:val="006F3E2A"/>
    <w:rsid w:val="006F508F"/>
    <w:rsid w:val="006F52AE"/>
    <w:rsid w:val="006F6768"/>
    <w:rsid w:val="007000F9"/>
    <w:rsid w:val="007002F9"/>
    <w:rsid w:val="00700990"/>
    <w:rsid w:val="00703347"/>
    <w:rsid w:val="007146B2"/>
    <w:rsid w:val="007172C1"/>
    <w:rsid w:val="0071738E"/>
    <w:rsid w:val="00721973"/>
    <w:rsid w:val="00721D60"/>
    <w:rsid w:val="00722854"/>
    <w:rsid w:val="00724210"/>
    <w:rsid w:val="00724229"/>
    <w:rsid w:val="00724724"/>
    <w:rsid w:val="007346C6"/>
    <w:rsid w:val="00737716"/>
    <w:rsid w:val="0074097B"/>
    <w:rsid w:val="00740F2B"/>
    <w:rsid w:val="00741693"/>
    <w:rsid w:val="007430FA"/>
    <w:rsid w:val="00744B41"/>
    <w:rsid w:val="00744E1B"/>
    <w:rsid w:val="00745D8D"/>
    <w:rsid w:val="00746C82"/>
    <w:rsid w:val="0074722F"/>
    <w:rsid w:val="00752D09"/>
    <w:rsid w:val="00753CDD"/>
    <w:rsid w:val="00755F57"/>
    <w:rsid w:val="00760100"/>
    <w:rsid w:val="00761B7E"/>
    <w:rsid w:val="00770BCF"/>
    <w:rsid w:val="007737E3"/>
    <w:rsid w:val="00773BE4"/>
    <w:rsid w:val="0077494C"/>
    <w:rsid w:val="00775DEA"/>
    <w:rsid w:val="00775F26"/>
    <w:rsid w:val="007765AE"/>
    <w:rsid w:val="00777EA2"/>
    <w:rsid w:val="00777F5E"/>
    <w:rsid w:val="00782E58"/>
    <w:rsid w:val="007875DA"/>
    <w:rsid w:val="00787676"/>
    <w:rsid w:val="00793ED1"/>
    <w:rsid w:val="00797FF0"/>
    <w:rsid w:val="007B4D44"/>
    <w:rsid w:val="007B658C"/>
    <w:rsid w:val="007B6D60"/>
    <w:rsid w:val="007B6FC7"/>
    <w:rsid w:val="007C3368"/>
    <w:rsid w:val="007C5028"/>
    <w:rsid w:val="007C5F5C"/>
    <w:rsid w:val="007D039B"/>
    <w:rsid w:val="007D2E3E"/>
    <w:rsid w:val="007D412A"/>
    <w:rsid w:val="007D4933"/>
    <w:rsid w:val="007D7F35"/>
    <w:rsid w:val="007E10CA"/>
    <w:rsid w:val="007E1388"/>
    <w:rsid w:val="007E1B60"/>
    <w:rsid w:val="007E1DC4"/>
    <w:rsid w:val="007E58E5"/>
    <w:rsid w:val="007F20D9"/>
    <w:rsid w:val="007F3291"/>
    <w:rsid w:val="007F4F9D"/>
    <w:rsid w:val="007F700B"/>
    <w:rsid w:val="007F716A"/>
    <w:rsid w:val="00805464"/>
    <w:rsid w:val="00806C71"/>
    <w:rsid w:val="00813794"/>
    <w:rsid w:val="00816E89"/>
    <w:rsid w:val="00821BFE"/>
    <w:rsid w:val="00824200"/>
    <w:rsid w:val="00826009"/>
    <w:rsid w:val="00830ECB"/>
    <w:rsid w:val="008342D1"/>
    <w:rsid w:val="00834DE0"/>
    <w:rsid w:val="00837047"/>
    <w:rsid w:val="008378DD"/>
    <w:rsid w:val="008429E0"/>
    <w:rsid w:val="008440F5"/>
    <w:rsid w:val="00851060"/>
    <w:rsid w:val="0085170D"/>
    <w:rsid w:val="008532E1"/>
    <w:rsid w:val="00854482"/>
    <w:rsid w:val="00854B8A"/>
    <w:rsid w:val="0085593C"/>
    <w:rsid w:val="00860B28"/>
    <w:rsid w:val="00862333"/>
    <w:rsid w:val="0086540F"/>
    <w:rsid w:val="00870CCC"/>
    <w:rsid w:val="0087258C"/>
    <w:rsid w:val="00873625"/>
    <w:rsid w:val="00874779"/>
    <w:rsid w:val="00874FBA"/>
    <w:rsid w:val="00875930"/>
    <w:rsid w:val="0087748C"/>
    <w:rsid w:val="00881179"/>
    <w:rsid w:val="008819A0"/>
    <w:rsid w:val="00882BB5"/>
    <w:rsid w:val="00882DE3"/>
    <w:rsid w:val="00883CF4"/>
    <w:rsid w:val="00884B17"/>
    <w:rsid w:val="008876C5"/>
    <w:rsid w:val="0089092A"/>
    <w:rsid w:val="008909FE"/>
    <w:rsid w:val="0089124F"/>
    <w:rsid w:val="00894660"/>
    <w:rsid w:val="00894CF1"/>
    <w:rsid w:val="008950A3"/>
    <w:rsid w:val="00895857"/>
    <w:rsid w:val="008A1AEF"/>
    <w:rsid w:val="008A2224"/>
    <w:rsid w:val="008A4421"/>
    <w:rsid w:val="008A662B"/>
    <w:rsid w:val="008A79CD"/>
    <w:rsid w:val="008B0818"/>
    <w:rsid w:val="008B142A"/>
    <w:rsid w:val="008B206D"/>
    <w:rsid w:val="008B3947"/>
    <w:rsid w:val="008B3C26"/>
    <w:rsid w:val="008B541D"/>
    <w:rsid w:val="008C1B1C"/>
    <w:rsid w:val="008C550C"/>
    <w:rsid w:val="008C5522"/>
    <w:rsid w:val="008C7311"/>
    <w:rsid w:val="008D0CEB"/>
    <w:rsid w:val="008D1BB0"/>
    <w:rsid w:val="008D1C17"/>
    <w:rsid w:val="008D4584"/>
    <w:rsid w:val="008D4E0F"/>
    <w:rsid w:val="008D5509"/>
    <w:rsid w:val="008D60E4"/>
    <w:rsid w:val="008E3DB7"/>
    <w:rsid w:val="008E4E9B"/>
    <w:rsid w:val="008F651A"/>
    <w:rsid w:val="0090155E"/>
    <w:rsid w:val="00906A36"/>
    <w:rsid w:val="00907092"/>
    <w:rsid w:val="009079C7"/>
    <w:rsid w:val="00907FB6"/>
    <w:rsid w:val="0091000A"/>
    <w:rsid w:val="00910F8E"/>
    <w:rsid w:val="00912DE8"/>
    <w:rsid w:val="00917DC1"/>
    <w:rsid w:val="009219D2"/>
    <w:rsid w:val="00923A79"/>
    <w:rsid w:val="009262EB"/>
    <w:rsid w:val="0092658C"/>
    <w:rsid w:val="009267A6"/>
    <w:rsid w:val="009273B8"/>
    <w:rsid w:val="00931F9D"/>
    <w:rsid w:val="009321B5"/>
    <w:rsid w:val="00932E4C"/>
    <w:rsid w:val="0093508C"/>
    <w:rsid w:val="00941AC5"/>
    <w:rsid w:val="00945859"/>
    <w:rsid w:val="00947291"/>
    <w:rsid w:val="009501E9"/>
    <w:rsid w:val="0095030D"/>
    <w:rsid w:val="00951595"/>
    <w:rsid w:val="00952B95"/>
    <w:rsid w:val="009538C1"/>
    <w:rsid w:val="00956993"/>
    <w:rsid w:val="00957896"/>
    <w:rsid w:val="00962E07"/>
    <w:rsid w:val="00964F26"/>
    <w:rsid w:val="009734BE"/>
    <w:rsid w:val="00980703"/>
    <w:rsid w:val="0098487A"/>
    <w:rsid w:val="00987EDA"/>
    <w:rsid w:val="00991F3C"/>
    <w:rsid w:val="009920FF"/>
    <w:rsid w:val="00992AA2"/>
    <w:rsid w:val="00992D06"/>
    <w:rsid w:val="00995068"/>
    <w:rsid w:val="009A44C0"/>
    <w:rsid w:val="009A56DD"/>
    <w:rsid w:val="009A7872"/>
    <w:rsid w:val="009B1A0B"/>
    <w:rsid w:val="009B1EA5"/>
    <w:rsid w:val="009B35EB"/>
    <w:rsid w:val="009C0590"/>
    <w:rsid w:val="009C0B44"/>
    <w:rsid w:val="009C0F5F"/>
    <w:rsid w:val="009C2B70"/>
    <w:rsid w:val="009C3558"/>
    <w:rsid w:val="009C5471"/>
    <w:rsid w:val="009D00DF"/>
    <w:rsid w:val="009D101A"/>
    <w:rsid w:val="009D1DCF"/>
    <w:rsid w:val="009D3686"/>
    <w:rsid w:val="009D432E"/>
    <w:rsid w:val="009E050C"/>
    <w:rsid w:val="009E488A"/>
    <w:rsid w:val="009E73AF"/>
    <w:rsid w:val="009F2D78"/>
    <w:rsid w:val="009F4C03"/>
    <w:rsid w:val="009F6086"/>
    <w:rsid w:val="009F6633"/>
    <w:rsid w:val="009F7B39"/>
    <w:rsid w:val="00A01DE0"/>
    <w:rsid w:val="00A03742"/>
    <w:rsid w:val="00A04BC3"/>
    <w:rsid w:val="00A07196"/>
    <w:rsid w:val="00A07329"/>
    <w:rsid w:val="00A1060B"/>
    <w:rsid w:val="00A13229"/>
    <w:rsid w:val="00A15904"/>
    <w:rsid w:val="00A16F8B"/>
    <w:rsid w:val="00A22260"/>
    <w:rsid w:val="00A22452"/>
    <w:rsid w:val="00A31B0B"/>
    <w:rsid w:val="00A343CF"/>
    <w:rsid w:val="00A3635F"/>
    <w:rsid w:val="00A36B40"/>
    <w:rsid w:val="00A372D2"/>
    <w:rsid w:val="00A37636"/>
    <w:rsid w:val="00A37971"/>
    <w:rsid w:val="00A37A90"/>
    <w:rsid w:val="00A37EAD"/>
    <w:rsid w:val="00A4114E"/>
    <w:rsid w:val="00A4139B"/>
    <w:rsid w:val="00A45931"/>
    <w:rsid w:val="00A45EBE"/>
    <w:rsid w:val="00A47ED8"/>
    <w:rsid w:val="00A50694"/>
    <w:rsid w:val="00A522BE"/>
    <w:rsid w:val="00A55022"/>
    <w:rsid w:val="00A56E9C"/>
    <w:rsid w:val="00A574A2"/>
    <w:rsid w:val="00A613C2"/>
    <w:rsid w:val="00A6291E"/>
    <w:rsid w:val="00A64299"/>
    <w:rsid w:val="00A651FD"/>
    <w:rsid w:val="00A70B3D"/>
    <w:rsid w:val="00A734A8"/>
    <w:rsid w:val="00A74FDC"/>
    <w:rsid w:val="00A758D8"/>
    <w:rsid w:val="00A7676E"/>
    <w:rsid w:val="00A769A5"/>
    <w:rsid w:val="00A83797"/>
    <w:rsid w:val="00A83CE8"/>
    <w:rsid w:val="00A8432A"/>
    <w:rsid w:val="00A85EF5"/>
    <w:rsid w:val="00A924A0"/>
    <w:rsid w:val="00A94452"/>
    <w:rsid w:val="00A956EE"/>
    <w:rsid w:val="00AA04F9"/>
    <w:rsid w:val="00AA191C"/>
    <w:rsid w:val="00AA316A"/>
    <w:rsid w:val="00AA7E5F"/>
    <w:rsid w:val="00AB3A57"/>
    <w:rsid w:val="00AB4EC9"/>
    <w:rsid w:val="00AB5F6F"/>
    <w:rsid w:val="00AB6A25"/>
    <w:rsid w:val="00AB72EE"/>
    <w:rsid w:val="00AC30A8"/>
    <w:rsid w:val="00AC3CA0"/>
    <w:rsid w:val="00AC4244"/>
    <w:rsid w:val="00AD2DD3"/>
    <w:rsid w:val="00AD3155"/>
    <w:rsid w:val="00AD7086"/>
    <w:rsid w:val="00AE3A59"/>
    <w:rsid w:val="00AE49A0"/>
    <w:rsid w:val="00AE54EE"/>
    <w:rsid w:val="00AE7AD5"/>
    <w:rsid w:val="00AF39FE"/>
    <w:rsid w:val="00AF3B62"/>
    <w:rsid w:val="00AF6368"/>
    <w:rsid w:val="00AF7922"/>
    <w:rsid w:val="00B002B2"/>
    <w:rsid w:val="00B05238"/>
    <w:rsid w:val="00B06BFF"/>
    <w:rsid w:val="00B1024F"/>
    <w:rsid w:val="00B1108F"/>
    <w:rsid w:val="00B11991"/>
    <w:rsid w:val="00B11BCD"/>
    <w:rsid w:val="00B14E3F"/>
    <w:rsid w:val="00B20326"/>
    <w:rsid w:val="00B20E15"/>
    <w:rsid w:val="00B2251F"/>
    <w:rsid w:val="00B2255D"/>
    <w:rsid w:val="00B35C19"/>
    <w:rsid w:val="00B4487F"/>
    <w:rsid w:val="00B4604C"/>
    <w:rsid w:val="00B510D9"/>
    <w:rsid w:val="00B513EF"/>
    <w:rsid w:val="00B519E8"/>
    <w:rsid w:val="00B51EF9"/>
    <w:rsid w:val="00B54D4D"/>
    <w:rsid w:val="00B616AE"/>
    <w:rsid w:val="00B62029"/>
    <w:rsid w:val="00B63033"/>
    <w:rsid w:val="00B637E8"/>
    <w:rsid w:val="00B638E9"/>
    <w:rsid w:val="00B6444D"/>
    <w:rsid w:val="00B75819"/>
    <w:rsid w:val="00B76ECE"/>
    <w:rsid w:val="00B81DD4"/>
    <w:rsid w:val="00B82AA2"/>
    <w:rsid w:val="00B830EC"/>
    <w:rsid w:val="00B84E8E"/>
    <w:rsid w:val="00B9317C"/>
    <w:rsid w:val="00B945E9"/>
    <w:rsid w:val="00BA1DFC"/>
    <w:rsid w:val="00BA1FE1"/>
    <w:rsid w:val="00BA365E"/>
    <w:rsid w:val="00BA43EF"/>
    <w:rsid w:val="00BA452F"/>
    <w:rsid w:val="00BB3A3D"/>
    <w:rsid w:val="00BB3CA9"/>
    <w:rsid w:val="00BB42ED"/>
    <w:rsid w:val="00BB5349"/>
    <w:rsid w:val="00BC1A00"/>
    <w:rsid w:val="00BC263C"/>
    <w:rsid w:val="00BC2D26"/>
    <w:rsid w:val="00BC3F52"/>
    <w:rsid w:val="00BC49C8"/>
    <w:rsid w:val="00BD091E"/>
    <w:rsid w:val="00BD18BB"/>
    <w:rsid w:val="00BD3B45"/>
    <w:rsid w:val="00BD6405"/>
    <w:rsid w:val="00BE1707"/>
    <w:rsid w:val="00BE3387"/>
    <w:rsid w:val="00BF0C64"/>
    <w:rsid w:val="00BF1FB1"/>
    <w:rsid w:val="00BF20A9"/>
    <w:rsid w:val="00BF66B4"/>
    <w:rsid w:val="00BF6C87"/>
    <w:rsid w:val="00C00872"/>
    <w:rsid w:val="00C00B19"/>
    <w:rsid w:val="00C032FB"/>
    <w:rsid w:val="00C05C42"/>
    <w:rsid w:val="00C0620A"/>
    <w:rsid w:val="00C10924"/>
    <w:rsid w:val="00C1261A"/>
    <w:rsid w:val="00C138C3"/>
    <w:rsid w:val="00C13EF8"/>
    <w:rsid w:val="00C17973"/>
    <w:rsid w:val="00C222A0"/>
    <w:rsid w:val="00C24086"/>
    <w:rsid w:val="00C25C76"/>
    <w:rsid w:val="00C328B3"/>
    <w:rsid w:val="00C34C2F"/>
    <w:rsid w:val="00C34F04"/>
    <w:rsid w:val="00C35A62"/>
    <w:rsid w:val="00C35AE7"/>
    <w:rsid w:val="00C36B84"/>
    <w:rsid w:val="00C42BFE"/>
    <w:rsid w:val="00C44315"/>
    <w:rsid w:val="00C45125"/>
    <w:rsid w:val="00C46746"/>
    <w:rsid w:val="00C5233C"/>
    <w:rsid w:val="00C525A3"/>
    <w:rsid w:val="00C537F7"/>
    <w:rsid w:val="00C54C50"/>
    <w:rsid w:val="00C57153"/>
    <w:rsid w:val="00C620FD"/>
    <w:rsid w:val="00C6352F"/>
    <w:rsid w:val="00C6371E"/>
    <w:rsid w:val="00C64029"/>
    <w:rsid w:val="00C64761"/>
    <w:rsid w:val="00C66486"/>
    <w:rsid w:val="00C72271"/>
    <w:rsid w:val="00C73824"/>
    <w:rsid w:val="00C75871"/>
    <w:rsid w:val="00C81180"/>
    <w:rsid w:val="00C83245"/>
    <w:rsid w:val="00C90749"/>
    <w:rsid w:val="00C923EB"/>
    <w:rsid w:val="00C94BEA"/>
    <w:rsid w:val="00C955CE"/>
    <w:rsid w:val="00CA028D"/>
    <w:rsid w:val="00CA12CF"/>
    <w:rsid w:val="00CA404C"/>
    <w:rsid w:val="00CA506C"/>
    <w:rsid w:val="00CB223F"/>
    <w:rsid w:val="00CB3F6E"/>
    <w:rsid w:val="00CB7586"/>
    <w:rsid w:val="00CC154F"/>
    <w:rsid w:val="00CC21ED"/>
    <w:rsid w:val="00CC5042"/>
    <w:rsid w:val="00CC538F"/>
    <w:rsid w:val="00CC57B0"/>
    <w:rsid w:val="00CD082B"/>
    <w:rsid w:val="00CD39F6"/>
    <w:rsid w:val="00CD7CFC"/>
    <w:rsid w:val="00CD7D5D"/>
    <w:rsid w:val="00CE194E"/>
    <w:rsid w:val="00CE62C8"/>
    <w:rsid w:val="00CF1948"/>
    <w:rsid w:val="00CF6D4D"/>
    <w:rsid w:val="00D002BA"/>
    <w:rsid w:val="00D025A6"/>
    <w:rsid w:val="00D02A3A"/>
    <w:rsid w:val="00D04B63"/>
    <w:rsid w:val="00D04CDF"/>
    <w:rsid w:val="00D05638"/>
    <w:rsid w:val="00D06100"/>
    <w:rsid w:val="00D061B2"/>
    <w:rsid w:val="00D10631"/>
    <w:rsid w:val="00D11518"/>
    <w:rsid w:val="00D12286"/>
    <w:rsid w:val="00D1296C"/>
    <w:rsid w:val="00D13D54"/>
    <w:rsid w:val="00D14E3D"/>
    <w:rsid w:val="00D176F2"/>
    <w:rsid w:val="00D223BB"/>
    <w:rsid w:val="00D23AFA"/>
    <w:rsid w:val="00D306DE"/>
    <w:rsid w:val="00D30F23"/>
    <w:rsid w:val="00D3220C"/>
    <w:rsid w:val="00D33472"/>
    <w:rsid w:val="00D34B96"/>
    <w:rsid w:val="00D379A0"/>
    <w:rsid w:val="00D41EFE"/>
    <w:rsid w:val="00D4315D"/>
    <w:rsid w:val="00D4337A"/>
    <w:rsid w:val="00D4383C"/>
    <w:rsid w:val="00D442BA"/>
    <w:rsid w:val="00D44784"/>
    <w:rsid w:val="00D46508"/>
    <w:rsid w:val="00D509A8"/>
    <w:rsid w:val="00D54E9C"/>
    <w:rsid w:val="00D5669E"/>
    <w:rsid w:val="00D566C7"/>
    <w:rsid w:val="00D571CA"/>
    <w:rsid w:val="00D571D4"/>
    <w:rsid w:val="00D60928"/>
    <w:rsid w:val="00D609A3"/>
    <w:rsid w:val="00D610CC"/>
    <w:rsid w:val="00D627CC"/>
    <w:rsid w:val="00D6303E"/>
    <w:rsid w:val="00D71BDE"/>
    <w:rsid w:val="00D746D6"/>
    <w:rsid w:val="00D80777"/>
    <w:rsid w:val="00D811EF"/>
    <w:rsid w:val="00D824D6"/>
    <w:rsid w:val="00D834B0"/>
    <w:rsid w:val="00D846D9"/>
    <w:rsid w:val="00D8505D"/>
    <w:rsid w:val="00D85BA3"/>
    <w:rsid w:val="00D86AC8"/>
    <w:rsid w:val="00D877C0"/>
    <w:rsid w:val="00D9041E"/>
    <w:rsid w:val="00D90F50"/>
    <w:rsid w:val="00D916E9"/>
    <w:rsid w:val="00D91AE5"/>
    <w:rsid w:val="00DA1255"/>
    <w:rsid w:val="00DA320C"/>
    <w:rsid w:val="00DA42E0"/>
    <w:rsid w:val="00DA52ED"/>
    <w:rsid w:val="00DA6717"/>
    <w:rsid w:val="00DB1B0B"/>
    <w:rsid w:val="00DB1C8A"/>
    <w:rsid w:val="00DB3E32"/>
    <w:rsid w:val="00DB614E"/>
    <w:rsid w:val="00DC01AA"/>
    <w:rsid w:val="00DC1B99"/>
    <w:rsid w:val="00DC2FE7"/>
    <w:rsid w:val="00DC310D"/>
    <w:rsid w:val="00DC7F34"/>
    <w:rsid w:val="00DD1878"/>
    <w:rsid w:val="00DD1A77"/>
    <w:rsid w:val="00DD2C26"/>
    <w:rsid w:val="00DD2C46"/>
    <w:rsid w:val="00DD3B6F"/>
    <w:rsid w:val="00DD5012"/>
    <w:rsid w:val="00DD5A48"/>
    <w:rsid w:val="00DE20B8"/>
    <w:rsid w:val="00DE22C4"/>
    <w:rsid w:val="00DE2B47"/>
    <w:rsid w:val="00DE3799"/>
    <w:rsid w:val="00DE5CCE"/>
    <w:rsid w:val="00DE7029"/>
    <w:rsid w:val="00DF3750"/>
    <w:rsid w:val="00DF626A"/>
    <w:rsid w:val="00E006B7"/>
    <w:rsid w:val="00E037D7"/>
    <w:rsid w:val="00E04704"/>
    <w:rsid w:val="00E113DE"/>
    <w:rsid w:val="00E148DF"/>
    <w:rsid w:val="00E158E7"/>
    <w:rsid w:val="00E162A4"/>
    <w:rsid w:val="00E16C6C"/>
    <w:rsid w:val="00E172AD"/>
    <w:rsid w:val="00E17491"/>
    <w:rsid w:val="00E17741"/>
    <w:rsid w:val="00E17B63"/>
    <w:rsid w:val="00E227FF"/>
    <w:rsid w:val="00E22EC2"/>
    <w:rsid w:val="00E248E2"/>
    <w:rsid w:val="00E3204C"/>
    <w:rsid w:val="00E32B30"/>
    <w:rsid w:val="00E32CED"/>
    <w:rsid w:val="00E32F16"/>
    <w:rsid w:val="00E33966"/>
    <w:rsid w:val="00E33E53"/>
    <w:rsid w:val="00E34BF1"/>
    <w:rsid w:val="00E37B45"/>
    <w:rsid w:val="00E41DE6"/>
    <w:rsid w:val="00E4247D"/>
    <w:rsid w:val="00E43511"/>
    <w:rsid w:val="00E52965"/>
    <w:rsid w:val="00E53513"/>
    <w:rsid w:val="00E567E2"/>
    <w:rsid w:val="00E57238"/>
    <w:rsid w:val="00E603E6"/>
    <w:rsid w:val="00E7114C"/>
    <w:rsid w:val="00E71743"/>
    <w:rsid w:val="00E74579"/>
    <w:rsid w:val="00E7660F"/>
    <w:rsid w:val="00E769F4"/>
    <w:rsid w:val="00E812F0"/>
    <w:rsid w:val="00E833CE"/>
    <w:rsid w:val="00E838E0"/>
    <w:rsid w:val="00E839D5"/>
    <w:rsid w:val="00E84D27"/>
    <w:rsid w:val="00E852DA"/>
    <w:rsid w:val="00E858AA"/>
    <w:rsid w:val="00E90C25"/>
    <w:rsid w:val="00E90C4C"/>
    <w:rsid w:val="00E912F8"/>
    <w:rsid w:val="00E9156C"/>
    <w:rsid w:val="00E916C1"/>
    <w:rsid w:val="00E962EF"/>
    <w:rsid w:val="00EA05B1"/>
    <w:rsid w:val="00EA1F92"/>
    <w:rsid w:val="00EA23CA"/>
    <w:rsid w:val="00EA4A77"/>
    <w:rsid w:val="00EA593D"/>
    <w:rsid w:val="00EB0395"/>
    <w:rsid w:val="00EB2F67"/>
    <w:rsid w:val="00EB31CB"/>
    <w:rsid w:val="00EB5584"/>
    <w:rsid w:val="00EC2765"/>
    <w:rsid w:val="00EC3006"/>
    <w:rsid w:val="00EC3919"/>
    <w:rsid w:val="00EC3B46"/>
    <w:rsid w:val="00EC499B"/>
    <w:rsid w:val="00EC5240"/>
    <w:rsid w:val="00EC5DAA"/>
    <w:rsid w:val="00EC64C6"/>
    <w:rsid w:val="00ED2E3B"/>
    <w:rsid w:val="00ED2F18"/>
    <w:rsid w:val="00ED3B57"/>
    <w:rsid w:val="00ED6A7D"/>
    <w:rsid w:val="00EE34AA"/>
    <w:rsid w:val="00EE6816"/>
    <w:rsid w:val="00EF2334"/>
    <w:rsid w:val="00EF6AD3"/>
    <w:rsid w:val="00EF7104"/>
    <w:rsid w:val="00F05562"/>
    <w:rsid w:val="00F07220"/>
    <w:rsid w:val="00F0736F"/>
    <w:rsid w:val="00F14062"/>
    <w:rsid w:val="00F1409D"/>
    <w:rsid w:val="00F16476"/>
    <w:rsid w:val="00F170DD"/>
    <w:rsid w:val="00F17D4E"/>
    <w:rsid w:val="00F17E61"/>
    <w:rsid w:val="00F2212C"/>
    <w:rsid w:val="00F23DEC"/>
    <w:rsid w:val="00F303D3"/>
    <w:rsid w:val="00F33BEF"/>
    <w:rsid w:val="00F36911"/>
    <w:rsid w:val="00F37206"/>
    <w:rsid w:val="00F37BA3"/>
    <w:rsid w:val="00F37C19"/>
    <w:rsid w:val="00F45714"/>
    <w:rsid w:val="00F45A4C"/>
    <w:rsid w:val="00F50391"/>
    <w:rsid w:val="00F507C2"/>
    <w:rsid w:val="00F5305E"/>
    <w:rsid w:val="00F54B4D"/>
    <w:rsid w:val="00F5507E"/>
    <w:rsid w:val="00F60D41"/>
    <w:rsid w:val="00F61623"/>
    <w:rsid w:val="00F622CE"/>
    <w:rsid w:val="00F6353A"/>
    <w:rsid w:val="00F644E5"/>
    <w:rsid w:val="00F67686"/>
    <w:rsid w:val="00F72981"/>
    <w:rsid w:val="00F745F5"/>
    <w:rsid w:val="00F7615F"/>
    <w:rsid w:val="00F8258F"/>
    <w:rsid w:val="00F83694"/>
    <w:rsid w:val="00F846B4"/>
    <w:rsid w:val="00F86FCF"/>
    <w:rsid w:val="00F870E4"/>
    <w:rsid w:val="00F91FE0"/>
    <w:rsid w:val="00F9625A"/>
    <w:rsid w:val="00F96D91"/>
    <w:rsid w:val="00F97350"/>
    <w:rsid w:val="00FA1BC1"/>
    <w:rsid w:val="00FA6487"/>
    <w:rsid w:val="00FA7BB7"/>
    <w:rsid w:val="00FB0273"/>
    <w:rsid w:val="00FB0BC1"/>
    <w:rsid w:val="00FB27BC"/>
    <w:rsid w:val="00FB2B71"/>
    <w:rsid w:val="00FB34A5"/>
    <w:rsid w:val="00FB3BAA"/>
    <w:rsid w:val="00FB453D"/>
    <w:rsid w:val="00FB6088"/>
    <w:rsid w:val="00FC17F0"/>
    <w:rsid w:val="00FC194A"/>
    <w:rsid w:val="00FC3542"/>
    <w:rsid w:val="00FC412D"/>
    <w:rsid w:val="00FC647A"/>
    <w:rsid w:val="00FC77A6"/>
    <w:rsid w:val="00FC7D2A"/>
    <w:rsid w:val="00FD2073"/>
    <w:rsid w:val="00FD2A14"/>
    <w:rsid w:val="00FD5765"/>
    <w:rsid w:val="00FD5930"/>
    <w:rsid w:val="00FE0751"/>
    <w:rsid w:val="00FE13F8"/>
    <w:rsid w:val="00FE75E8"/>
    <w:rsid w:val="00FF0BBC"/>
    <w:rsid w:val="00FF16A7"/>
    <w:rsid w:val="00FF2094"/>
    <w:rsid w:val="00FF3D4C"/>
    <w:rsid w:val="00FF412A"/>
    <w:rsid w:val="00FF4A51"/>
    <w:rsid w:val="00FF6FA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613129F5"/>
  <w15:chartTrackingRefBased/>
  <w15:docId w15:val="{D31C6BE0-2716-444B-8641-CDE8C09E7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D7F35"/>
    <w:pPr>
      <w:spacing w:before="160" w:after="0" w:line="336" w:lineRule="auto"/>
      <w:ind w:firstLine="851"/>
      <w:contextualSpacing/>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7D7F35"/>
    <w:pPr>
      <w:spacing w:before="120" w:line="240" w:lineRule="auto"/>
      <w:contextualSpacing w:val="0"/>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pPr>
  </w:style>
  <w:style w:type="paragraph" w:styleId="Seznamsodrkami4">
    <w:name w:val="List Bullet 4"/>
    <w:basedOn w:val="Normln"/>
    <w:uiPriority w:val="99"/>
    <w:unhideWhenUsed/>
    <w:rsid w:val="00F17E61"/>
    <w:pPr>
      <w:numPr>
        <w:numId w:val="8"/>
      </w:numPr>
      <w:tabs>
        <w:tab w:val="clear" w:pos="1209"/>
        <w:tab w:val="left" w:pos="2126"/>
      </w:tabs>
      <w:ind w:left="2126" w:hanging="425"/>
    </w:pPr>
  </w:style>
  <w:style w:type="paragraph" w:styleId="Seznamsodrkami5">
    <w:name w:val="List Bullet 5"/>
    <w:basedOn w:val="Normln"/>
    <w:uiPriority w:val="99"/>
    <w:unhideWhenUsed/>
    <w:rsid w:val="00626A22"/>
    <w:pPr>
      <w:numPr>
        <w:numId w:val="9"/>
      </w:numPr>
      <w:tabs>
        <w:tab w:val="clear" w:pos="1492"/>
        <w:tab w:val="left" w:pos="2552"/>
      </w:tabs>
      <w:ind w:left="2551" w:hanging="425"/>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styleId="Textpoznpodarou">
    <w:name w:val="footnote text"/>
    <w:basedOn w:val="Normln"/>
    <w:link w:val="TextpoznpodarouChar"/>
    <w:uiPriority w:val="99"/>
    <w:semiHidden/>
    <w:unhideWhenUsed/>
    <w:rsid w:val="001E0382"/>
    <w:pPr>
      <w:spacing w:before="0" w:line="240" w:lineRule="auto"/>
    </w:pPr>
    <w:rPr>
      <w:sz w:val="20"/>
      <w:szCs w:val="20"/>
    </w:rPr>
  </w:style>
  <w:style w:type="character" w:customStyle="1" w:styleId="TextpoznpodarouChar">
    <w:name w:val="Text pozn. pod čarou Char"/>
    <w:basedOn w:val="Standardnpsmoodstavce"/>
    <w:link w:val="Textpoznpodarou"/>
    <w:uiPriority w:val="99"/>
    <w:semiHidden/>
    <w:rsid w:val="001E0382"/>
    <w:rPr>
      <w:sz w:val="20"/>
      <w:szCs w:val="20"/>
    </w:rPr>
  </w:style>
  <w:style w:type="character" w:styleId="Znakapoznpodarou">
    <w:name w:val="footnote reference"/>
    <w:basedOn w:val="Standardnpsmoodstavce"/>
    <w:uiPriority w:val="99"/>
    <w:semiHidden/>
    <w:unhideWhenUsed/>
    <w:rsid w:val="001E0382"/>
    <w:rPr>
      <w:vertAlign w:val="superscript"/>
    </w:rPr>
  </w:style>
  <w:style w:type="character" w:styleId="Nevyeenzmnka">
    <w:name w:val="Unresolved Mention"/>
    <w:basedOn w:val="Standardnpsmoodstavce"/>
    <w:uiPriority w:val="99"/>
    <w:semiHidden/>
    <w:unhideWhenUsed/>
    <w:rsid w:val="00B76ECE"/>
    <w:rPr>
      <w:color w:val="605E5C"/>
      <w:shd w:val="clear" w:color="auto" w:fill="E1DFDD"/>
    </w:rPr>
  </w:style>
  <w:style w:type="table" w:customStyle="1" w:styleId="TableGrid">
    <w:name w:val="TableGrid"/>
    <w:rsid w:val="001131AC"/>
    <w:pPr>
      <w:spacing w:after="0" w:line="240" w:lineRule="auto"/>
    </w:pPr>
    <w:rPr>
      <w:rFonts w:eastAsiaTheme="minorEastAsia"/>
      <w:lang w:eastAsia="cs-CZ"/>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2351">
      <w:bodyDiv w:val="1"/>
      <w:marLeft w:val="0"/>
      <w:marRight w:val="0"/>
      <w:marTop w:val="0"/>
      <w:marBottom w:val="0"/>
      <w:divBdr>
        <w:top w:val="none" w:sz="0" w:space="0" w:color="auto"/>
        <w:left w:val="none" w:sz="0" w:space="0" w:color="auto"/>
        <w:bottom w:val="none" w:sz="0" w:space="0" w:color="auto"/>
        <w:right w:val="none" w:sz="0" w:space="0" w:color="auto"/>
      </w:divBdr>
    </w:div>
    <w:div w:id="30309415">
      <w:bodyDiv w:val="1"/>
      <w:marLeft w:val="0"/>
      <w:marRight w:val="0"/>
      <w:marTop w:val="0"/>
      <w:marBottom w:val="0"/>
      <w:divBdr>
        <w:top w:val="none" w:sz="0" w:space="0" w:color="auto"/>
        <w:left w:val="none" w:sz="0" w:space="0" w:color="auto"/>
        <w:bottom w:val="none" w:sz="0" w:space="0" w:color="auto"/>
        <w:right w:val="none" w:sz="0" w:space="0" w:color="auto"/>
      </w:divBdr>
    </w:div>
    <w:div w:id="40401522">
      <w:bodyDiv w:val="1"/>
      <w:marLeft w:val="0"/>
      <w:marRight w:val="0"/>
      <w:marTop w:val="0"/>
      <w:marBottom w:val="0"/>
      <w:divBdr>
        <w:top w:val="none" w:sz="0" w:space="0" w:color="auto"/>
        <w:left w:val="none" w:sz="0" w:space="0" w:color="auto"/>
        <w:bottom w:val="none" w:sz="0" w:space="0" w:color="auto"/>
        <w:right w:val="none" w:sz="0" w:space="0" w:color="auto"/>
      </w:divBdr>
    </w:div>
    <w:div w:id="43876104">
      <w:bodyDiv w:val="1"/>
      <w:marLeft w:val="0"/>
      <w:marRight w:val="0"/>
      <w:marTop w:val="0"/>
      <w:marBottom w:val="0"/>
      <w:divBdr>
        <w:top w:val="none" w:sz="0" w:space="0" w:color="auto"/>
        <w:left w:val="none" w:sz="0" w:space="0" w:color="auto"/>
        <w:bottom w:val="none" w:sz="0" w:space="0" w:color="auto"/>
        <w:right w:val="none" w:sz="0" w:space="0" w:color="auto"/>
      </w:divBdr>
    </w:div>
    <w:div w:id="67963019">
      <w:bodyDiv w:val="1"/>
      <w:marLeft w:val="0"/>
      <w:marRight w:val="0"/>
      <w:marTop w:val="0"/>
      <w:marBottom w:val="0"/>
      <w:divBdr>
        <w:top w:val="none" w:sz="0" w:space="0" w:color="auto"/>
        <w:left w:val="none" w:sz="0" w:space="0" w:color="auto"/>
        <w:bottom w:val="none" w:sz="0" w:space="0" w:color="auto"/>
        <w:right w:val="none" w:sz="0" w:space="0" w:color="auto"/>
      </w:divBdr>
    </w:div>
    <w:div w:id="77792505">
      <w:bodyDiv w:val="1"/>
      <w:marLeft w:val="0"/>
      <w:marRight w:val="0"/>
      <w:marTop w:val="0"/>
      <w:marBottom w:val="0"/>
      <w:divBdr>
        <w:top w:val="none" w:sz="0" w:space="0" w:color="auto"/>
        <w:left w:val="none" w:sz="0" w:space="0" w:color="auto"/>
        <w:bottom w:val="none" w:sz="0" w:space="0" w:color="auto"/>
        <w:right w:val="none" w:sz="0" w:space="0" w:color="auto"/>
      </w:divBdr>
    </w:div>
    <w:div w:id="90394323">
      <w:bodyDiv w:val="1"/>
      <w:marLeft w:val="0"/>
      <w:marRight w:val="0"/>
      <w:marTop w:val="0"/>
      <w:marBottom w:val="0"/>
      <w:divBdr>
        <w:top w:val="none" w:sz="0" w:space="0" w:color="auto"/>
        <w:left w:val="none" w:sz="0" w:space="0" w:color="auto"/>
        <w:bottom w:val="none" w:sz="0" w:space="0" w:color="auto"/>
        <w:right w:val="none" w:sz="0" w:space="0" w:color="auto"/>
      </w:divBdr>
    </w:div>
    <w:div w:id="90862974">
      <w:bodyDiv w:val="1"/>
      <w:marLeft w:val="0"/>
      <w:marRight w:val="0"/>
      <w:marTop w:val="0"/>
      <w:marBottom w:val="0"/>
      <w:divBdr>
        <w:top w:val="none" w:sz="0" w:space="0" w:color="auto"/>
        <w:left w:val="none" w:sz="0" w:space="0" w:color="auto"/>
        <w:bottom w:val="none" w:sz="0" w:space="0" w:color="auto"/>
        <w:right w:val="none" w:sz="0" w:space="0" w:color="auto"/>
      </w:divBdr>
    </w:div>
    <w:div w:id="104346884">
      <w:bodyDiv w:val="1"/>
      <w:marLeft w:val="0"/>
      <w:marRight w:val="0"/>
      <w:marTop w:val="0"/>
      <w:marBottom w:val="0"/>
      <w:divBdr>
        <w:top w:val="none" w:sz="0" w:space="0" w:color="auto"/>
        <w:left w:val="none" w:sz="0" w:space="0" w:color="auto"/>
        <w:bottom w:val="none" w:sz="0" w:space="0" w:color="auto"/>
        <w:right w:val="none" w:sz="0" w:space="0" w:color="auto"/>
      </w:divBdr>
    </w:div>
    <w:div w:id="115098988">
      <w:bodyDiv w:val="1"/>
      <w:marLeft w:val="0"/>
      <w:marRight w:val="0"/>
      <w:marTop w:val="0"/>
      <w:marBottom w:val="0"/>
      <w:divBdr>
        <w:top w:val="none" w:sz="0" w:space="0" w:color="auto"/>
        <w:left w:val="none" w:sz="0" w:space="0" w:color="auto"/>
        <w:bottom w:val="none" w:sz="0" w:space="0" w:color="auto"/>
        <w:right w:val="none" w:sz="0" w:space="0" w:color="auto"/>
      </w:divBdr>
    </w:div>
    <w:div w:id="128129960">
      <w:bodyDiv w:val="1"/>
      <w:marLeft w:val="0"/>
      <w:marRight w:val="0"/>
      <w:marTop w:val="0"/>
      <w:marBottom w:val="0"/>
      <w:divBdr>
        <w:top w:val="none" w:sz="0" w:space="0" w:color="auto"/>
        <w:left w:val="none" w:sz="0" w:space="0" w:color="auto"/>
        <w:bottom w:val="none" w:sz="0" w:space="0" w:color="auto"/>
        <w:right w:val="none" w:sz="0" w:space="0" w:color="auto"/>
      </w:divBdr>
    </w:div>
    <w:div w:id="129516720">
      <w:bodyDiv w:val="1"/>
      <w:marLeft w:val="0"/>
      <w:marRight w:val="0"/>
      <w:marTop w:val="0"/>
      <w:marBottom w:val="0"/>
      <w:divBdr>
        <w:top w:val="none" w:sz="0" w:space="0" w:color="auto"/>
        <w:left w:val="none" w:sz="0" w:space="0" w:color="auto"/>
        <w:bottom w:val="none" w:sz="0" w:space="0" w:color="auto"/>
        <w:right w:val="none" w:sz="0" w:space="0" w:color="auto"/>
      </w:divBdr>
    </w:div>
    <w:div w:id="143392953">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99585664">
      <w:bodyDiv w:val="1"/>
      <w:marLeft w:val="0"/>
      <w:marRight w:val="0"/>
      <w:marTop w:val="0"/>
      <w:marBottom w:val="0"/>
      <w:divBdr>
        <w:top w:val="none" w:sz="0" w:space="0" w:color="auto"/>
        <w:left w:val="none" w:sz="0" w:space="0" w:color="auto"/>
        <w:bottom w:val="none" w:sz="0" w:space="0" w:color="auto"/>
        <w:right w:val="none" w:sz="0" w:space="0" w:color="auto"/>
      </w:divBdr>
    </w:div>
    <w:div w:id="227344393">
      <w:bodyDiv w:val="1"/>
      <w:marLeft w:val="0"/>
      <w:marRight w:val="0"/>
      <w:marTop w:val="0"/>
      <w:marBottom w:val="0"/>
      <w:divBdr>
        <w:top w:val="none" w:sz="0" w:space="0" w:color="auto"/>
        <w:left w:val="none" w:sz="0" w:space="0" w:color="auto"/>
        <w:bottom w:val="none" w:sz="0" w:space="0" w:color="auto"/>
        <w:right w:val="none" w:sz="0" w:space="0" w:color="auto"/>
      </w:divBdr>
    </w:div>
    <w:div w:id="229267581">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6111732">
      <w:bodyDiv w:val="1"/>
      <w:marLeft w:val="0"/>
      <w:marRight w:val="0"/>
      <w:marTop w:val="0"/>
      <w:marBottom w:val="0"/>
      <w:divBdr>
        <w:top w:val="none" w:sz="0" w:space="0" w:color="auto"/>
        <w:left w:val="none" w:sz="0" w:space="0" w:color="auto"/>
        <w:bottom w:val="none" w:sz="0" w:space="0" w:color="auto"/>
        <w:right w:val="none" w:sz="0" w:space="0" w:color="auto"/>
      </w:divBdr>
    </w:div>
    <w:div w:id="247887679">
      <w:bodyDiv w:val="1"/>
      <w:marLeft w:val="0"/>
      <w:marRight w:val="0"/>
      <w:marTop w:val="0"/>
      <w:marBottom w:val="0"/>
      <w:divBdr>
        <w:top w:val="none" w:sz="0" w:space="0" w:color="auto"/>
        <w:left w:val="none" w:sz="0" w:space="0" w:color="auto"/>
        <w:bottom w:val="none" w:sz="0" w:space="0" w:color="auto"/>
        <w:right w:val="none" w:sz="0" w:space="0" w:color="auto"/>
      </w:divBdr>
    </w:div>
    <w:div w:id="257256537">
      <w:bodyDiv w:val="1"/>
      <w:marLeft w:val="0"/>
      <w:marRight w:val="0"/>
      <w:marTop w:val="0"/>
      <w:marBottom w:val="0"/>
      <w:divBdr>
        <w:top w:val="none" w:sz="0" w:space="0" w:color="auto"/>
        <w:left w:val="none" w:sz="0" w:space="0" w:color="auto"/>
        <w:bottom w:val="none" w:sz="0" w:space="0" w:color="auto"/>
        <w:right w:val="none" w:sz="0" w:space="0" w:color="auto"/>
      </w:divBdr>
    </w:div>
    <w:div w:id="274142462">
      <w:bodyDiv w:val="1"/>
      <w:marLeft w:val="0"/>
      <w:marRight w:val="0"/>
      <w:marTop w:val="0"/>
      <w:marBottom w:val="0"/>
      <w:divBdr>
        <w:top w:val="none" w:sz="0" w:space="0" w:color="auto"/>
        <w:left w:val="none" w:sz="0" w:space="0" w:color="auto"/>
        <w:bottom w:val="none" w:sz="0" w:space="0" w:color="auto"/>
        <w:right w:val="none" w:sz="0" w:space="0" w:color="auto"/>
      </w:divBdr>
    </w:div>
    <w:div w:id="340353451">
      <w:bodyDiv w:val="1"/>
      <w:marLeft w:val="0"/>
      <w:marRight w:val="0"/>
      <w:marTop w:val="0"/>
      <w:marBottom w:val="0"/>
      <w:divBdr>
        <w:top w:val="none" w:sz="0" w:space="0" w:color="auto"/>
        <w:left w:val="none" w:sz="0" w:space="0" w:color="auto"/>
        <w:bottom w:val="none" w:sz="0" w:space="0" w:color="auto"/>
        <w:right w:val="none" w:sz="0" w:space="0" w:color="auto"/>
      </w:divBdr>
    </w:div>
    <w:div w:id="356004015">
      <w:bodyDiv w:val="1"/>
      <w:marLeft w:val="0"/>
      <w:marRight w:val="0"/>
      <w:marTop w:val="0"/>
      <w:marBottom w:val="0"/>
      <w:divBdr>
        <w:top w:val="none" w:sz="0" w:space="0" w:color="auto"/>
        <w:left w:val="none" w:sz="0" w:space="0" w:color="auto"/>
        <w:bottom w:val="none" w:sz="0" w:space="0" w:color="auto"/>
        <w:right w:val="none" w:sz="0" w:space="0" w:color="auto"/>
      </w:divBdr>
    </w:div>
    <w:div w:id="393092010">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51020112">
      <w:bodyDiv w:val="1"/>
      <w:marLeft w:val="0"/>
      <w:marRight w:val="0"/>
      <w:marTop w:val="0"/>
      <w:marBottom w:val="0"/>
      <w:divBdr>
        <w:top w:val="none" w:sz="0" w:space="0" w:color="auto"/>
        <w:left w:val="none" w:sz="0" w:space="0" w:color="auto"/>
        <w:bottom w:val="none" w:sz="0" w:space="0" w:color="auto"/>
        <w:right w:val="none" w:sz="0" w:space="0" w:color="auto"/>
      </w:divBdr>
    </w:div>
    <w:div w:id="529806929">
      <w:bodyDiv w:val="1"/>
      <w:marLeft w:val="0"/>
      <w:marRight w:val="0"/>
      <w:marTop w:val="0"/>
      <w:marBottom w:val="0"/>
      <w:divBdr>
        <w:top w:val="none" w:sz="0" w:space="0" w:color="auto"/>
        <w:left w:val="none" w:sz="0" w:space="0" w:color="auto"/>
        <w:bottom w:val="none" w:sz="0" w:space="0" w:color="auto"/>
        <w:right w:val="none" w:sz="0" w:space="0" w:color="auto"/>
      </w:divBdr>
    </w:div>
    <w:div w:id="576746685">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23268761">
      <w:bodyDiv w:val="1"/>
      <w:marLeft w:val="0"/>
      <w:marRight w:val="0"/>
      <w:marTop w:val="0"/>
      <w:marBottom w:val="0"/>
      <w:divBdr>
        <w:top w:val="none" w:sz="0" w:space="0" w:color="auto"/>
        <w:left w:val="none" w:sz="0" w:space="0" w:color="auto"/>
        <w:bottom w:val="none" w:sz="0" w:space="0" w:color="auto"/>
        <w:right w:val="none" w:sz="0" w:space="0" w:color="auto"/>
      </w:divBdr>
    </w:div>
    <w:div w:id="651444194">
      <w:bodyDiv w:val="1"/>
      <w:marLeft w:val="0"/>
      <w:marRight w:val="0"/>
      <w:marTop w:val="0"/>
      <w:marBottom w:val="0"/>
      <w:divBdr>
        <w:top w:val="none" w:sz="0" w:space="0" w:color="auto"/>
        <w:left w:val="none" w:sz="0" w:space="0" w:color="auto"/>
        <w:bottom w:val="none" w:sz="0" w:space="0" w:color="auto"/>
        <w:right w:val="none" w:sz="0" w:space="0" w:color="auto"/>
      </w:divBdr>
    </w:div>
    <w:div w:id="665011170">
      <w:bodyDiv w:val="1"/>
      <w:marLeft w:val="0"/>
      <w:marRight w:val="0"/>
      <w:marTop w:val="0"/>
      <w:marBottom w:val="0"/>
      <w:divBdr>
        <w:top w:val="none" w:sz="0" w:space="0" w:color="auto"/>
        <w:left w:val="none" w:sz="0" w:space="0" w:color="auto"/>
        <w:bottom w:val="none" w:sz="0" w:space="0" w:color="auto"/>
        <w:right w:val="none" w:sz="0" w:space="0" w:color="auto"/>
      </w:divBdr>
    </w:div>
    <w:div w:id="691037175">
      <w:bodyDiv w:val="1"/>
      <w:marLeft w:val="0"/>
      <w:marRight w:val="0"/>
      <w:marTop w:val="0"/>
      <w:marBottom w:val="0"/>
      <w:divBdr>
        <w:top w:val="none" w:sz="0" w:space="0" w:color="auto"/>
        <w:left w:val="none" w:sz="0" w:space="0" w:color="auto"/>
        <w:bottom w:val="none" w:sz="0" w:space="0" w:color="auto"/>
        <w:right w:val="none" w:sz="0" w:space="0" w:color="auto"/>
      </w:divBdr>
    </w:div>
    <w:div w:id="691880127">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51514112">
      <w:bodyDiv w:val="1"/>
      <w:marLeft w:val="0"/>
      <w:marRight w:val="0"/>
      <w:marTop w:val="0"/>
      <w:marBottom w:val="0"/>
      <w:divBdr>
        <w:top w:val="none" w:sz="0" w:space="0" w:color="auto"/>
        <w:left w:val="none" w:sz="0" w:space="0" w:color="auto"/>
        <w:bottom w:val="none" w:sz="0" w:space="0" w:color="auto"/>
        <w:right w:val="none" w:sz="0" w:space="0" w:color="auto"/>
      </w:divBdr>
    </w:div>
    <w:div w:id="762410283">
      <w:bodyDiv w:val="1"/>
      <w:marLeft w:val="0"/>
      <w:marRight w:val="0"/>
      <w:marTop w:val="0"/>
      <w:marBottom w:val="0"/>
      <w:divBdr>
        <w:top w:val="none" w:sz="0" w:space="0" w:color="auto"/>
        <w:left w:val="none" w:sz="0" w:space="0" w:color="auto"/>
        <w:bottom w:val="none" w:sz="0" w:space="0" w:color="auto"/>
        <w:right w:val="none" w:sz="0" w:space="0" w:color="auto"/>
      </w:divBdr>
    </w:div>
    <w:div w:id="762654253">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94249837">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54153873">
      <w:bodyDiv w:val="1"/>
      <w:marLeft w:val="0"/>
      <w:marRight w:val="0"/>
      <w:marTop w:val="0"/>
      <w:marBottom w:val="0"/>
      <w:divBdr>
        <w:top w:val="none" w:sz="0" w:space="0" w:color="auto"/>
        <w:left w:val="none" w:sz="0" w:space="0" w:color="auto"/>
        <w:bottom w:val="none" w:sz="0" w:space="0" w:color="auto"/>
        <w:right w:val="none" w:sz="0" w:space="0" w:color="auto"/>
      </w:divBdr>
    </w:div>
    <w:div w:id="919172496">
      <w:bodyDiv w:val="1"/>
      <w:marLeft w:val="0"/>
      <w:marRight w:val="0"/>
      <w:marTop w:val="0"/>
      <w:marBottom w:val="0"/>
      <w:divBdr>
        <w:top w:val="none" w:sz="0" w:space="0" w:color="auto"/>
        <w:left w:val="none" w:sz="0" w:space="0" w:color="auto"/>
        <w:bottom w:val="none" w:sz="0" w:space="0" w:color="auto"/>
        <w:right w:val="none" w:sz="0" w:space="0" w:color="auto"/>
      </w:divBdr>
    </w:div>
    <w:div w:id="987057464">
      <w:bodyDiv w:val="1"/>
      <w:marLeft w:val="0"/>
      <w:marRight w:val="0"/>
      <w:marTop w:val="0"/>
      <w:marBottom w:val="0"/>
      <w:divBdr>
        <w:top w:val="none" w:sz="0" w:space="0" w:color="auto"/>
        <w:left w:val="none" w:sz="0" w:space="0" w:color="auto"/>
        <w:bottom w:val="none" w:sz="0" w:space="0" w:color="auto"/>
        <w:right w:val="none" w:sz="0" w:space="0" w:color="auto"/>
      </w:divBdr>
    </w:div>
    <w:div w:id="1073163822">
      <w:bodyDiv w:val="1"/>
      <w:marLeft w:val="0"/>
      <w:marRight w:val="0"/>
      <w:marTop w:val="0"/>
      <w:marBottom w:val="0"/>
      <w:divBdr>
        <w:top w:val="none" w:sz="0" w:space="0" w:color="auto"/>
        <w:left w:val="none" w:sz="0" w:space="0" w:color="auto"/>
        <w:bottom w:val="none" w:sz="0" w:space="0" w:color="auto"/>
        <w:right w:val="none" w:sz="0" w:space="0" w:color="auto"/>
      </w:divBdr>
    </w:div>
    <w:div w:id="1089693519">
      <w:bodyDiv w:val="1"/>
      <w:marLeft w:val="0"/>
      <w:marRight w:val="0"/>
      <w:marTop w:val="0"/>
      <w:marBottom w:val="0"/>
      <w:divBdr>
        <w:top w:val="none" w:sz="0" w:space="0" w:color="auto"/>
        <w:left w:val="none" w:sz="0" w:space="0" w:color="auto"/>
        <w:bottom w:val="none" w:sz="0" w:space="0" w:color="auto"/>
        <w:right w:val="none" w:sz="0" w:space="0" w:color="auto"/>
      </w:divBdr>
    </w:div>
    <w:div w:id="1096054799">
      <w:bodyDiv w:val="1"/>
      <w:marLeft w:val="0"/>
      <w:marRight w:val="0"/>
      <w:marTop w:val="0"/>
      <w:marBottom w:val="0"/>
      <w:divBdr>
        <w:top w:val="none" w:sz="0" w:space="0" w:color="auto"/>
        <w:left w:val="none" w:sz="0" w:space="0" w:color="auto"/>
        <w:bottom w:val="none" w:sz="0" w:space="0" w:color="auto"/>
        <w:right w:val="none" w:sz="0" w:space="0" w:color="auto"/>
      </w:divBdr>
    </w:div>
    <w:div w:id="1125730393">
      <w:bodyDiv w:val="1"/>
      <w:marLeft w:val="0"/>
      <w:marRight w:val="0"/>
      <w:marTop w:val="0"/>
      <w:marBottom w:val="0"/>
      <w:divBdr>
        <w:top w:val="none" w:sz="0" w:space="0" w:color="auto"/>
        <w:left w:val="none" w:sz="0" w:space="0" w:color="auto"/>
        <w:bottom w:val="none" w:sz="0" w:space="0" w:color="auto"/>
        <w:right w:val="none" w:sz="0" w:space="0" w:color="auto"/>
      </w:divBdr>
    </w:div>
    <w:div w:id="1156065884">
      <w:bodyDiv w:val="1"/>
      <w:marLeft w:val="0"/>
      <w:marRight w:val="0"/>
      <w:marTop w:val="0"/>
      <w:marBottom w:val="0"/>
      <w:divBdr>
        <w:top w:val="none" w:sz="0" w:space="0" w:color="auto"/>
        <w:left w:val="none" w:sz="0" w:space="0" w:color="auto"/>
        <w:bottom w:val="none" w:sz="0" w:space="0" w:color="auto"/>
        <w:right w:val="none" w:sz="0" w:space="0" w:color="auto"/>
      </w:divBdr>
    </w:div>
    <w:div w:id="1211965427">
      <w:bodyDiv w:val="1"/>
      <w:marLeft w:val="0"/>
      <w:marRight w:val="0"/>
      <w:marTop w:val="0"/>
      <w:marBottom w:val="0"/>
      <w:divBdr>
        <w:top w:val="none" w:sz="0" w:space="0" w:color="auto"/>
        <w:left w:val="none" w:sz="0" w:space="0" w:color="auto"/>
        <w:bottom w:val="none" w:sz="0" w:space="0" w:color="auto"/>
        <w:right w:val="none" w:sz="0" w:space="0" w:color="auto"/>
      </w:divBdr>
    </w:div>
    <w:div w:id="1217930816">
      <w:bodyDiv w:val="1"/>
      <w:marLeft w:val="0"/>
      <w:marRight w:val="0"/>
      <w:marTop w:val="0"/>
      <w:marBottom w:val="0"/>
      <w:divBdr>
        <w:top w:val="none" w:sz="0" w:space="0" w:color="auto"/>
        <w:left w:val="none" w:sz="0" w:space="0" w:color="auto"/>
        <w:bottom w:val="none" w:sz="0" w:space="0" w:color="auto"/>
        <w:right w:val="none" w:sz="0" w:space="0" w:color="auto"/>
      </w:divBdr>
    </w:div>
    <w:div w:id="1228959262">
      <w:bodyDiv w:val="1"/>
      <w:marLeft w:val="0"/>
      <w:marRight w:val="0"/>
      <w:marTop w:val="0"/>
      <w:marBottom w:val="0"/>
      <w:divBdr>
        <w:top w:val="none" w:sz="0" w:space="0" w:color="auto"/>
        <w:left w:val="none" w:sz="0" w:space="0" w:color="auto"/>
        <w:bottom w:val="none" w:sz="0" w:space="0" w:color="auto"/>
        <w:right w:val="none" w:sz="0" w:space="0" w:color="auto"/>
      </w:divBdr>
    </w:div>
    <w:div w:id="1249658622">
      <w:bodyDiv w:val="1"/>
      <w:marLeft w:val="0"/>
      <w:marRight w:val="0"/>
      <w:marTop w:val="0"/>
      <w:marBottom w:val="0"/>
      <w:divBdr>
        <w:top w:val="none" w:sz="0" w:space="0" w:color="auto"/>
        <w:left w:val="none" w:sz="0" w:space="0" w:color="auto"/>
        <w:bottom w:val="none" w:sz="0" w:space="0" w:color="auto"/>
        <w:right w:val="none" w:sz="0" w:space="0" w:color="auto"/>
      </w:divBdr>
    </w:div>
    <w:div w:id="1255745578">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75673649">
      <w:bodyDiv w:val="1"/>
      <w:marLeft w:val="0"/>
      <w:marRight w:val="0"/>
      <w:marTop w:val="0"/>
      <w:marBottom w:val="0"/>
      <w:divBdr>
        <w:top w:val="none" w:sz="0" w:space="0" w:color="auto"/>
        <w:left w:val="none" w:sz="0" w:space="0" w:color="auto"/>
        <w:bottom w:val="none" w:sz="0" w:space="0" w:color="auto"/>
        <w:right w:val="none" w:sz="0" w:space="0" w:color="auto"/>
      </w:divBdr>
    </w:div>
    <w:div w:id="132770672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9193039">
      <w:bodyDiv w:val="1"/>
      <w:marLeft w:val="0"/>
      <w:marRight w:val="0"/>
      <w:marTop w:val="0"/>
      <w:marBottom w:val="0"/>
      <w:divBdr>
        <w:top w:val="none" w:sz="0" w:space="0" w:color="auto"/>
        <w:left w:val="none" w:sz="0" w:space="0" w:color="auto"/>
        <w:bottom w:val="none" w:sz="0" w:space="0" w:color="auto"/>
        <w:right w:val="none" w:sz="0" w:space="0" w:color="auto"/>
      </w:divBdr>
    </w:div>
    <w:div w:id="1354768258">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1592239">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70254568">
      <w:bodyDiv w:val="1"/>
      <w:marLeft w:val="0"/>
      <w:marRight w:val="0"/>
      <w:marTop w:val="0"/>
      <w:marBottom w:val="0"/>
      <w:divBdr>
        <w:top w:val="none" w:sz="0" w:space="0" w:color="auto"/>
        <w:left w:val="none" w:sz="0" w:space="0" w:color="auto"/>
        <w:bottom w:val="none" w:sz="0" w:space="0" w:color="auto"/>
        <w:right w:val="none" w:sz="0" w:space="0" w:color="auto"/>
      </w:divBdr>
    </w:div>
    <w:div w:id="1385527204">
      <w:bodyDiv w:val="1"/>
      <w:marLeft w:val="0"/>
      <w:marRight w:val="0"/>
      <w:marTop w:val="0"/>
      <w:marBottom w:val="0"/>
      <w:divBdr>
        <w:top w:val="none" w:sz="0" w:space="0" w:color="auto"/>
        <w:left w:val="none" w:sz="0" w:space="0" w:color="auto"/>
        <w:bottom w:val="none" w:sz="0" w:space="0" w:color="auto"/>
        <w:right w:val="none" w:sz="0" w:space="0" w:color="auto"/>
      </w:divBdr>
    </w:div>
    <w:div w:id="1406338338">
      <w:bodyDiv w:val="1"/>
      <w:marLeft w:val="0"/>
      <w:marRight w:val="0"/>
      <w:marTop w:val="0"/>
      <w:marBottom w:val="0"/>
      <w:divBdr>
        <w:top w:val="none" w:sz="0" w:space="0" w:color="auto"/>
        <w:left w:val="none" w:sz="0" w:space="0" w:color="auto"/>
        <w:bottom w:val="none" w:sz="0" w:space="0" w:color="auto"/>
        <w:right w:val="none" w:sz="0" w:space="0" w:color="auto"/>
      </w:divBdr>
    </w:div>
    <w:div w:id="1426657005">
      <w:bodyDiv w:val="1"/>
      <w:marLeft w:val="0"/>
      <w:marRight w:val="0"/>
      <w:marTop w:val="0"/>
      <w:marBottom w:val="0"/>
      <w:divBdr>
        <w:top w:val="none" w:sz="0" w:space="0" w:color="auto"/>
        <w:left w:val="none" w:sz="0" w:space="0" w:color="auto"/>
        <w:bottom w:val="none" w:sz="0" w:space="0" w:color="auto"/>
        <w:right w:val="none" w:sz="0" w:space="0" w:color="auto"/>
      </w:divBdr>
    </w:div>
    <w:div w:id="1432045512">
      <w:bodyDiv w:val="1"/>
      <w:marLeft w:val="0"/>
      <w:marRight w:val="0"/>
      <w:marTop w:val="0"/>
      <w:marBottom w:val="0"/>
      <w:divBdr>
        <w:top w:val="none" w:sz="0" w:space="0" w:color="auto"/>
        <w:left w:val="none" w:sz="0" w:space="0" w:color="auto"/>
        <w:bottom w:val="none" w:sz="0" w:space="0" w:color="auto"/>
        <w:right w:val="none" w:sz="0" w:space="0" w:color="auto"/>
      </w:divBdr>
    </w:div>
    <w:div w:id="1442723022">
      <w:bodyDiv w:val="1"/>
      <w:marLeft w:val="0"/>
      <w:marRight w:val="0"/>
      <w:marTop w:val="0"/>
      <w:marBottom w:val="0"/>
      <w:divBdr>
        <w:top w:val="none" w:sz="0" w:space="0" w:color="auto"/>
        <w:left w:val="none" w:sz="0" w:space="0" w:color="auto"/>
        <w:bottom w:val="none" w:sz="0" w:space="0" w:color="auto"/>
        <w:right w:val="none" w:sz="0" w:space="0" w:color="auto"/>
      </w:divBdr>
    </w:div>
    <w:div w:id="1450318470">
      <w:bodyDiv w:val="1"/>
      <w:marLeft w:val="0"/>
      <w:marRight w:val="0"/>
      <w:marTop w:val="0"/>
      <w:marBottom w:val="0"/>
      <w:divBdr>
        <w:top w:val="none" w:sz="0" w:space="0" w:color="auto"/>
        <w:left w:val="none" w:sz="0" w:space="0" w:color="auto"/>
        <w:bottom w:val="none" w:sz="0" w:space="0" w:color="auto"/>
        <w:right w:val="none" w:sz="0" w:space="0" w:color="auto"/>
      </w:divBdr>
    </w:div>
    <w:div w:id="1450666314">
      <w:bodyDiv w:val="1"/>
      <w:marLeft w:val="0"/>
      <w:marRight w:val="0"/>
      <w:marTop w:val="0"/>
      <w:marBottom w:val="0"/>
      <w:divBdr>
        <w:top w:val="none" w:sz="0" w:space="0" w:color="auto"/>
        <w:left w:val="none" w:sz="0" w:space="0" w:color="auto"/>
        <w:bottom w:val="none" w:sz="0" w:space="0" w:color="auto"/>
        <w:right w:val="none" w:sz="0" w:space="0" w:color="auto"/>
      </w:divBdr>
    </w:div>
    <w:div w:id="1459226858">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489900168">
      <w:bodyDiv w:val="1"/>
      <w:marLeft w:val="0"/>
      <w:marRight w:val="0"/>
      <w:marTop w:val="0"/>
      <w:marBottom w:val="0"/>
      <w:divBdr>
        <w:top w:val="none" w:sz="0" w:space="0" w:color="auto"/>
        <w:left w:val="none" w:sz="0" w:space="0" w:color="auto"/>
        <w:bottom w:val="none" w:sz="0" w:space="0" w:color="auto"/>
        <w:right w:val="none" w:sz="0" w:space="0" w:color="auto"/>
      </w:divBdr>
    </w:div>
    <w:div w:id="1515418853">
      <w:bodyDiv w:val="1"/>
      <w:marLeft w:val="0"/>
      <w:marRight w:val="0"/>
      <w:marTop w:val="0"/>
      <w:marBottom w:val="0"/>
      <w:divBdr>
        <w:top w:val="none" w:sz="0" w:space="0" w:color="auto"/>
        <w:left w:val="none" w:sz="0" w:space="0" w:color="auto"/>
        <w:bottom w:val="none" w:sz="0" w:space="0" w:color="auto"/>
        <w:right w:val="none" w:sz="0" w:space="0" w:color="auto"/>
      </w:divBdr>
    </w:div>
    <w:div w:id="1527982244">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55241064">
      <w:bodyDiv w:val="1"/>
      <w:marLeft w:val="0"/>
      <w:marRight w:val="0"/>
      <w:marTop w:val="0"/>
      <w:marBottom w:val="0"/>
      <w:divBdr>
        <w:top w:val="none" w:sz="0" w:space="0" w:color="auto"/>
        <w:left w:val="none" w:sz="0" w:space="0" w:color="auto"/>
        <w:bottom w:val="none" w:sz="0" w:space="0" w:color="auto"/>
        <w:right w:val="none" w:sz="0" w:space="0" w:color="auto"/>
      </w:divBdr>
    </w:div>
    <w:div w:id="1584490933">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03613475">
      <w:bodyDiv w:val="1"/>
      <w:marLeft w:val="0"/>
      <w:marRight w:val="0"/>
      <w:marTop w:val="0"/>
      <w:marBottom w:val="0"/>
      <w:divBdr>
        <w:top w:val="none" w:sz="0" w:space="0" w:color="auto"/>
        <w:left w:val="none" w:sz="0" w:space="0" w:color="auto"/>
        <w:bottom w:val="none" w:sz="0" w:space="0" w:color="auto"/>
        <w:right w:val="none" w:sz="0" w:space="0" w:color="auto"/>
      </w:divBdr>
    </w:div>
    <w:div w:id="1615357979">
      <w:bodyDiv w:val="1"/>
      <w:marLeft w:val="0"/>
      <w:marRight w:val="0"/>
      <w:marTop w:val="0"/>
      <w:marBottom w:val="0"/>
      <w:divBdr>
        <w:top w:val="none" w:sz="0" w:space="0" w:color="auto"/>
        <w:left w:val="none" w:sz="0" w:space="0" w:color="auto"/>
        <w:bottom w:val="none" w:sz="0" w:space="0" w:color="auto"/>
        <w:right w:val="none" w:sz="0" w:space="0" w:color="auto"/>
      </w:divBdr>
    </w:div>
    <w:div w:id="1624992696">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89285213">
      <w:bodyDiv w:val="1"/>
      <w:marLeft w:val="0"/>
      <w:marRight w:val="0"/>
      <w:marTop w:val="0"/>
      <w:marBottom w:val="0"/>
      <w:divBdr>
        <w:top w:val="none" w:sz="0" w:space="0" w:color="auto"/>
        <w:left w:val="none" w:sz="0" w:space="0" w:color="auto"/>
        <w:bottom w:val="none" w:sz="0" w:space="0" w:color="auto"/>
        <w:right w:val="none" w:sz="0" w:space="0" w:color="auto"/>
      </w:divBdr>
    </w:div>
    <w:div w:id="1695963905">
      <w:bodyDiv w:val="1"/>
      <w:marLeft w:val="0"/>
      <w:marRight w:val="0"/>
      <w:marTop w:val="0"/>
      <w:marBottom w:val="0"/>
      <w:divBdr>
        <w:top w:val="none" w:sz="0" w:space="0" w:color="auto"/>
        <w:left w:val="none" w:sz="0" w:space="0" w:color="auto"/>
        <w:bottom w:val="none" w:sz="0" w:space="0" w:color="auto"/>
        <w:right w:val="none" w:sz="0" w:space="0" w:color="auto"/>
      </w:divBdr>
    </w:div>
    <w:div w:id="1713069584">
      <w:bodyDiv w:val="1"/>
      <w:marLeft w:val="0"/>
      <w:marRight w:val="0"/>
      <w:marTop w:val="0"/>
      <w:marBottom w:val="0"/>
      <w:divBdr>
        <w:top w:val="none" w:sz="0" w:space="0" w:color="auto"/>
        <w:left w:val="none" w:sz="0" w:space="0" w:color="auto"/>
        <w:bottom w:val="none" w:sz="0" w:space="0" w:color="auto"/>
        <w:right w:val="none" w:sz="0" w:space="0" w:color="auto"/>
      </w:divBdr>
    </w:div>
    <w:div w:id="1716662676">
      <w:bodyDiv w:val="1"/>
      <w:marLeft w:val="0"/>
      <w:marRight w:val="0"/>
      <w:marTop w:val="0"/>
      <w:marBottom w:val="0"/>
      <w:divBdr>
        <w:top w:val="none" w:sz="0" w:space="0" w:color="auto"/>
        <w:left w:val="none" w:sz="0" w:space="0" w:color="auto"/>
        <w:bottom w:val="none" w:sz="0" w:space="0" w:color="auto"/>
        <w:right w:val="none" w:sz="0" w:space="0" w:color="auto"/>
      </w:divBdr>
    </w:div>
    <w:div w:id="1720399504">
      <w:bodyDiv w:val="1"/>
      <w:marLeft w:val="0"/>
      <w:marRight w:val="0"/>
      <w:marTop w:val="0"/>
      <w:marBottom w:val="0"/>
      <w:divBdr>
        <w:top w:val="none" w:sz="0" w:space="0" w:color="auto"/>
        <w:left w:val="none" w:sz="0" w:space="0" w:color="auto"/>
        <w:bottom w:val="none" w:sz="0" w:space="0" w:color="auto"/>
        <w:right w:val="none" w:sz="0" w:space="0" w:color="auto"/>
      </w:divBdr>
    </w:div>
    <w:div w:id="1748959963">
      <w:bodyDiv w:val="1"/>
      <w:marLeft w:val="0"/>
      <w:marRight w:val="0"/>
      <w:marTop w:val="0"/>
      <w:marBottom w:val="0"/>
      <w:divBdr>
        <w:top w:val="none" w:sz="0" w:space="0" w:color="auto"/>
        <w:left w:val="none" w:sz="0" w:space="0" w:color="auto"/>
        <w:bottom w:val="none" w:sz="0" w:space="0" w:color="auto"/>
        <w:right w:val="none" w:sz="0" w:space="0" w:color="auto"/>
      </w:divBdr>
    </w:div>
    <w:div w:id="1758867667">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4253378">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11170384">
      <w:bodyDiv w:val="1"/>
      <w:marLeft w:val="0"/>
      <w:marRight w:val="0"/>
      <w:marTop w:val="0"/>
      <w:marBottom w:val="0"/>
      <w:divBdr>
        <w:top w:val="none" w:sz="0" w:space="0" w:color="auto"/>
        <w:left w:val="none" w:sz="0" w:space="0" w:color="auto"/>
        <w:bottom w:val="none" w:sz="0" w:space="0" w:color="auto"/>
        <w:right w:val="none" w:sz="0" w:space="0" w:color="auto"/>
      </w:divBdr>
    </w:div>
    <w:div w:id="1848863238">
      <w:bodyDiv w:val="1"/>
      <w:marLeft w:val="0"/>
      <w:marRight w:val="0"/>
      <w:marTop w:val="0"/>
      <w:marBottom w:val="0"/>
      <w:divBdr>
        <w:top w:val="none" w:sz="0" w:space="0" w:color="auto"/>
        <w:left w:val="none" w:sz="0" w:space="0" w:color="auto"/>
        <w:bottom w:val="none" w:sz="0" w:space="0" w:color="auto"/>
        <w:right w:val="none" w:sz="0" w:space="0" w:color="auto"/>
      </w:divBdr>
    </w:div>
    <w:div w:id="1905992957">
      <w:bodyDiv w:val="1"/>
      <w:marLeft w:val="0"/>
      <w:marRight w:val="0"/>
      <w:marTop w:val="0"/>
      <w:marBottom w:val="0"/>
      <w:divBdr>
        <w:top w:val="none" w:sz="0" w:space="0" w:color="auto"/>
        <w:left w:val="none" w:sz="0" w:space="0" w:color="auto"/>
        <w:bottom w:val="none" w:sz="0" w:space="0" w:color="auto"/>
        <w:right w:val="none" w:sz="0" w:space="0" w:color="auto"/>
      </w:divBdr>
    </w:div>
    <w:div w:id="1923221246">
      <w:bodyDiv w:val="1"/>
      <w:marLeft w:val="0"/>
      <w:marRight w:val="0"/>
      <w:marTop w:val="0"/>
      <w:marBottom w:val="0"/>
      <w:divBdr>
        <w:top w:val="none" w:sz="0" w:space="0" w:color="auto"/>
        <w:left w:val="none" w:sz="0" w:space="0" w:color="auto"/>
        <w:bottom w:val="none" w:sz="0" w:space="0" w:color="auto"/>
        <w:right w:val="none" w:sz="0" w:space="0" w:color="auto"/>
      </w:divBdr>
    </w:div>
    <w:div w:id="1962565006">
      <w:bodyDiv w:val="1"/>
      <w:marLeft w:val="0"/>
      <w:marRight w:val="0"/>
      <w:marTop w:val="0"/>
      <w:marBottom w:val="0"/>
      <w:divBdr>
        <w:top w:val="none" w:sz="0" w:space="0" w:color="auto"/>
        <w:left w:val="none" w:sz="0" w:space="0" w:color="auto"/>
        <w:bottom w:val="none" w:sz="0" w:space="0" w:color="auto"/>
        <w:right w:val="none" w:sz="0" w:space="0" w:color="auto"/>
      </w:divBdr>
    </w:div>
    <w:div w:id="1969317253">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82035736">
      <w:bodyDiv w:val="1"/>
      <w:marLeft w:val="0"/>
      <w:marRight w:val="0"/>
      <w:marTop w:val="0"/>
      <w:marBottom w:val="0"/>
      <w:divBdr>
        <w:top w:val="none" w:sz="0" w:space="0" w:color="auto"/>
        <w:left w:val="none" w:sz="0" w:space="0" w:color="auto"/>
        <w:bottom w:val="none" w:sz="0" w:space="0" w:color="auto"/>
        <w:right w:val="none" w:sz="0" w:space="0" w:color="auto"/>
      </w:divBdr>
    </w:div>
    <w:div w:id="2009867638">
      <w:bodyDiv w:val="1"/>
      <w:marLeft w:val="0"/>
      <w:marRight w:val="0"/>
      <w:marTop w:val="0"/>
      <w:marBottom w:val="0"/>
      <w:divBdr>
        <w:top w:val="none" w:sz="0" w:space="0" w:color="auto"/>
        <w:left w:val="none" w:sz="0" w:space="0" w:color="auto"/>
        <w:bottom w:val="none" w:sz="0" w:space="0" w:color="auto"/>
        <w:right w:val="none" w:sz="0" w:space="0" w:color="auto"/>
      </w:divBdr>
    </w:div>
    <w:div w:id="2036808046">
      <w:bodyDiv w:val="1"/>
      <w:marLeft w:val="0"/>
      <w:marRight w:val="0"/>
      <w:marTop w:val="0"/>
      <w:marBottom w:val="0"/>
      <w:divBdr>
        <w:top w:val="none" w:sz="0" w:space="0" w:color="auto"/>
        <w:left w:val="none" w:sz="0" w:space="0" w:color="auto"/>
        <w:bottom w:val="none" w:sz="0" w:space="0" w:color="auto"/>
        <w:right w:val="none" w:sz="0" w:space="0" w:color="auto"/>
      </w:divBdr>
    </w:div>
    <w:div w:id="2048530684">
      <w:bodyDiv w:val="1"/>
      <w:marLeft w:val="0"/>
      <w:marRight w:val="0"/>
      <w:marTop w:val="0"/>
      <w:marBottom w:val="0"/>
      <w:divBdr>
        <w:top w:val="none" w:sz="0" w:space="0" w:color="auto"/>
        <w:left w:val="none" w:sz="0" w:space="0" w:color="auto"/>
        <w:bottom w:val="none" w:sz="0" w:space="0" w:color="auto"/>
        <w:right w:val="none" w:sz="0" w:space="0" w:color="auto"/>
      </w:divBdr>
    </w:div>
    <w:div w:id="2099710776">
      <w:bodyDiv w:val="1"/>
      <w:marLeft w:val="0"/>
      <w:marRight w:val="0"/>
      <w:marTop w:val="0"/>
      <w:marBottom w:val="0"/>
      <w:divBdr>
        <w:top w:val="none" w:sz="0" w:space="0" w:color="auto"/>
        <w:left w:val="none" w:sz="0" w:space="0" w:color="auto"/>
        <w:bottom w:val="none" w:sz="0" w:space="0" w:color="auto"/>
        <w:right w:val="none" w:sz="0" w:space="0" w:color="auto"/>
      </w:divBdr>
    </w:div>
    <w:div w:id="2105373065">
      <w:bodyDiv w:val="1"/>
      <w:marLeft w:val="0"/>
      <w:marRight w:val="0"/>
      <w:marTop w:val="0"/>
      <w:marBottom w:val="0"/>
      <w:divBdr>
        <w:top w:val="none" w:sz="0" w:space="0" w:color="auto"/>
        <w:left w:val="none" w:sz="0" w:space="0" w:color="auto"/>
        <w:bottom w:val="none" w:sz="0" w:space="0" w:color="auto"/>
        <w:right w:val="none" w:sz="0" w:space="0" w:color="auto"/>
      </w:divBdr>
    </w:div>
    <w:div w:id="2115204704">
      <w:bodyDiv w:val="1"/>
      <w:marLeft w:val="0"/>
      <w:marRight w:val="0"/>
      <w:marTop w:val="0"/>
      <w:marBottom w:val="0"/>
      <w:divBdr>
        <w:top w:val="none" w:sz="0" w:space="0" w:color="auto"/>
        <w:left w:val="none" w:sz="0" w:space="0" w:color="auto"/>
        <w:bottom w:val="none" w:sz="0" w:space="0" w:color="auto"/>
        <w:right w:val="none" w:sz="0" w:space="0" w:color="auto"/>
      </w:divBdr>
    </w:div>
    <w:div w:id="2122413433">
      <w:bodyDiv w:val="1"/>
      <w:marLeft w:val="0"/>
      <w:marRight w:val="0"/>
      <w:marTop w:val="0"/>
      <w:marBottom w:val="0"/>
      <w:divBdr>
        <w:top w:val="none" w:sz="0" w:space="0" w:color="auto"/>
        <w:left w:val="none" w:sz="0" w:space="0" w:color="auto"/>
        <w:bottom w:val="none" w:sz="0" w:space="0" w:color="auto"/>
        <w:right w:val="none" w:sz="0" w:space="0" w:color="auto"/>
      </w:divBdr>
    </w:div>
    <w:div w:id="2146926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4.emf"/><Relationship Id="rId39" Type="http://schemas.openxmlformats.org/officeDocument/2006/relationships/oleObject" Target="embeddings/oleObject8.bin"/><Relationship Id="rId21" Type="http://schemas.openxmlformats.org/officeDocument/2006/relationships/image" Target="media/image10.png"/><Relationship Id="rId34" Type="http://schemas.openxmlformats.org/officeDocument/2006/relationships/image" Target="media/image18.emf"/><Relationship Id="rId42" Type="http://schemas.openxmlformats.org/officeDocument/2006/relationships/image" Target="media/image22.png"/><Relationship Id="rId47" Type="http://schemas.openxmlformats.org/officeDocument/2006/relationships/image" Target="media/image25.emf"/><Relationship Id="rId50" Type="http://schemas.openxmlformats.org/officeDocument/2006/relationships/oleObject" Target="embeddings/oleObject13.bin"/><Relationship Id="rId55" Type="http://schemas.openxmlformats.org/officeDocument/2006/relationships/image" Target="media/image29.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oleObject" Target="embeddings/oleObject3.bin"/><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oleObject" Target="embeddings/oleObject7.bin"/><Relationship Id="rId40" Type="http://schemas.openxmlformats.org/officeDocument/2006/relationships/image" Target="media/image21.emf"/><Relationship Id="rId45" Type="http://schemas.openxmlformats.org/officeDocument/2006/relationships/image" Target="media/image24.emf"/><Relationship Id="rId53" Type="http://schemas.openxmlformats.org/officeDocument/2006/relationships/image" Target="media/image28.emf"/><Relationship Id="rId58" Type="http://schemas.openxmlformats.org/officeDocument/2006/relationships/hyperlink" Target="file:///C:\Users\Oliver%20&#344;ezn&#237;&#269;ek\Documents\Olas\&#352;kola\Maturita\Maturitn&#237;%20pr&#225;ce\paralelizace_3d_renderovani\docs\Paralelizace_3D_renderovani.docx" TargetMode="Externa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jpeg"/><Relationship Id="rId27" Type="http://schemas.openxmlformats.org/officeDocument/2006/relationships/oleObject" Target="embeddings/oleObject2.bin"/><Relationship Id="rId30" Type="http://schemas.openxmlformats.org/officeDocument/2006/relationships/image" Target="media/image16.emf"/><Relationship Id="rId35" Type="http://schemas.openxmlformats.org/officeDocument/2006/relationships/oleObject" Target="embeddings/oleObject6.bin"/><Relationship Id="rId43" Type="http://schemas.openxmlformats.org/officeDocument/2006/relationships/image" Target="media/image23.emf"/><Relationship Id="rId48" Type="http://schemas.openxmlformats.org/officeDocument/2006/relationships/oleObject" Target="embeddings/oleObject12.bin"/><Relationship Id="rId56" Type="http://schemas.openxmlformats.org/officeDocument/2006/relationships/hyperlink" Target="file:///C:\Users\Oliver%20&#344;ezn&#237;&#269;ek\Documents\Olas\&#352;kola\Maturita\Maturitn&#237;%20pr&#225;ce\paralelizace_3d_renderovani\docs\Paralelizace_3D_renderovani.docx"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7.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0.emf"/><Relationship Id="rId46" Type="http://schemas.openxmlformats.org/officeDocument/2006/relationships/oleObject" Target="embeddings/oleObject11.bin"/><Relationship Id="rId59" Type="http://schemas.openxmlformats.org/officeDocument/2006/relationships/hyperlink" Target="file:///C:\Users\Oliver%20&#344;ezn&#237;&#269;ek\Documents\Olas\&#352;kola\Maturita\Maturitn&#237;%20pr&#225;ce\paralelizace_3d_renderovani\docs\Paralelizace_3D_renderovani.docx" TargetMode="External"/><Relationship Id="rId20" Type="http://schemas.openxmlformats.org/officeDocument/2006/relationships/image" Target="media/image9.png"/><Relationship Id="rId41" Type="http://schemas.openxmlformats.org/officeDocument/2006/relationships/oleObject" Target="embeddings/oleObject9.bin"/><Relationship Id="rId54" Type="http://schemas.openxmlformats.org/officeDocument/2006/relationships/oleObject" Target="embeddings/oleObject15.bin"/><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kguide.dev/docs/gpudriven/gpu_driven_engines/" TargetMode="External"/><Relationship Id="rId23" Type="http://schemas.openxmlformats.org/officeDocument/2006/relationships/image" Target="media/image12.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image" Target="media/image26.emf"/><Relationship Id="rId57" Type="http://schemas.openxmlformats.org/officeDocument/2006/relationships/hyperlink" Target="file:///C:\Users\Oliver%20&#344;ezn&#237;&#269;ek\Documents\Olas\&#352;kola\Maturita\Maturitn&#237;%20pr&#225;ce\paralelizace_3d_renderovani\docs\Paralelizace_3D_renderovani.docx" TargetMode="External"/><Relationship Id="rId10" Type="http://schemas.openxmlformats.org/officeDocument/2006/relationships/footer" Target="footer1.xml"/><Relationship Id="rId31" Type="http://schemas.openxmlformats.org/officeDocument/2006/relationships/oleObject" Target="embeddings/oleObject4.bin"/><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hyperlink" Target="file:///C:\Users\Oliver%20&#344;ezn&#237;&#269;ek\Documents\Olas\&#352;kola\Maturita\Maturitn&#237;%20pr&#225;ce\paralelizace_3d_renderovani\docs\Paralelizace_3D_renderovani.docx" TargetMode="External"/><Relationship Id="rId4" Type="http://schemas.openxmlformats.org/officeDocument/2006/relationships/settings" Target="settings.xml"/><Relationship Id="rId9" Type="http://schemas.openxmlformats.org/officeDocument/2006/relationships/image" Target="media/image2.sv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iver%20&#344;ezn&#237;&#269;ek\Documents\Olas\&#352;kola\Maturita\Maturitn&#237;%20pr&#225;ce\&#352;ablonaMP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B8F26BF74A946FAB89AFBAAD8BAA2EB"/>
        <w:category>
          <w:name w:val="Obecné"/>
          <w:gallery w:val="placeholder"/>
        </w:category>
        <w:types>
          <w:type w:val="bbPlcHdr"/>
        </w:types>
        <w:behaviors>
          <w:behavior w:val="content"/>
        </w:behaviors>
        <w:guid w:val="{E035CAC8-381F-4F15-82BA-DF9E4B6FCD99}"/>
      </w:docPartPr>
      <w:docPartBody>
        <w:p w:rsidR="006E2C64" w:rsidRDefault="00000000">
          <w:pPr>
            <w:pStyle w:val="3B8F26BF74A946FAB89AFBAAD8BAA2EB"/>
          </w:pPr>
          <w:r w:rsidRPr="00DC335D">
            <w:rPr>
              <w:rStyle w:val="Zstupntext"/>
            </w:rPr>
            <w:t>[Autor]</w:t>
          </w:r>
        </w:p>
      </w:docPartBody>
    </w:docPart>
    <w:docPart>
      <w:docPartPr>
        <w:name w:val="23D12C77407A4112A2B04A70CE8815AD"/>
        <w:category>
          <w:name w:val="Obecné"/>
          <w:gallery w:val="placeholder"/>
        </w:category>
        <w:types>
          <w:type w:val="bbPlcHdr"/>
        </w:types>
        <w:behaviors>
          <w:behavior w:val="content"/>
        </w:behaviors>
        <w:guid w:val="{A264702F-654A-4F87-809B-21F7B5E268ED}"/>
      </w:docPartPr>
      <w:docPartBody>
        <w:p w:rsidR="006E2C64" w:rsidRDefault="00000000">
          <w:pPr>
            <w:pStyle w:val="23D12C77407A4112A2B04A70CE8815AD"/>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BE8"/>
    <w:rsid w:val="00030B56"/>
    <w:rsid w:val="001818AA"/>
    <w:rsid w:val="00236468"/>
    <w:rsid w:val="002440BE"/>
    <w:rsid w:val="00250C76"/>
    <w:rsid w:val="0027572D"/>
    <w:rsid w:val="005615DA"/>
    <w:rsid w:val="006672B5"/>
    <w:rsid w:val="006E2C64"/>
    <w:rsid w:val="00783F0C"/>
    <w:rsid w:val="00844954"/>
    <w:rsid w:val="008F40BF"/>
    <w:rsid w:val="00A25F6B"/>
    <w:rsid w:val="00A42BE8"/>
    <w:rsid w:val="00A76FAE"/>
    <w:rsid w:val="00B744B5"/>
    <w:rsid w:val="00C67733"/>
    <w:rsid w:val="00CF2AC1"/>
    <w:rsid w:val="00DA6DA1"/>
    <w:rsid w:val="00E54D9E"/>
    <w:rsid w:val="00E8184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3B8F26BF74A946FAB89AFBAAD8BAA2EB">
    <w:name w:val="3B8F26BF74A946FAB89AFBAAD8BAA2EB"/>
  </w:style>
  <w:style w:type="paragraph" w:customStyle="1" w:styleId="23D12C77407A4112A2B04A70CE8815AD">
    <w:name w:val="23D12C77407A4112A2B04A70CE8815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sot</b:Tag>
    <b:SourceType>InternetSite</b:SourceType>
    <b:Guid>{A04327DF-26E7-479F-9D45-410D1759143B}</b:Guid>
    <b:Author>
      <b:Author>
        <b:NameList>
          <b:Person>
            <b:Last>sotrh</b:Last>
          </b:Person>
        </b:NameList>
      </b:Author>
    </b:Author>
    <b:Title>Textures and bind groups</b:Title>
    <b:InternetSiteTitle>Learn Wgpu</b:InternetSiteTitle>
    <b:URL>https://sotrh.github.io/learn-wgpu/beginner/tutorial5-textures/</b:URL>
    <b:RefOrder>7</b:RefOrder>
  </b:Source>
  <b:Source>
    <b:Tag>W3</b:Tag>
    <b:SourceType>InternetSite</b:SourceType>
    <b:Guid>{1ED5F441-C8FC-48BC-9F61-493C8DBA4265}</b:Guid>
    <b:InternetSiteTitle>W3C</b:InternetSiteTitle>
    <b:URL>https://www.w3.org/TR/WGSL/</b:URL>
    <b:Title>WebGPU Shading Language</b:Title>
    <b:RefOrder>8</b:RefOrder>
  </b:Source>
  <b:Source>
    <b:Tag>WGP</b:Tag>
    <b:SourceType>InternetSite</b:SourceType>
    <b:Guid>{6236E2A6-8DAF-4994-B0F9-EE8EA56AA935}</b:Guid>
    <b:InternetSiteTitle>Docs.rs</b:InternetSiteTitle>
    <b:URL>https://docs.rs/wgpu/latest/wgpu/</b:URL>
    <b:Title>WGPU documentation</b:Title>
    <b:RefOrder>9</b:RefOrder>
  </b:Source>
  <b:Source>
    <b:Tag>The</b:Tag>
    <b:SourceType>InternetSite</b:SourceType>
    <b:Guid>{1C8595F2-4AD8-4E69-9ECC-C7E855B660A4}</b:Guid>
    <b:InternetSiteTitle>The Rust Programming Language - book</b:InternetSiteTitle>
    <b:URL>https://doc.rust-lang.org/book/</b:URL>
    <b:RefOrder>10</b:RefOrder>
  </b:Source>
  <b:Source>
    <b:Tag>Par</b:Tag>
    <b:SourceType>InternetSite</b:SourceType>
    <b:Guid>{0C2D39D6-C62A-4E1E-834A-87746C2B7F01}</b:Guid>
    <b:Title>Paralelní výpočty</b:Title>
    <b:InternetSiteTitle>Wikipedie</b:InternetSiteTitle>
    <b:URL>https://cs.wikipedia.org/wiki/Paraleln%C3%AD_v%C3%BDpo%C4%8Dty</b:URL>
    <b:RefOrder>1</b:RefOrder>
  </b:Source>
  <b:Source>
    <b:Tag>Rus</b:Tag>
    <b:SourceType>InternetSite</b:SourceType>
    <b:Guid>{75BD7C07-9191-47BB-A26E-A29C41BB8145}</b:Guid>
    <b:Title>Rust (programovací jazyk)</b:Title>
    <b:InternetSiteTitle>Wikipedie</b:InternetSiteTitle>
    <b:URL>https://cs.wikipedia.org/wiki/Rust_(programovac%C3%AD_jazyk)</b:URL>
    <b:RefOrder>11</b:RefOrder>
  </b:Source>
  <b:Source>
    <b:Tag>Web</b:Tag>
    <b:SourceType>InternetSite</b:SourceType>
    <b:Guid>{0B5F6318-3E08-485B-995A-C810DBFA645E}</b:Guid>
    <b:Title>WebGPU</b:Title>
    <b:InternetSiteTitle>Wikipedie</b:InternetSiteTitle>
    <b:URL>https://en.wikipedia.org/wiki/WebGPU</b:URL>
    <b:RefOrder>12</b:RefOrder>
  </b:Source>
  <b:Source>
    <b:Tag>Rai</b:Tag>
    <b:SourceType>InternetSite</b:SourceType>
    <b:Guid>{192C71A4-9C6B-4B43-BF13-4C6853533064}</b:Guid>
    <b:Author>
      <b:Author>
        <b:NameList>
          <b:Person>
            <b:Last>Tunnel</b:Last>
            <b:First>Raimond</b:First>
          </b:Person>
        </b:NameList>
      </b:Author>
    </b:Author>
    <b:Title>Textures and Sampling</b:Title>
    <b:InternetSiteTitle>Computer Graphics</b:InternetSiteTitle>
    <b:URL>https://cglearn.codelight.eu/pub/computer-graphics/textures-and-sampling</b:URL>
    <b:RefOrder>13</b:RefOrder>
  </b:Source>
  <b:Source>
    <b:Tag>Cha</b:Tag>
    <b:SourceType>InternetSite</b:SourceType>
    <b:Guid>{C11EAEF9-44A4-4E87-AE9E-C3E6980EB651}</b:Guid>
    <b:Title>Chapter 2: The Graphics Pipeline</b:Title>
    <b:InternetSiteTitle>GPC</b:InternetSiteTitle>
    <b:URL>https://graphicscompendium.com/intro/01-graphics-pipeline</b:URL>
    <b:RefOrder>14</b:RefOrder>
  </b:Source>
  <b:Source>
    <b:Tag>Fac</b:Tag>
    <b:SourceType>InternetSite</b:SourceType>
    <b:Guid>{9F9BA064-D7FB-4EDB-80AD-B37D9F67817F}</b:Guid>
    <b:Title>Face culling</b:Title>
    <b:InternetSiteTitle>Learn OpenGL</b:InternetSiteTitle>
    <b:URL>https://learnopengl.com/Advanced-OpenGL/Face-culling</b:URL>
    <b:RefOrder>5</b:RefOrder>
  </b:Source>
  <b:Source>
    <b:Tag>Mic211</b:Tag>
    <b:SourceType>InternetSite</b:SourceType>
    <b:Guid>{628FD898-C220-40B4-98CA-F9145B969FB6}</b:Guid>
    <b:Author>
      <b:Author>
        <b:Corporate>Microsoft</b:Corporate>
      </b:Author>
    </b:Author>
    <b:Title>Texture Coordinates (Direct3D 9)</b:Title>
    <b:InternetSiteTitle>MSDN</b:InternetSiteTitle>
    <b:Year>2021</b:Year>
    <b:Month>6</b:Month>
    <b:Day>1</b:Day>
    <b:URL>https://learn.microsoft.com/en-us/windows/win32/direct3d9/texture-coordinates</b:URL>
    <b:RefOrder>4</b:RefOrder>
  </b:Source>
  <b:Source>
    <b:Tag>Mic21</b:Tag>
    <b:SourceType>InternetSite</b:SourceType>
    <b:Guid>{4A1DBDEF-F2D7-4996-A158-54F048684F80}</b:Guid>
    <b:Author>
      <b:Author>
        <b:Corporate>Microsoft</b:Corporate>
      </b:Author>
    </b:Author>
    <b:Title>Rendering from Vertex and Index Buffers (Direct3D 9)</b:Title>
    <b:InternetSiteTitle>MSDN</b:InternetSiteTitle>
    <b:Year>2021</b:Year>
    <b:Month>6</b:Month>
    <b:Day>1</b:Day>
    <b:URL>https://learn.microsoft.com/en-us/windows/win32/direct3d9/rendering-from-vertex-and-index-buffers</b:URL>
    <b:RefOrder>2</b:RefOrder>
  </b:Source>
  <b:Source>
    <b:Tag>Dra22</b:Tag>
    <b:SourceType>InternetSite</b:SourceType>
    <b:Guid>{ECF9CE51-ADDA-460E-966F-022F6C900897}</b:Guid>
    <b:Title>Drawing a Triangle with WebGPU</b:Title>
    <b:InternetSiteTitle>Carmen's Graphics Blog</b:InternetSiteTitle>
    <b:Year>2022</b:Year>
    <b:Month>4</b:Month>
    <b:Day>18</b:Day>
    <b:URL>https://carmencincotti.com/2022-04-18/drawing-a-webgpu-triangle/</b:URL>
    <b:Author>
      <b:Author>
        <b:NameList>
          <b:Person>
            <b:Last>Cincotti</b:Last>
            <b:First>Carmen</b:First>
          </b:Person>
        </b:NameList>
      </b:Author>
    </b:Author>
    <b:RefOrder>15</b:RefOrder>
  </b:Source>
  <b:Source>
    <b:Tag>Sto</b:Tag>
    <b:SourceType>InternetSite</b:SourceType>
    <b:Guid>{CCA7B86A-702A-462E-BA78-54633E6FF256}</b:Guid>
    <b:Title>Storage buffers</b:Title>
    <b:InternetSiteTitle>Vulkan Guide</b:InternetSiteTitle>
    <b:URL>https://vkguide.dev/docs/chapter-4/storage_buffers/</b:URL>
    <b:Author>
      <b:Author>
        <b:NameList>
          <b:Person>
            <b:Last>Blanco</b:Last>
            <b:First>Victor</b:First>
          </b:Person>
        </b:NameList>
      </b:Author>
    </b:Author>
    <b:RefOrder>3</b:RefOrder>
  </b:Source>
  <b:Source>
    <b:Tag>GPU</b:Tag>
    <b:SourceType>InternetSite</b:SourceType>
    <b:Guid>{53EC05FE-F304-4AB3-A704-F2611789E7AB}</b:Guid>
    <b:Title>GPU Driven Rendering</b:Title>
    <b:InternetSiteTitle>Vulkan Guide</b:InternetSiteTitle>
    <b:URL>https://vkguide.dev/docs/gpudriven/gpu_driven_engines/</b:URL>
    <b:Author>
      <b:Author>
        <b:NameList>
          <b:Person>
            <b:Last>Blanco</b:Last>
            <b:First>Victor</b:First>
          </b:Person>
        </b:NameList>
      </b:Author>
    </b:Author>
    <b:RefOrder>6</b:RefOrder>
  </b:Source>
</b:Sources>
</file>

<file path=customXml/itemProps1.xml><?xml version="1.0" encoding="utf-8"?>
<ds:datastoreItem xmlns:ds="http://schemas.openxmlformats.org/officeDocument/2006/customXml" ds:itemID="{82442A86-3D55-4534-9503-F014074C7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ŠablonaMP2021.dotx</Template>
  <TotalTime>27103</TotalTime>
  <Pages>40</Pages>
  <Words>5344</Words>
  <Characters>31532</Characters>
  <Application>Microsoft Office Word</Application>
  <DocSecurity>0</DocSecurity>
  <Lines>262</Lines>
  <Paragraphs>73</Paragraphs>
  <ScaleCrop>false</ScaleCrop>
  <HeadingPairs>
    <vt:vector size="2" baseType="variant">
      <vt:variant>
        <vt:lpstr>Název</vt:lpstr>
      </vt:variant>
      <vt:variant>
        <vt:i4>1</vt:i4>
      </vt:variant>
    </vt:vector>
  </HeadingPairs>
  <TitlesOfParts>
    <vt:vector size="1" baseType="lpstr">
      <vt:lpstr>Paralelizace 3D renderování</vt:lpstr>
    </vt:vector>
  </TitlesOfParts>
  <Company/>
  <LinksUpToDate>false</LinksUpToDate>
  <CharactersWithSpaces>36803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Paralelizace 3D renderování</dc:title>
  <dc:subject/>
  <dc:creator>Oliver Řezníček</dc:creator>
  <cp:keywords/>
  <dc:description/>
  <cp:lastModifiedBy>Oliver Řezníček</cp:lastModifiedBy>
  <cp:revision>1014</cp:revision>
  <dcterms:created xsi:type="dcterms:W3CDTF">2023-01-23T19:18:00Z</dcterms:created>
  <dcterms:modified xsi:type="dcterms:W3CDTF">2023-03-12T21:29:00Z</dcterms:modified>
</cp:coreProperties>
</file>