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sI9QEAANE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yYrgq+ihCRdQnVkXgjjHtF/wEZLeBPznraqYL7H3uB&#10;ijPzwZJ2b2fLZVzC5Cxvbufk4HWkvI4IKwmq4IGz0dyGcXH3DnXTUqXztB5I751OUrx0dWqf9iaJ&#10;edrxuJjXfsp6+RM3v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3YQ7CPUBAADR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Ph41rj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JMSVTX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Práce se zabývá paralelizací procesů, vykreslením stínů a efekty následného zpracování v open-source 3D herním enginu Dotrix. Bude primárně sloužit jako výzkum a reference před implementací do samotného enginu.</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This work deals with process parallelization, shadow rendering and post-processing effects in the open-source 3D game engine Dotrix.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772F1272" w:rsidR="00341B93" w:rsidRPr="00341B93" w:rsidRDefault="00341B93" w:rsidP="002570DC">
      <w:pPr>
        <w:pStyle w:val="Podpisovdek"/>
      </w:pPr>
      <w:r w:rsidRPr="00341B93">
        <w:t xml:space="preserve">V Liberci dne </w:t>
      </w:r>
      <w:fldSimple w:instr=" DATE   \* MERGEFORMAT ">
        <w:r w:rsidR="009802CD">
          <w:rPr>
            <w:noProof/>
          </w:rPr>
          <w:t>15.03.2023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4F742FFF" w14:textId="01D028E8" w:rsidR="00FA5313"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721703" w:history="1">
            <w:r w:rsidR="00FA5313" w:rsidRPr="006A6251">
              <w:rPr>
                <w:rStyle w:val="Hypertextovodkaz"/>
                <w:noProof/>
              </w:rPr>
              <w:t>Úvod</w:t>
            </w:r>
            <w:r w:rsidR="00FA5313">
              <w:rPr>
                <w:noProof/>
                <w:webHidden/>
              </w:rPr>
              <w:tab/>
            </w:r>
            <w:r w:rsidR="00FA5313">
              <w:rPr>
                <w:noProof/>
                <w:webHidden/>
              </w:rPr>
              <w:fldChar w:fldCharType="begin"/>
            </w:r>
            <w:r w:rsidR="00FA5313">
              <w:rPr>
                <w:noProof/>
                <w:webHidden/>
              </w:rPr>
              <w:instrText xml:space="preserve"> PAGEREF _Toc129721703 \h </w:instrText>
            </w:r>
            <w:r w:rsidR="00FA5313">
              <w:rPr>
                <w:noProof/>
                <w:webHidden/>
              </w:rPr>
            </w:r>
            <w:r w:rsidR="00FA5313">
              <w:rPr>
                <w:noProof/>
                <w:webHidden/>
              </w:rPr>
              <w:fldChar w:fldCharType="separate"/>
            </w:r>
            <w:r w:rsidR="00FA5313">
              <w:rPr>
                <w:noProof/>
                <w:webHidden/>
              </w:rPr>
              <w:t>1</w:t>
            </w:r>
            <w:r w:rsidR="00FA5313">
              <w:rPr>
                <w:noProof/>
                <w:webHidden/>
              </w:rPr>
              <w:fldChar w:fldCharType="end"/>
            </w:r>
          </w:hyperlink>
        </w:p>
        <w:p w14:paraId="37621F48" w14:textId="7848EFD0" w:rsidR="00FA5313" w:rsidRDefault="00000000">
          <w:pPr>
            <w:pStyle w:val="Obsah1"/>
            <w:tabs>
              <w:tab w:val="left" w:pos="720"/>
            </w:tabs>
            <w:rPr>
              <w:rFonts w:eastAsiaTheme="minorEastAsia"/>
              <w:noProof/>
              <w:sz w:val="22"/>
              <w:lang w:eastAsia="cs-CZ"/>
            </w:rPr>
          </w:pPr>
          <w:hyperlink w:anchor="_Toc129721704" w:history="1">
            <w:r w:rsidR="00FA5313" w:rsidRPr="006A6251">
              <w:rPr>
                <w:rStyle w:val="Hypertextovodkaz"/>
                <w:noProof/>
              </w:rPr>
              <w:t>1</w:t>
            </w:r>
            <w:r w:rsidR="00FA5313">
              <w:rPr>
                <w:rFonts w:eastAsiaTheme="minorEastAsia"/>
                <w:noProof/>
                <w:sz w:val="22"/>
                <w:lang w:eastAsia="cs-CZ"/>
              </w:rPr>
              <w:tab/>
            </w:r>
            <w:r w:rsidR="00FA5313" w:rsidRPr="006A6251">
              <w:rPr>
                <w:rStyle w:val="Hypertextovodkaz"/>
                <w:noProof/>
              </w:rPr>
              <w:t>Práce ve firmě</w:t>
            </w:r>
            <w:r w:rsidR="00FA5313">
              <w:rPr>
                <w:noProof/>
                <w:webHidden/>
              </w:rPr>
              <w:tab/>
            </w:r>
            <w:r w:rsidR="00FA5313">
              <w:rPr>
                <w:noProof/>
                <w:webHidden/>
              </w:rPr>
              <w:fldChar w:fldCharType="begin"/>
            </w:r>
            <w:r w:rsidR="00FA5313">
              <w:rPr>
                <w:noProof/>
                <w:webHidden/>
              </w:rPr>
              <w:instrText xml:space="preserve"> PAGEREF _Toc129721704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4A56D83C" w14:textId="2212452E" w:rsidR="00FA5313" w:rsidRDefault="00000000">
          <w:pPr>
            <w:pStyle w:val="Obsah2"/>
            <w:rPr>
              <w:rFonts w:eastAsiaTheme="minorEastAsia"/>
              <w:noProof/>
              <w:sz w:val="22"/>
              <w:lang w:eastAsia="cs-CZ"/>
            </w:rPr>
          </w:pPr>
          <w:hyperlink w:anchor="_Toc129721705" w:history="1">
            <w:r w:rsidR="00FA5313" w:rsidRPr="006A6251">
              <w:rPr>
                <w:rStyle w:val="Hypertextovodkaz"/>
                <w:noProof/>
              </w:rPr>
              <w:t>1.1</w:t>
            </w:r>
            <w:r w:rsidR="00FA5313">
              <w:rPr>
                <w:rFonts w:eastAsiaTheme="minorEastAsia"/>
                <w:noProof/>
                <w:sz w:val="22"/>
                <w:lang w:eastAsia="cs-CZ"/>
              </w:rPr>
              <w:tab/>
            </w:r>
            <w:r w:rsidR="00FA5313" w:rsidRPr="006A6251">
              <w:rPr>
                <w:rStyle w:val="Hypertextovodkaz"/>
                <w:noProof/>
              </w:rPr>
              <w:t>Začátky</w:t>
            </w:r>
            <w:r w:rsidR="00FA5313">
              <w:rPr>
                <w:noProof/>
                <w:webHidden/>
              </w:rPr>
              <w:tab/>
            </w:r>
            <w:r w:rsidR="00FA5313">
              <w:rPr>
                <w:noProof/>
                <w:webHidden/>
              </w:rPr>
              <w:fldChar w:fldCharType="begin"/>
            </w:r>
            <w:r w:rsidR="00FA5313">
              <w:rPr>
                <w:noProof/>
                <w:webHidden/>
              </w:rPr>
              <w:instrText xml:space="preserve"> PAGEREF _Toc129721705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00B24FCA" w14:textId="11F74905" w:rsidR="00FA5313" w:rsidRDefault="00000000">
          <w:pPr>
            <w:pStyle w:val="Obsah2"/>
            <w:rPr>
              <w:rFonts w:eastAsiaTheme="minorEastAsia"/>
              <w:noProof/>
              <w:sz w:val="22"/>
              <w:lang w:eastAsia="cs-CZ"/>
            </w:rPr>
          </w:pPr>
          <w:hyperlink w:anchor="_Toc129721706" w:history="1">
            <w:r w:rsidR="00FA5313" w:rsidRPr="006A6251">
              <w:rPr>
                <w:rStyle w:val="Hypertextovodkaz"/>
                <w:noProof/>
              </w:rPr>
              <w:t>1.2</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_Toc129721706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53ABB1A1" w14:textId="0F9BD81F" w:rsidR="00FA5313" w:rsidRDefault="00000000">
          <w:pPr>
            <w:pStyle w:val="Obsah2"/>
            <w:rPr>
              <w:rFonts w:eastAsiaTheme="minorEastAsia"/>
              <w:noProof/>
              <w:sz w:val="22"/>
              <w:lang w:eastAsia="cs-CZ"/>
            </w:rPr>
          </w:pPr>
          <w:hyperlink w:anchor="_Toc129721707" w:history="1">
            <w:r w:rsidR="00FA5313" w:rsidRPr="006A6251">
              <w:rPr>
                <w:rStyle w:val="Hypertextovodkaz"/>
                <w:noProof/>
              </w:rPr>
              <w:t>1.3</w:t>
            </w:r>
            <w:r w:rsidR="00FA5313">
              <w:rPr>
                <w:rFonts w:eastAsiaTheme="minorEastAsia"/>
                <w:noProof/>
                <w:sz w:val="22"/>
                <w:lang w:eastAsia="cs-CZ"/>
              </w:rPr>
              <w:tab/>
            </w:r>
            <w:r w:rsidR="00FA5313" w:rsidRPr="006A6251">
              <w:rPr>
                <w:rStyle w:val="Hypertextovodkaz"/>
                <w:noProof/>
              </w:rPr>
              <w:t>Výstup</w:t>
            </w:r>
            <w:r w:rsidR="00FA5313">
              <w:rPr>
                <w:noProof/>
                <w:webHidden/>
              </w:rPr>
              <w:tab/>
            </w:r>
            <w:r w:rsidR="00FA5313">
              <w:rPr>
                <w:noProof/>
                <w:webHidden/>
              </w:rPr>
              <w:fldChar w:fldCharType="begin"/>
            </w:r>
            <w:r w:rsidR="00FA5313">
              <w:rPr>
                <w:noProof/>
                <w:webHidden/>
              </w:rPr>
              <w:instrText xml:space="preserve"> PAGEREF _Toc129721707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7CCA3EA2" w14:textId="7CF00218" w:rsidR="00FA5313" w:rsidRDefault="00000000">
          <w:pPr>
            <w:pStyle w:val="Obsah1"/>
            <w:tabs>
              <w:tab w:val="left" w:pos="720"/>
            </w:tabs>
            <w:rPr>
              <w:rFonts w:eastAsiaTheme="minorEastAsia"/>
              <w:noProof/>
              <w:sz w:val="22"/>
              <w:lang w:eastAsia="cs-CZ"/>
            </w:rPr>
          </w:pPr>
          <w:hyperlink w:anchor="_Toc129721708" w:history="1">
            <w:r w:rsidR="00FA5313" w:rsidRPr="006A6251">
              <w:rPr>
                <w:rStyle w:val="Hypertextovodkaz"/>
                <w:noProof/>
              </w:rPr>
              <w:t>2</w:t>
            </w:r>
            <w:r w:rsidR="00FA5313">
              <w:rPr>
                <w:rFonts w:eastAsiaTheme="minorEastAsia"/>
                <w:noProof/>
                <w:sz w:val="22"/>
                <w:lang w:eastAsia="cs-CZ"/>
              </w:rPr>
              <w:tab/>
            </w:r>
            <w:r w:rsidR="00FA5313" w:rsidRPr="006A6251">
              <w:rPr>
                <w:rStyle w:val="Hypertextovodkaz"/>
                <w:noProof/>
              </w:rPr>
              <w:t>Použité technologie</w:t>
            </w:r>
            <w:r w:rsidR="00FA5313">
              <w:rPr>
                <w:noProof/>
                <w:webHidden/>
              </w:rPr>
              <w:tab/>
            </w:r>
            <w:r w:rsidR="00FA5313">
              <w:rPr>
                <w:noProof/>
                <w:webHidden/>
              </w:rPr>
              <w:fldChar w:fldCharType="begin"/>
            </w:r>
            <w:r w:rsidR="00FA5313">
              <w:rPr>
                <w:noProof/>
                <w:webHidden/>
              </w:rPr>
              <w:instrText xml:space="preserve"> PAGEREF _Toc129721708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5D1CDA6" w14:textId="2DCA2408" w:rsidR="00FA5313" w:rsidRDefault="00000000">
          <w:pPr>
            <w:pStyle w:val="Obsah2"/>
            <w:rPr>
              <w:rFonts w:eastAsiaTheme="minorEastAsia"/>
              <w:noProof/>
              <w:sz w:val="22"/>
              <w:lang w:eastAsia="cs-CZ"/>
            </w:rPr>
          </w:pPr>
          <w:hyperlink w:anchor="_Toc129721709" w:history="1">
            <w:r w:rsidR="00FA5313" w:rsidRPr="006A6251">
              <w:rPr>
                <w:rStyle w:val="Hypertextovodkaz"/>
                <w:noProof/>
              </w:rPr>
              <w:t>2.1</w:t>
            </w:r>
            <w:r w:rsidR="00FA5313">
              <w:rPr>
                <w:rFonts w:eastAsiaTheme="minorEastAsia"/>
                <w:noProof/>
                <w:sz w:val="22"/>
                <w:lang w:eastAsia="cs-CZ"/>
              </w:rPr>
              <w:tab/>
            </w:r>
            <w:r w:rsidR="00FA5313" w:rsidRPr="006A6251">
              <w:rPr>
                <w:rStyle w:val="Hypertextovodkaz"/>
                <w:noProof/>
              </w:rPr>
              <w:t>Rust</w:t>
            </w:r>
            <w:r w:rsidR="00FA5313">
              <w:rPr>
                <w:noProof/>
                <w:webHidden/>
              </w:rPr>
              <w:tab/>
            </w:r>
            <w:r w:rsidR="00FA5313">
              <w:rPr>
                <w:noProof/>
                <w:webHidden/>
              </w:rPr>
              <w:fldChar w:fldCharType="begin"/>
            </w:r>
            <w:r w:rsidR="00FA5313">
              <w:rPr>
                <w:noProof/>
                <w:webHidden/>
              </w:rPr>
              <w:instrText xml:space="preserve"> PAGEREF _Toc129721709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CCB62CD" w14:textId="11A3AD92" w:rsidR="00FA5313" w:rsidRDefault="00000000">
          <w:pPr>
            <w:pStyle w:val="Obsah3"/>
            <w:rPr>
              <w:rFonts w:eastAsiaTheme="minorEastAsia"/>
              <w:noProof/>
              <w:sz w:val="22"/>
              <w:lang w:eastAsia="cs-CZ"/>
            </w:rPr>
          </w:pPr>
          <w:hyperlink w:anchor="_Toc129721710" w:history="1">
            <w:r w:rsidR="00FA5313" w:rsidRPr="006A6251">
              <w:rPr>
                <w:rStyle w:val="Hypertextovodkaz"/>
                <w:noProof/>
              </w:rPr>
              <w:t>2.1.1</w:t>
            </w:r>
            <w:r w:rsidR="00FA5313">
              <w:rPr>
                <w:rFonts w:eastAsiaTheme="minorEastAsia"/>
                <w:noProof/>
                <w:sz w:val="22"/>
                <w:lang w:eastAsia="cs-CZ"/>
              </w:rPr>
              <w:tab/>
            </w:r>
            <w:r w:rsidR="00FA5313" w:rsidRPr="006A6251">
              <w:rPr>
                <w:rStyle w:val="Hypertextovodkaz"/>
                <w:noProof/>
              </w:rPr>
              <w:t>Herní vývoj v Rustu</w:t>
            </w:r>
            <w:r w:rsidR="00FA5313">
              <w:rPr>
                <w:noProof/>
                <w:webHidden/>
              </w:rPr>
              <w:tab/>
            </w:r>
            <w:r w:rsidR="00FA5313">
              <w:rPr>
                <w:noProof/>
                <w:webHidden/>
              </w:rPr>
              <w:fldChar w:fldCharType="begin"/>
            </w:r>
            <w:r w:rsidR="00FA5313">
              <w:rPr>
                <w:noProof/>
                <w:webHidden/>
              </w:rPr>
              <w:instrText xml:space="preserve"> PAGEREF _Toc129721710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19A11EF" w14:textId="5C658CCE" w:rsidR="00FA5313" w:rsidRDefault="00000000">
          <w:pPr>
            <w:pStyle w:val="Obsah2"/>
            <w:rPr>
              <w:rFonts w:eastAsiaTheme="minorEastAsia"/>
              <w:noProof/>
              <w:sz w:val="22"/>
              <w:lang w:eastAsia="cs-CZ"/>
            </w:rPr>
          </w:pPr>
          <w:hyperlink w:anchor="_Toc129721711" w:history="1">
            <w:r w:rsidR="00FA5313" w:rsidRPr="006A6251">
              <w:rPr>
                <w:rStyle w:val="Hypertextovodkaz"/>
                <w:noProof/>
              </w:rPr>
              <w:t>2.2</w:t>
            </w:r>
            <w:r w:rsidR="00FA5313">
              <w:rPr>
                <w:rFonts w:eastAsiaTheme="minorEastAsia"/>
                <w:noProof/>
                <w:sz w:val="22"/>
                <w:lang w:eastAsia="cs-CZ"/>
              </w:rPr>
              <w:tab/>
            </w:r>
            <w:r w:rsidR="00FA5313" w:rsidRPr="006A6251">
              <w:rPr>
                <w:rStyle w:val="Hypertextovodkaz"/>
                <w:noProof/>
              </w:rPr>
              <w:t>WGPU</w:t>
            </w:r>
            <w:r w:rsidR="00FA5313">
              <w:rPr>
                <w:noProof/>
                <w:webHidden/>
              </w:rPr>
              <w:tab/>
            </w:r>
            <w:r w:rsidR="00FA5313">
              <w:rPr>
                <w:noProof/>
                <w:webHidden/>
              </w:rPr>
              <w:fldChar w:fldCharType="begin"/>
            </w:r>
            <w:r w:rsidR="00FA5313">
              <w:rPr>
                <w:noProof/>
                <w:webHidden/>
              </w:rPr>
              <w:instrText xml:space="preserve"> PAGEREF _Toc129721711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3EAEF842" w14:textId="7052984D" w:rsidR="00FA5313" w:rsidRDefault="00000000">
          <w:pPr>
            <w:pStyle w:val="Obsah3"/>
            <w:rPr>
              <w:rFonts w:eastAsiaTheme="minorEastAsia"/>
              <w:noProof/>
              <w:sz w:val="22"/>
              <w:lang w:eastAsia="cs-CZ"/>
            </w:rPr>
          </w:pPr>
          <w:hyperlink w:anchor="_Toc129721712" w:history="1">
            <w:r w:rsidR="00FA5313" w:rsidRPr="006A6251">
              <w:rPr>
                <w:rStyle w:val="Hypertextovodkaz"/>
                <w:noProof/>
              </w:rPr>
              <w:t>2.2.1</w:t>
            </w:r>
            <w:r w:rsidR="00FA5313">
              <w:rPr>
                <w:rFonts w:eastAsiaTheme="minorEastAsia"/>
                <w:noProof/>
                <w:sz w:val="22"/>
                <w:lang w:eastAsia="cs-CZ"/>
              </w:rPr>
              <w:tab/>
            </w:r>
            <w:r w:rsidR="00FA5313" w:rsidRPr="006A6251">
              <w:rPr>
                <w:rStyle w:val="Hypertextovodkaz"/>
                <w:noProof/>
              </w:rPr>
              <w:t>WebGPU</w:t>
            </w:r>
            <w:r w:rsidR="00FA5313">
              <w:rPr>
                <w:noProof/>
                <w:webHidden/>
              </w:rPr>
              <w:tab/>
            </w:r>
            <w:r w:rsidR="00FA5313">
              <w:rPr>
                <w:noProof/>
                <w:webHidden/>
              </w:rPr>
              <w:fldChar w:fldCharType="begin"/>
            </w:r>
            <w:r w:rsidR="00FA5313">
              <w:rPr>
                <w:noProof/>
                <w:webHidden/>
              </w:rPr>
              <w:instrText xml:space="preserve"> PAGEREF _Toc129721712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5976CE52" w14:textId="27AE0B00" w:rsidR="00FA5313" w:rsidRDefault="00000000">
          <w:pPr>
            <w:pStyle w:val="Obsah3"/>
            <w:rPr>
              <w:rFonts w:eastAsiaTheme="minorEastAsia"/>
              <w:noProof/>
              <w:sz w:val="22"/>
              <w:lang w:eastAsia="cs-CZ"/>
            </w:rPr>
          </w:pPr>
          <w:hyperlink w:anchor="_Toc129721713" w:history="1">
            <w:r w:rsidR="00FA5313" w:rsidRPr="006A6251">
              <w:rPr>
                <w:rStyle w:val="Hypertextovodkaz"/>
                <w:noProof/>
              </w:rPr>
              <w:t>2.2.2</w:t>
            </w:r>
            <w:r w:rsidR="00FA5313">
              <w:rPr>
                <w:rFonts w:eastAsiaTheme="minorEastAsia"/>
                <w:noProof/>
                <w:sz w:val="22"/>
                <w:lang w:eastAsia="cs-CZ"/>
              </w:rPr>
              <w:tab/>
            </w:r>
            <w:r w:rsidR="00FA5313" w:rsidRPr="006A6251">
              <w:rPr>
                <w:rStyle w:val="Hypertextovodkaz"/>
                <w:noProof/>
              </w:rPr>
              <w:t>WGSL</w:t>
            </w:r>
            <w:r w:rsidR="00FA5313">
              <w:rPr>
                <w:noProof/>
                <w:webHidden/>
              </w:rPr>
              <w:tab/>
            </w:r>
            <w:r w:rsidR="00FA5313">
              <w:rPr>
                <w:noProof/>
                <w:webHidden/>
              </w:rPr>
              <w:fldChar w:fldCharType="begin"/>
            </w:r>
            <w:r w:rsidR="00FA5313">
              <w:rPr>
                <w:noProof/>
                <w:webHidden/>
              </w:rPr>
              <w:instrText xml:space="preserve"> PAGEREF _Toc129721713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DD61188" w14:textId="2E444AC6" w:rsidR="00FA5313" w:rsidRDefault="00000000">
          <w:pPr>
            <w:pStyle w:val="Obsah2"/>
            <w:rPr>
              <w:rFonts w:eastAsiaTheme="minorEastAsia"/>
              <w:noProof/>
              <w:sz w:val="22"/>
              <w:lang w:eastAsia="cs-CZ"/>
            </w:rPr>
          </w:pPr>
          <w:hyperlink w:anchor="_Toc129721714" w:history="1">
            <w:r w:rsidR="00FA5313" w:rsidRPr="006A6251">
              <w:rPr>
                <w:rStyle w:val="Hypertextovodkaz"/>
                <w:noProof/>
              </w:rPr>
              <w:t>2.3</w:t>
            </w:r>
            <w:r w:rsidR="00FA5313">
              <w:rPr>
                <w:rFonts w:eastAsiaTheme="minorEastAsia"/>
                <w:noProof/>
                <w:sz w:val="22"/>
                <w:lang w:eastAsia="cs-CZ"/>
              </w:rPr>
              <w:tab/>
            </w:r>
            <w:r w:rsidR="00FA5313" w:rsidRPr="006A6251">
              <w:rPr>
                <w:rStyle w:val="Hypertextovodkaz"/>
                <w:noProof/>
              </w:rPr>
              <w:t>Visual Studio Code</w:t>
            </w:r>
            <w:r w:rsidR="00FA5313">
              <w:rPr>
                <w:noProof/>
                <w:webHidden/>
              </w:rPr>
              <w:tab/>
            </w:r>
            <w:r w:rsidR="00FA5313">
              <w:rPr>
                <w:noProof/>
                <w:webHidden/>
              </w:rPr>
              <w:fldChar w:fldCharType="begin"/>
            </w:r>
            <w:r w:rsidR="00FA5313">
              <w:rPr>
                <w:noProof/>
                <w:webHidden/>
              </w:rPr>
              <w:instrText xml:space="preserve"> PAGEREF _Toc129721714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586B5DE7" w14:textId="3DD71F86" w:rsidR="00FA5313" w:rsidRDefault="00000000">
          <w:pPr>
            <w:pStyle w:val="Obsah1"/>
            <w:tabs>
              <w:tab w:val="left" w:pos="720"/>
            </w:tabs>
            <w:rPr>
              <w:rFonts w:eastAsiaTheme="minorEastAsia"/>
              <w:noProof/>
              <w:sz w:val="22"/>
              <w:lang w:eastAsia="cs-CZ"/>
            </w:rPr>
          </w:pPr>
          <w:hyperlink w:anchor="_Toc129721715" w:history="1">
            <w:r w:rsidR="00FA5313" w:rsidRPr="006A6251">
              <w:rPr>
                <w:rStyle w:val="Hypertextovodkaz"/>
                <w:noProof/>
              </w:rPr>
              <w:t>3</w:t>
            </w:r>
            <w:r w:rsidR="00FA5313">
              <w:rPr>
                <w:rFonts w:eastAsiaTheme="minorEastAsia"/>
                <w:noProof/>
                <w:sz w:val="22"/>
                <w:lang w:eastAsia="cs-CZ"/>
              </w:rPr>
              <w:tab/>
            </w:r>
            <w:r w:rsidR="00FA5313" w:rsidRPr="006A6251">
              <w:rPr>
                <w:rStyle w:val="Hypertextovodkaz"/>
                <w:noProof/>
              </w:rPr>
              <w:t>Teoretická část</w:t>
            </w:r>
            <w:r w:rsidR="00FA5313">
              <w:rPr>
                <w:noProof/>
                <w:webHidden/>
              </w:rPr>
              <w:tab/>
            </w:r>
            <w:r w:rsidR="00FA5313">
              <w:rPr>
                <w:noProof/>
                <w:webHidden/>
              </w:rPr>
              <w:fldChar w:fldCharType="begin"/>
            </w:r>
            <w:r w:rsidR="00FA5313">
              <w:rPr>
                <w:noProof/>
                <w:webHidden/>
              </w:rPr>
              <w:instrText xml:space="preserve"> PAGEREF _Toc129721715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29FE5C68" w14:textId="58ABBEB4" w:rsidR="00FA5313" w:rsidRDefault="00000000">
          <w:pPr>
            <w:pStyle w:val="Obsah2"/>
            <w:rPr>
              <w:rFonts w:eastAsiaTheme="minorEastAsia"/>
              <w:noProof/>
              <w:sz w:val="22"/>
              <w:lang w:eastAsia="cs-CZ"/>
            </w:rPr>
          </w:pPr>
          <w:hyperlink w:anchor="_Toc129721716" w:history="1">
            <w:r w:rsidR="00FA5313" w:rsidRPr="006A6251">
              <w:rPr>
                <w:rStyle w:val="Hypertextovodkaz"/>
                <w:noProof/>
              </w:rPr>
              <w:t>3.1</w:t>
            </w:r>
            <w:r w:rsidR="00FA5313">
              <w:rPr>
                <w:rFonts w:eastAsiaTheme="minorEastAsia"/>
                <w:noProof/>
                <w:sz w:val="22"/>
                <w:lang w:eastAsia="cs-CZ"/>
              </w:rPr>
              <w:tab/>
            </w:r>
            <w:r w:rsidR="00FA5313" w:rsidRPr="006A6251">
              <w:rPr>
                <w:rStyle w:val="Hypertextovodkaz"/>
                <w:noProof/>
              </w:rPr>
              <w:t>Paralelizace</w:t>
            </w:r>
            <w:r w:rsidR="00FA5313">
              <w:rPr>
                <w:noProof/>
                <w:webHidden/>
              </w:rPr>
              <w:tab/>
            </w:r>
            <w:r w:rsidR="00FA5313">
              <w:rPr>
                <w:noProof/>
                <w:webHidden/>
              </w:rPr>
              <w:fldChar w:fldCharType="begin"/>
            </w:r>
            <w:r w:rsidR="00FA5313">
              <w:rPr>
                <w:noProof/>
                <w:webHidden/>
              </w:rPr>
              <w:instrText xml:space="preserve"> PAGEREF _Toc129721716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E2BD46E" w14:textId="120B3AE3" w:rsidR="00FA5313" w:rsidRDefault="00000000">
          <w:pPr>
            <w:pStyle w:val="Obsah2"/>
            <w:rPr>
              <w:rFonts w:eastAsiaTheme="minorEastAsia"/>
              <w:noProof/>
              <w:sz w:val="22"/>
              <w:lang w:eastAsia="cs-CZ"/>
            </w:rPr>
          </w:pPr>
          <w:hyperlink w:anchor="_Toc129721717" w:history="1">
            <w:r w:rsidR="00FA5313" w:rsidRPr="006A6251">
              <w:rPr>
                <w:rStyle w:val="Hypertextovodkaz"/>
                <w:noProof/>
              </w:rPr>
              <w:t>3.2</w:t>
            </w:r>
            <w:r w:rsidR="00FA5313">
              <w:rPr>
                <w:rFonts w:eastAsiaTheme="minorEastAsia"/>
                <w:noProof/>
                <w:sz w:val="22"/>
                <w:lang w:eastAsia="cs-CZ"/>
              </w:rPr>
              <w:tab/>
            </w:r>
            <w:r w:rsidR="00FA5313" w:rsidRPr="006A6251">
              <w:rPr>
                <w:rStyle w:val="Hypertextovodkaz"/>
                <w:noProof/>
              </w:rPr>
              <w:t>Herní engine</w:t>
            </w:r>
            <w:r w:rsidR="00FA5313">
              <w:rPr>
                <w:noProof/>
                <w:webHidden/>
              </w:rPr>
              <w:tab/>
            </w:r>
            <w:r w:rsidR="00FA5313">
              <w:rPr>
                <w:noProof/>
                <w:webHidden/>
              </w:rPr>
              <w:fldChar w:fldCharType="begin"/>
            </w:r>
            <w:r w:rsidR="00FA5313">
              <w:rPr>
                <w:noProof/>
                <w:webHidden/>
              </w:rPr>
              <w:instrText xml:space="preserve"> PAGEREF _Toc129721717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28140DA" w14:textId="24F5F439" w:rsidR="00FA5313" w:rsidRDefault="00000000">
          <w:pPr>
            <w:pStyle w:val="Obsah3"/>
            <w:rPr>
              <w:rFonts w:eastAsiaTheme="minorEastAsia"/>
              <w:noProof/>
              <w:sz w:val="22"/>
              <w:lang w:eastAsia="cs-CZ"/>
            </w:rPr>
          </w:pPr>
          <w:hyperlink w:anchor="_Toc129721718" w:history="1">
            <w:r w:rsidR="00FA5313" w:rsidRPr="006A6251">
              <w:rPr>
                <w:rStyle w:val="Hypertextovodkaz"/>
                <w:noProof/>
              </w:rPr>
              <w:t>3.2.1</w:t>
            </w:r>
            <w:r w:rsidR="00FA5313">
              <w:rPr>
                <w:rFonts w:eastAsiaTheme="minorEastAsia"/>
                <w:noProof/>
                <w:sz w:val="22"/>
                <w:lang w:eastAsia="cs-CZ"/>
              </w:rPr>
              <w:tab/>
            </w:r>
            <w:r w:rsidR="00FA5313" w:rsidRPr="006A6251">
              <w:rPr>
                <w:rStyle w:val="Hypertextovodkaz"/>
                <w:noProof/>
              </w:rPr>
              <w:t>Rendering engine</w:t>
            </w:r>
            <w:r w:rsidR="00FA5313">
              <w:rPr>
                <w:noProof/>
                <w:webHidden/>
              </w:rPr>
              <w:tab/>
            </w:r>
            <w:r w:rsidR="00FA5313">
              <w:rPr>
                <w:noProof/>
                <w:webHidden/>
              </w:rPr>
              <w:fldChar w:fldCharType="begin"/>
            </w:r>
            <w:r w:rsidR="00FA5313">
              <w:rPr>
                <w:noProof/>
                <w:webHidden/>
              </w:rPr>
              <w:instrText xml:space="preserve"> PAGEREF _Toc129721718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03A1AA37" w14:textId="44EE754F" w:rsidR="00FA5313" w:rsidRDefault="00000000">
          <w:pPr>
            <w:pStyle w:val="Obsah2"/>
            <w:rPr>
              <w:rFonts w:eastAsiaTheme="minorEastAsia"/>
              <w:noProof/>
              <w:sz w:val="22"/>
              <w:lang w:eastAsia="cs-CZ"/>
            </w:rPr>
          </w:pPr>
          <w:hyperlink w:anchor="_Toc129721719" w:history="1">
            <w:r w:rsidR="00FA5313" w:rsidRPr="006A6251">
              <w:rPr>
                <w:rStyle w:val="Hypertextovodkaz"/>
                <w:noProof/>
              </w:rPr>
              <w:t>3.3</w:t>
            </w:r>
            <w:r w:rsidR="00FA5313">
              <w:rPr>
                <w:rFonts w:eastAsiaTheme="minorEastAsia"/>
                <w:noProof/>
                <w:sz w:val="22"/>
                <w:lang w:eastAsia="cs-CZ"/>
              </w:rPr>
              <w:tab/>
            </w:r>
            <w:r w:rsidR="00FA5313" w:rsidRPr="006A6251">
              <w:rPr>
                <w:rStyle w:val="Hypertextovodkaz"/>
                <w:noProof/>
              </w:rPr>
              <w:t>Rendering</w:t>
            </w:r>
            <w:r w:rsidR="00FA5313">
              <w:rPr>
                <w:noProof/>
                <w:webHidden/>
              </w:rPr>
              <w:tab/>
            </w:r>
            <w:r w:rsidR="00FA5313">
              <w:rPr>
                <w:noProof/>
                <w:webHidden/>
              </w:rPr>
              <w:fldChar w:fldCharType="begin"/>
            </w:r>
            <w:r w:rsidR="00FA5313">
              <w:rPr>
                <w:noProof/>
                <w:webHidden/>
              </w:rPr>
              <w:instrText xml:space="preserve"> PAGEREF _Toc129721719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C0BAA3D" w14:textId="11B7E51F" w:rsidR="00FA5313" w:rsidRDefault="00000000">
          <w:pPr>
            <w:pStyle w:val="Obsah2"/>
            <w:rPr>
              <w:rFonts w:eastAsiaTheme="minorEastAsia"/>
              <w:noProof/>
              <w:sz w:val="22"/>
              <w:lang w:eastAsia="cs-CZ"/>
            </w:rPr>
          </w:pPr>
          <w:hyperlink w:anchor="_Toc129721720" w:history="1">
            <w:r w:rsidR="00FA5313" w:rsidRPr="006A6251">
              <w:rPr>
                <w:rStyle w:val="Hypertextovodkaz"/>
                <w:noProof/>
              </w:rPr>
              <w:t>3.4</w:t>
            </w:r>
            <w:r w:rsidR="00FA5313">
              <w:rPr>
                <w:rFonts w:eastAsiaTheme="minorEastAsia"/>
                <w:noProof/>
                <w:sz w:val="22"/>
                <w:lang w:eastAsia="cs-CZ"/>
              </w:rPr>
              <w:tab/>
            </w:r>
            <w:r w:rsidR="00FA5313" w:rsidRPr="006A6251">
              <w:rPr>
                <w:rStyle w:val="Hypertextovodkaz"/>
                <w:noProof/>
              </w:rPr>
              <w:t>GPU Buffers</w:t>
            </w:r>
            <w:r w:rsidR="00FA5313">
              <w:rPr>
                <w:noProof/>
                <w:webHidden/>
              </w:rPr>
              <w:tab/>
            </w:r>
            <w:r w:rsidR="00FA5313">
              <w:rPr>
                <w:noProof/>
                <w:webHidden/>
              </w:rPr>
              <w:fldChar w:fldCharType="begin"/>
            </w:r>
            <w:r w:rsidR="00FA5313">
              <w:rPr>
                <w:noProof/>
                <w:webHidden/>
              </w:rPr>
              <w:instrText xml:space="preserve"> PAGEREF _Toc129721720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168ED116" w14:textId="0D081D2E" w:rsidR="00FA5313" w:rsidRDefault="00000000">
          <w:pPr>
            <w:pStyle w:val="Obsah3"/>
            <w:rPr>
              <w:rFonts w:eastAsiaTheme="minorEastAsia"/>
              <w:noProof/>
              <w:sz w:val="22"/>
              <w:lang w:eastAsia="cs-CZ"/>
            </w:rPr>
          </w:pPr>
          <w:hyperlink w:anchor="_Toc129721721" w:history="1">
            <w:r w:rsidR="00FA5313" w:rsidRPr="006A6251">
              <w:rPr>
                <w:rStyle w:val="Hypertextovodkaz"/>
                <w:noProof/>
              </w:rPr>
              <w:t>3.4.1</w:t>
            </w:r>
            <w:r w:rsidR="00FA5313">
              <w:rPr>
                <w:rFonts w:eastAsiaTheme="minorEastAsia"/>
                <w:noProof/>
                <w:sz w:val="22"/>
                <w:lang w:eastAsia="cs-CZ"/>
              </w:rPr>
              <w:tab/>
            </w:r>
            <w:r w:rsidR="00FA5313" w:rsidRPr="006A6251">
              <w:rPr>
                <w:rStyle w:val="Hypertextovodkaz"/>
                <w:noProof/>
              </w:rPr>
              <w:t>Vertex buffer</w:t>
            </w:r>
            <w:r w:rsidR="00FA5313">
              <w:rPr>
                <w:noProof/>
                <w:webHidden/>
              </w:rPr>
              <w:tab/>
            </w:r>
            <w:r w:rsidR="00FA5313">
              <w:rPr>
                <w:noProof/>
                <w:webHidden/>
              </w:rPr>
              <w:fldChar w:fldCharType="begin"/>
            </w:r>
            <w:r w:rsidR="00FA5313">
              <w:rPr>
                <w:noProof/>
                <w:webHidden/>
              </w:rPr>
              <w:instrText xml:space="preserve"> PAGEREF _Toc129721721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7FF7F442" w14:textId="34E9075A" w:rsidR="00FA5313" w:rsidRDefault="00000000">
          <w:pPr>
            <w:pStyle w:val="Obsah3"/>
            <w:rPr>
              <w:rFonts w:eastAsiaTheme="minorEastAsia"/>
              <w:noProof/>
              <w:sz w:val="22"/>
              <w:lang w:eastAsia="cs-CZ"/>
            </w:rPr>
          </w:pPr>
          <w:hyperlink w:anchor="_Toc129721722" w:history="1">
            <w:r w:rsidR="00FA5313" w:rsidRPr="006A6251">
              <w:rPr>
                <w:rStyle w:val="Hypertextovodkaz"/>
                <w:noProof/>
              </w:rPr>
              <w:t>3.4.2</w:t>
            </w:r>
            <w:r w:rsidR="00FA5313">
              <w:rPr>
                <w:rFonts w:eastAsiaTheme="minorEastAsia"/>
                <w:noProof/>
                <w:sz w:val="22"/>
                <w:lang w:eastAsia="cs-CZ"/>
              </w:rPr>
              <w:tab/>
            </w:r>
            <w:r w:rsidR="00FA5313" w:rsidRPr="006A6251">
              <w:rPr>
                <w:rStyle w:val="Hypertextovodkaz"/>
                <w:noProof/>
              </w:rPr>
              <w:t>Index buffer</w:t>
            </w:r>
            <w:r w:rsidR="00FA5313">
              <w:rPr>
                <w:noProof/>
                <w:webHidden/>
              </w:rPr>
              <w:tab/>
            </w:r>
            <w:r w:rsidR="00FA5313">
              <w:rPr>
                <w:noProof/>
                <w:webHidden/>
              </w:rPr>
              <w:fldChar w:fldCharType="begin"/>
            </w:r>
            <w:r w:rsidR="00FA5313">
              <w:rPr>
                <w:noProof/>
                <w:webHidden/>
              </w:rPr>
              <w:instrText xml:space="preserve"> PAGEREF _Toc129721722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6627BD0" w14:textId="2A9DD62F" w:rsidR="00FA5313" w:rsidRDefault="00000000">
          <w:pPr>
            <w:pStyle w:val="Obsah3"/>
            <w:rPr>
              <w:rFonts w:eastAsiaTheme="minorEastAsia"/>
              <w:noProof/>
              <w:sz w:val="22"/>
              <w:lang w:eastAsia="cs-CZ"/>
            </w:rPr>
          </w:pPr>
          <w:hyperlink w:anchor="_Toc129721723" w:history="1">
            <w:r w:rsidR="00FA5313" w:rsidRPr="006A6251">
              <w:rPr>
                <w:rStyle w:val="Hypertextovodkaz"/>
                <w:noProof/>
              </w:rPr>
              <w:t>3.4.3</w:t>
            </w:r>
            <w:r w:rsidR="00FA5313">
              <w:rPr>
                <w:rFonts w:eastAsiaTheme="minorEastAsia"/>
                <w:noProof/>
                <w:sz w:val="22"/>
                <w:lang w:eastAsia="cs-CZ"/>
              </w:rPr>
              <w:tab/>
            </w:r>
            <w:r w:rsidR="00FA5313" w:rsidRPr="006A6251">
              <w:rPr>
                <w:rStyle w:val="Hypertextovodkaz"/>
                <w:noProof/>
              </w:rPr>
              <w:t>Uniform buffer</w:t>
            </w:r>
            <w:r w:rsidR="00FA5313">
              <w:rPr>
                <w:noProof/>
                <w:webHidden/>
              </w:rPr>
              <w:tab/>
            </w:r>
            <w:r w:rsidR="00FA5313">
              <w:rPr>
                <w:noProof/>
                <w:webHidden/>
              </w:rPr>
              <w:fldChar w:fldCharType="begin"/>
            </w:r>
            <w:r w:rsidR="00FA5313">
              <w:rPr>
                <w:noProof/>
                <w:webHidden/>
              </w:rPr>
              <w:instrText xml:space="preserve"> PAGEREF _Toc129721723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B34D3DE" w14:textId="0ADF4BAF" w:rsidR="00FA5313" w:rsidRDefault="00000000">
          <w:pPr>
            <w:pStyle w:val="Obsah3"/>
            <w:rPr>
              <w:rFonts w:eastAsiaTheme="minorEastAsia"/>
              <w:noProof/>
              <w:sz w:val="22"/>
              <w:lang w:eastAsia="cs-CZ"/>
            </w:rPr>
          </w:pPr>
          <w:hyperlink w:anchor="_Toc129721724" w:history="1">
            <w:r w:rsidR="00FA5313" w:rsidRPr="006A6251">
              <w:rPr>
                <w:rStyle w:val="Hypertextovodkaz"/>
                <w:noProof/>
              </w:rPr>
              <w:t>3.4.4</w:t>
            </w:r>
            <w:r w:rsidR="00FA5313">
              <w:rPr>
                <w:rFonts w:eastAsiaTheme="minorEastAsia"/>
                <w:noProof/>
                <w:sz w:val="22"/>
                <w:lang w:eastAsia="cs-CZ"/>
              </w:rPr>
              <w:tab/>
            </w:r>
            <w:r w:rsidR="00FA5313" w:rsidRPr="006A6251">
              <w:rPr>
                <w:rStyle w:val="Hypertextovodkaz"/>
                <w:noProof/>
              </w:rPr>
              <w:t>Storage buffer</w:t>
            </w:r>
            <w:r w:rsidR="00FA5313">
              <w:rPr>
                <w:noProof/>
                <w:webHidden/>
              </w:rPr>
              <w:tab/>
            </w:r>
            <w:r w:rsidR="00FA5313">
              <w:rPr>
                <w:noProof/>
                <w:webHidden/>
              </w:rPr>
              <w:fldChar w:fldCharType="begin"/>
            </w:r>
            <w:r w:rsidR="00FA5313">
              <w:rPr>
                <w:noProof/>
                <w:webHidden/>
              </w:rPr>
              <w:instrText xml:space="preserve"> PAGEREF _Toc129721724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4B0EEC5" w14:textId="1AA6E2A7" w:rsidR="00FA5313" w:rsidRDefault="00000000">
          <w:pPr>
            <w:pStyle w:val="Obsah3"/>
            <w:rPr>
              <w:rFonts w:eastAsiaTheme="minorEastAsia"/>
              <w:noProof/>
              <w:sz w:val="22"/>
              <w:lang w:eastAsia="cs-CZ"/>
            </w:rPr>
          </w:pPr>
          <w:hyperlink w:anchor="_Toc129721725" w:history="1">
            <w:r w:rsidR="00FA5313" w:rsidRPr="006A6251">
              <w:rPr>
                <w:rStyle w:val="Hypertextovodkaz"/>
                <w:noProof/>
              </w:rPr>
              <w:t>3.4.5</w:t>
            </w:r>
            <w:r w:rsidR="00FA5313">
              <w:rPr>
                <w:rFonts w:eastAsiaTheme="minorEastAsia"/>
                <w:noProof/>
                <w:sz w:val="22"/>
                <w:lang w:eastAsia="cs-CZ"/>
              </w:rPr>
              <w:tab/>
            </w:r>
            <w:r w:rsidR="00FA5313" w:rsidRPr="006A6251">
              <w:rPr>
                <w:rStyle w:val="Hypertextovodkaz"/>
                <w:noProof/>
              </w:rPr>
              <w:t>Indirect buffer</w:t>
            </w:r>
            <w:r w:rsidR="00FA5313">
              <w:rPr>
                <w:noProof/>
                <w:webHidden/>
              </w:rPr>
              <w:tab/>
            </w:r>
            <w:r w:rsidR="00FA5313">
              <w:rPr>
                <w:noProof/>
                <w:webHidden/>
              </w:rPr>
              <w:fldChar w:fldCharType="begin"/>
            </w:r>
            <w:r w:rsidR="00FA5313">
              <w:rPr>
                <w:noProof/>
                <w:webHidden/>
              </w:rPr>
              <w:instrText xml:space="preserve"> PAGEREF _Toc129721725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72C4F6F8" w14:textId="52E24E7D" w:rsidR="00FA5313" w:rsidRDefault="00000000">
          <w:pPr>
            <w:pStyle w:val="Obsah2"/>
            <w:rPr>
              <w:rFonts w:eastAsiaTheme="minorEastAsia"/>
              <w:noProof/>
              <w:sz w:val="22"/>
              <w:lang w:eastAsia="cs-CZ"/>
            </w:rPr>
          </w:pPr>
          <w:hyperlink w:anchor="_Toc129721726" w:history="1">
            <w:r w:rsidR="00FA5313" w:rsidRPr="006A6251">
              <w:rPr>
                <w:rStyle w:val="Hypertextovodkaz"/>
                <w:noProof/>
              </w:rPr>
              <w:t>3.5</w:t>
            </w:r>
            <w:r w:rsidR="00FA5313">
              <w:rPr>
                <w:rFonts w:eastAsiaTheme="minorEastAsia"/>
                <w:noProof/>
                <w:sz w:val="22"/>
                <w:lang w:eastAsia="cs-CZ"/>
              </w:rPr>
              <w:tab/>
            </w:r>
            <w:r w:rsidR="00FA5313" w:rsidRPr="006A6251">
              <w:rPr>
                <w:rStyle w:val="Hypertextovodkaz"/>
                <w:noProof/>
              </w:rPr>
              <w:t>Rendering pipeline</w:t>
            </w:r>
            <w:r w:rsidR="00FA5313">
              <w:rPr>
                <w:noProof/>
                <w:webHidden/>
              </w:rPr>
              <w:tab/>
            </w:r>
            <w:r w:rsidR="00FA5313">
              <w:rPr>
                <w:noProof/>
                <w:webHidden/>
              </w:rPr>
              <w:fldChar w:fldCharType="begin"/>
            </w:r>
            <w:r w:rsidR="00FA5313">
              <w:rPr>
                <w:noProof/>
                <w:webHidden/>
              </w:rPr>
              <w:instrText xml:space="preserve"> PAGEREF _Toc129721726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09438E85" w14:textId="01EF6586" w:rsidR="00FA5313" w:rsidRDefault="00000000">
          <w:pPr>
            <w:pStyle w:val="Obsah3"/>
            <w:rPr>
              <w:rFonts w:eastAsiaTheme="minorEastAsia"/>
              <w:noProof/>
              <w:sz w:val="22"/>
              <w:lang w:eastAsia="cs-CZ"/>
            </w:rPr>
          </w:pPr>
          <w:hyperlink w:anchor="_Toc129721727" w:history="1">
            <w:r w:rsidR="00FA5313" w:rsidRPr="006A6251">
              <w:rPr>
                <w:rStyle w:val="Hypertextovodkaz"/>
                <w:noProof/>
              </w:rPr>
              <w:t>3.5.1</w:t>
            </w:r>
            <w:r w:rsidR="00FA5313">
              <w:rPr>
                <w:rFonts w:eastAsiaTheme="minorEastAsia"/>
                <w:noProof/>
                <w:sz w:val="22"/>
                <w:lang w:eastAsia="cs-CZ"/>
              </w:rPr>
              <w:tab/>
            </w:r>
            <w:r w:rsidR="00FA5313" w:rsidRPr="006A6251">
              <w:rPr>
                <w:rStyle w:val="Hypertextovodkaz"/>
                <w:noProof/>
              </w:rPr>
              <w:t>Vertex stage</w:t>
            </w:r>
            <w:r w:rsidR="00FA5313">
              <w:rPr>
                <w:noProof/>
                <w:webHidden/>
              </w:rPr>
              <w:tab/>
            </w:r>
            <w:r w:rsidR="00FA5313">
              <w:rPr>
                <w:noProof/>
                <w:webHidden/>
              </w:rPr>
              <w:fldChar w:fldCharType="begin"/>
            </w:r>
            <w:r w:rsidR="00FA5313">
              <w:rPr>
                <w:noProof/>
                <w:webHidden/>
              </w:rPr>
              <w:instrText xml:space="preserve"> PAGEREF _Toc129721727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7FBF32B2" w14:textId="739429C9" w:rsidR="00FA5313" w:rsidRDefault="00000000">
          <w:pPr>
            <w:pStyle w:val="Obsah3"/>
            <w:rPr>
              <w:rFonts w:eastAsiaTheme="minorEastAsia"/>
              <w:noProof/>
              <w:sz w:val="22"/>
              <w:lang w:eastAsia="cs-CZ"/>
            </w:rPr>
          </w:pPr>
          <w:hyperlink w:anchor="_Toc129721728" w:history="1">
            <w:r w:rsidR="00FA5313" w:rsidRPr="006A6251">
              <w:rPr>
                <w:rStyle w:val="Hypertextovodkaz"/>
                <w:noProof/>
              </w:rPr>
              <w:t>3.5.2</w:t>
            </w:r>
            <w:r w:rsidR="00FA5313">
              <w:rPr>
                <w:rFonts w:eastAsiaTheme="minorEastAsia"/>
                <w:noProof/>
                <w:sz w:val="22"/>
                <w:lang w:eastAsia="cs-CZ"/>
              </w:rPr>
              <w:tab/>
            </w:r>
            <w:r w:rsidR="00FA5313" w:rsidRPr="006A6251">
              <w:rPr>
                <w:rStyle w:val="Hypertextovodkaz"/>
                <w:noProof/>
              </w:rPr>
              <w:t>Geometry stage</w:t>
            </w:r>
            <w:r w:rsidR="00FA5313">
              <w:rPr>
                <w:noProof/>
                <w:webHidden/>
              </w:rPr>
              <w:tab/>
            </w:r>
            <w:r w:rsidR="00FA5313">
              <w:rPr>
                <w:noProof/>
                <w:webHidden/>
              </w:rPr>
              <w:fldChar w:fldCharType="begin"/>
            </w:r>
            <w:r w:rsidR="00FA5313">
              <w:rPr>
                <w:noProof/>
                <w:webHidden/>
              </w:rPr>
              <w:instrText xml:space="preserve"> PAGEREF _Toc129721728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6508C136" w14:textId="17E1BCAB" w:rsidR="00FA5313" w:rsidRDefault="00000000">
          <w:pPr>
            <w:pStyle w:val="Obsah3"/>
            <w:rPr>
              <w:rFonts w:eastAsiaTheme="minorEastAsia"/>
              <w:noProof/>
              <w:sz w:val="22"/>
              <w:lang w:eastAsia="cs-CZ"/>
            </w:rPr>
          </w:pPr>
          <w:hyperlink w:anchor="_Toc129721729" w:history="1">
            <w:r w:rsidR="00FA5313" w:rsidRPr="006A6251">
              <w:rPr>
                <w:rStyle w:val="Hypertextovodkaz"/>
                <w:noProof/>
              </w:rPr>
              <w:t>3.5.3</w:t>
            </w:r>
            <w:r w:rsidR="00FA5313">
              <w:rPr>
                <w:rFonts w:eastAsiaTheme="minorEastAsia"/>
                <w:noProof/>
                <w:sz w:val="22"/>
                <w:lang w:eastAsia="cs-CZ"/>
              </w:rPr>
              <w:tab/>
            </w:r>
            <w:r w:rsidR="00FA5313" w:rsidRPr="006A6251">
              <w:rPr>
                <w:rStyle w:val="Hypertextovodkaz"/>
                <w:noProof/>
              </w:rPr>
              <w:t>Rasterization stage</w:t>
            </w:r>
            <w:r w:rsidR="00FA5313">
              <w:rPr>
                <w:noProof/>
                <w:webHidden/>
              </w:rPr>
              <w:tab/>
            </w:r>
            <w:r w:rsidR="00FA5313">
              <w:rPr>
                <w:noProof/>
                <w:webHidden/>
              </w:rPr>
              <w:fldChar w:fldCharType="begin"/>
            </w:r>
            <w:r w:rsidR="00FA5313">
              <w:rPr>
                <w:noProof/>
                <w:webHidden/>
              </w:rPr>
              <w:instrText xml:space="preserve"> PAGEREF _Toc129721729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1BE919D9" w14:textId="55871573" w:rsidR="00FA5313" w:rsidRDefault="00000000">
          <w:pPr>
            <w:pStyle w:val="Obsah3"/>
            <w:rPr>
              <w:rFonts w:eastAsiaTheme="minorEastAsia"/>
              <w:noProof/>
              <w:sz w:val="22"/>
              <w:lang w:eastAsia="cs-CZ"/>
            </w:rPr>
          </w:pPr>
          <w:hyperlink w:anchor="_Toc129721730" w:history="1">
            <w:r w:rsidR="00FA5313" w:rsidRPr="006A6251">
              <w:rPr>
                <w:rStyle w:val="Hypertextovodkaz"/>
                <w:noProof/>
              </w:rPr>
              <w:t>3.5.4</w:t>
            </w:r>
            <w:r w:rsidR="00FA5313">
              <w:rPr>
                <w:rFonts w:eastAsiaTheme="minorEastAsia"/>
                <w:noProof/>
                <w:sz w:val="22"/>
                <w:lang w:eastAsia="cs-CZ"/>
              </w:rPr>
              <w:tab/>
            </w:r>
            <w:r w:rsidR="00FA5313" w:rsidRPr="006A6251">
              <w:rPr>
                <w:rStyle w:val="Hypertextovodkaz"/>
                <w:noProof/>
              </w:rPr>
              <w:t>Fragment stage</w:t>
            </w:r>
            <w:r w:rsidR="00FA5313">
              <w:rPr>
                <w:noProof/>
                <w:webHidden/>
              </w:rPr>
              <w:tab/>
            </w:r>
            <w:r w:rsidR="00FA5313">
              <w:rPr>
                <w:noProof/>
                <w:webHidden/>
              </w:rPr>
              <w:fldChar w:fldCharType="begin"/>
            </w:r>
            <w:r w:rsidR="00FA5313">
              <w:rPr>
                <w:noProof/>
                <w:webHidden/>
              </w:rPr>
              <w:instrText xml:space="preserve"> PAGEREF _Toc129721730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58915C84" w14:textId="7AC8E5A9" w:rsidR="00FA5313" w:rsidRDefault="00000000">
          <w:pPr>
            <w:pStyle w:val="Obsah2"/>
            <w:rPr>
              <w:rFonts w:eastAsiaTheme="minorEastAsia"/>
              <w:noProof/>
              <w:sz w:val="22"/>
              <w:lang w:eastAsia="cs-CZ"/>
            </w:rPr>
          </w:pPr>
          <w:hyperlink w:anchor="_Toc129721731" w:history="1">
            <w:r w:rsidR="00FA5313" w:rsidRPr="006A6251">
              <w:rPr>
                <w:rStyle w:val="Hypertextovodkaz"/>
                <w:noProof/>
              </w:rPr>
              <w:t>3.6</w:t>
            </w:r>
            <w:r w:rsidR="00FA5313">
              <w:rPr>
                <w:rFonts w:eastAsiaTheme="minorEastAsia"/>
                <w:noProof/>
                <w:sz w:val="22"/>
                <w:lang w:eastAsia="cs-CZ"/>
              </w:rPr>
              <w:tab/>
            </w:r>
            <w:r w:rsidR="00FA5313" w:rsidRPr="006A6251">
              <w:rPr>
                <w:rStyle w:val="Hypertextovodkaz"/>
                <w:noProof/>
              </w:rPr>
              <w:t>Compute pipeline</w:t>
            </w:r>
            <w:r w:rsidR="00FA5313">
              <w:rPr>
                <w:noProof/>
                <w:webHidden/>
              </w:rPr>
              <w:tab/>
            </w:r>
            <w:r w:rsidR="00FA5313">
              <w:rPr>
                <w:noProof/>
                <w:webHidden/>
              </w:rPr>
              <w:fldChar w:fldCharType="begin"/>
            </w:r>
            <w:r w:rsidR="00FA5313">
              <w:rPr>
                <w:noProof/>
                <w:webHidden/>
              </w:rPr>
              <w:instrText xml:space="preserve"> PAGEREF _Toc129721731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B97271E" w14:textId="3990F18A" w:rsidR="00FA5313" w:rsidRDefault="00000000">
          <w:pPr>
            <w:pStyle w:val="Obsah2"/>
            <w:rPr>
              <w:rFonts w:eastAsiaTheme="minorEastAsia"/>
              <w:noProof/>
              <w:sz w:val="22"/>
              <w:lang w:eastAsia="cs-CZ"/>
            </w:rPr>
          </w:pPr>
          <w:hyperlink w:anchor="_Toc129721732" w:history="1">
            <w:r w:rsidR="00FA5313" w:rsidRPr="006A6251">
              <w:rPr>
                <w:rStyle w:val="Hypertextovodkaz"/>
                <w:noProof/>
              </w:rPr>
              <w:t>3.7</w:t>
            </w:r>
            <w:r w:rsidR="00FA5313">
              <w:rPr>
                <w:rFonts w:eastAsiaTheme="minorEastAsia"/>
                <w:noProof/>
                <w:sz w:val="22"/>
                <w:lang w:eastAsia="cs-CZ"/>
              </w:rPr>
              <w:tab/>
            </w:r>
            <w:r w:rsidR="00FA5313" w:rsidRPr="006A6251">
              <w:rPr>
                <w:rStyle w:val="Hypertextovodkaz"/>
                <w:noProof/>
              </w:rPr>
              <w:t>Shader</w:t>
            </w:r>
            <w:r w:rsidR="00FA5313">
              <w:rPr>
                <w:noProof/>
                <w:webHidden/>
              </w:rPr>
              <w:tab/>
            </w:r>
            <w:r w:rsidR="00FA5313">
              <w:rPr>
                <w:noProof/>
                <w:webHidden/>
              </w:rPr>
              <w:fldChar w:fldCharType="begin"/>
            </w:r>
            <w:r w:rsidR="00FA5313">
              <w:rPr>
                <w:noProof/>
                <w:webHidden/>
              </w:rPr>
              <w:instrText xml:space="preserve"> PAGEREF _Toc129721732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0C48AB5" w14:textId="70952F1F" w:rsidR="00FA5313" w:rsidRDefault="00000000">
          <w:pPr>
            <w:pStyle w:val="Obsah3"/>
            <w:rPr>
              <w:rFonts w:eastAsiaTheme="minorEastAsia"/>
              <w:noProof/>
              <w:sz w:val="22"/>
              <w:lang w:eastAsia="cs-CZ"/>
            </w:rPr>
          </w:pPr>
          <w:hyperlink w:anchor="_Toc129721733" w:history="1">
            <w:r w:rsidR="00FA5313" w:rsidRPr="006A6251">
              <w:rPr>
                <w:rStyle w:val="Hypertextovodkaz"/>
                <w:noProof/>
              </w:rPr>
              <w:t>3.7.1</w:t>
            </w:r>
            <w:r w:rsidR="00FA5313">
              <w:rPr>
                <w:rFonts w:eastAsiaTheme="minorEastAsia"/>
                <w:noProof/>
                <w:sz w:val="22"/>
                <w:lang w:eastAsia="cs-CZ"/>
              </w:rPr>
              <w:tab/>
            </w:r>
            <w:r w:rsidR="00FA5313" w:rsidRPr="006A6251">
              <w:rPr>
                <w:rStyle w:val="Hypertextovodkaz"/>
                <w:noProof/>
              </w:rPr>
              <w:t>Compute shader</w:t>
            </w:r>
            <w:r w:rsidR="00FA5313">
              <w:rPr>
                <w:noProof/>
                <w:webHidden/>
              </w:rPr>
              <w:tab/>
            </w:r>
            <w:r w:rsidR="00FA5313">
              <w:rPr>
                <w:noProof/>
                <w:webHidden/>
              </w:rPr>
              <w:fldChar w:fldCharType="begin"/>
            </w:r>
            <w:r w:rsidR="00FA5313">
              <w:rPr>
                <w:noProof/>
                <w:webHidden/>
              </w:rPr>
              <w:instrText xml:space="preserve"> PAGEREF _Toc129721733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1F0A0F4F" w14:textId="2916DC30" w:rsidR="00FA5313" w:rsidRDefault="00000000">
          <w:pPr>
            <w:pStyle w:val="Obsah2"/>
            <w:rPr>
              <w:rFonts w:eastAsiaTheme="minorEastAsia"/>
              <w:noProof/>
              <w:sz w:val="22"/>
              <w:lang w:eastAsia="cs-CZ"/>
            </w:rPr>
          </w:pPr>
          <w:hyperlink w:anchor="_Toc129721734" w:history="1">
            <w:r w:rsidR="00FA5313" w:rsidRPr="006A6251">
              <w:rPr>
                <w:rStyle w:val="Hypertextovodkaz"/>
                <w:noProof/>
              </w:rPr>
              <w:t>3.8</w:t>
            </w:r>
            <w:r w:rsidR="00FA5313">
              <w:rPr>
                <w:rFonts w:eastAsiaTheme="minorEastAsia"/>
                <w:noProof/>
                <w:sz w:val="22"/>
                <w:lang w:eastAsia="cs-CZ"/>
              </w:rPr>
              <w:tab/>
            </w:r>
            <w:r w:rsidR="00FA5313" w:rsidRPr="006A6251">
              <w:rPr>
                <w:rStyle w:val="Hypertextovodkaz"/>
                <w:noProof/>
              </w:rPr>
              <w:t>GPU Queue</w:t>
            </w:r>
            <w:r w:rsidR="00FA5313">
              <w:rPr>
                <w:noProof/>
                <w:webHidden/>
              </w:rPr>
              <w:tab/>
            </w:r>
            <w:r w:rsidR="00FA5313">
              <w:rPr>
                <w:noProof/>
                <w:webHidden/>
              </w:rPr>
              <w:fldChar w:fldCharType="begin"/>
            </w:r>
            <w:r w:rsidR="00FA5313">
              <w:rPr>
                <w:noProof/>
                <w:webHidden/>
              </w:rPr>
              <w:instrText xml:space="preserve"> PAGEREF _Toc129721734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FF9FD19" w14:textId="30D6622F" w:rsidR="00FA5313" w:rsidRDefault="00000000">
          <w:pPr>
            <w:pStyle w:val="Obsah3"/>
            <w:rPr>
              <w:rFonts w:eastAsiaTheme="minorEastAsia"/>
              <w:noProof/>
              <w:sz w:val="22"/>
              <w:lang w:eastAsia="cs-CZ"/>
            </w:rPr>
          </w:pPr>
          <w:hyperlink w:anchor="_Toc129721735" w:history="1">
            <w:r w:rsidR="00FA5313" w:rsidRPr="006A6251">
              <w:rPr>
                <w:rStyle w:val="Hypertextovodkaz"/>
                <w:noProof/>
              </w:rPr>
              <w:t>3.8.1</w:t>
            </w:r>
            <w:r w:rsidR="00FA5313">
              <w:rPr>
                <w:rFonts w:eastAsiaTheme="minorEastAsia"/>
                <w:noProof/>
                <w:sz w:val="22"/>
                <w:lang w:eastAsia="cs-CZ"/>
              </w:rPr>
              <w:tab/>
            </w:r>
            <w:r w:rsidR="00FA5313" w:rsidRPr="006A6251">
              <w:rPr>
                <w:rStyle w:val="Hypertextovodkaz"/>
                <w:noProof/>
              </w:rPr>
              <w:t>GPU commands</w:t>
            </w:r>
            <w:r w:rsidR="00FA5313">
              <w:rPr>
                <w:noProof/>
                <w:webHidden/>
              </w:rPr>
              <w:tab/>
            </w:r>
            <w:r w:rsidR="00FA5313">
              <w:rPr>
                <w:noProof/>
                <w:webHidden/>
              </w:rPr>
              <w:fldChar w:fldCharType="begin"/>
            </w:r>
            <w:r w:rsidR="00FA5313">
              <w:rPr>
                <w:noProof/>
                <w:webHidden/>
              </w:rPr>
              <w:instrText xml:space="preserve"> PAGEREF _Toc129721735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46F9927" w14:textId="203F7C15" w:rsidR="00FA5313" w:rsidRDefault="00000000">
          <w:pPr>
            <w:pStyle w:val="Obsah2"/>
            <w:rPr>
              <w:rFonts w:eastAsiaTheme="minorEastAsia"/>
              <w:noProof/>
              <w:sz w:val="22"/>
              <w:lang w:eastAsia="cs-CZ"/>
            </w:rPr>
          </w:pPr>
          <w:hyperlink w:anchor="_Toc129721736" w:history="1">
            <w:r w:rsidR="00FA5313" w:rsidRPr="006A6251">
              <w:rPr>
                <w:rStyle w:val="Hypertextovodkaz"/>
                <w:noProof/>
              </w:rPr>
              <w:t>3.9</w:t>
            </w:r>
            <w:r w:rsidR="00FA5313">
              <w:rPr>
                <w:rFonts w:eastAsiaTheme="minorEastAsia"/>
                <w:noProof/>
                <w:sz w:val="22"/>
                <w:lang w:eastAsia="cs-CZ"/>
              </w:rPr>
              <w:tab/>
            </w:r>
            <w:r w:rsidR="00FA5313" w:rsidRPr="006A6251">
              <w:rPr>
                <w:rStyle w:val="Hypertextovodkaz"/>
                <w:noProof/>
              </w:rPr>
              <w:t>Textures</w:t>
            </w:r>
            <w:r w:rsidR="00FA5313">
              <w:rPr>
                <w:noProof/>
                <w:webHidden/>
              </w:rPr>
              <w:tab/>
            </w:r>
            <w:r w:rsidR="00FA5313">
              <w:rPr>
                <w:noProof/>
                <w:webHidden/>
              </w:rPr>
              <w:fldChar w:fldCharType="begin"/>
            </w:r>
            <w:r w:rsidR="00FA5313">
              <w:rPr>
                <w:noProof/>
                <w:webHidden/>
              </w:rPr>
              <w:instrText xml:space="preserve"> PAGEREF _Toc129721736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8532451" w14:textId="7F0287C1" w:rsidR="00FA5313" w:rsidRDefault="00000000">
          <w:pPr>
            <w:pStyle w:val="Obsah3"/>
            <w:rPr>
              <w:rFonts w:eastAsiaTheme="minorEastAsia"/>
              <w:noProof/>
              <w:sz w:val="22"/>
              <w:lang w:eastAsia="cs-CZ"/>
            </w:rPr>
          </w:pPr>
          <w:hyperlink w:anchor="_Toc129721737" w:history="1">
            <w:r w:rsidR="00FA5313" w:rsidRPr="006A6251">
              <w:rPr>
                <w:rStyle w:val="Hypertextovodkaz"/>
                <w:noProof/>
              </w:rPr>
              <w:t>3.9.1</w:t>
            </w:r>
            <w:r w:rsidR="00FA5313">
              <w:rPr>
                <w:rFonts w:eastAsiaTheme="minorEastAsia"/>
                <w:noProof/>
                <w:sz w:val="22"/>
                <w:lang w:eastAsia="cs-CZ"/>
              </w:rPr>
              <w:tab/>
            </w:r>
            <w:r w:rsidR="00FA5313" w:rsidRPr="006A6251">
              <w:rPr>
                <w:rStyle w:val="Hypertextovodkaz"/>
                <w:noProof/>
              </w:rPr>
              <w:t>UV coordinates</w:t>
            </w:r>
            <w:r w:rsidR="00FA5313">
              <w:rPr>
                <w:noProof/>
                <w:webHidden/>
              </w:rPr>
              <w:tab/>
            </w:r>
            <w:r w:rsidR="00FA5313">
              <w:rPr>
                <w:noProof/>
                <w:webHidden/>
              </w:rPr>
              <w:fldChar w:fldCharType="begin"/>
            </w:r>
            <w:r w:rsidR="00FA5313">
              <w:rPr>
                <w:noProof/>
                <w:webHidden/>
              </w:rPr>
              <w:instrText xml:space="preserve"> PAGEREF _Toc129721737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48A50547" w14:textId="7E9317BE" w:rsidR="00FA5313" w:rsidRDefault="00000000">
          <w:pPr>
            <w:pStyle w:val="Obsah3"/>
            <w:rPr>
              <w:rFonts w:eastAsiaTheme="minorEastAsia"/>
              <w:noProof/>
              <w:sz w:val="22"/>
              <w:lang w:eastAsia="cs-CZ"/>
            </w:rPr>
          </w:pPr>
          <w:hyperlink w:anchor="_Toc129721738" w:history="1">
            <w:r w:rsidR="00FA5313" w:rsidRPr="006A6251">
              <w:rPr>
                <w:rStyle w:val="Hypertextovodkaz"/>
                <w:noProof/>
              </w:rPr>
              <w:t>3.9.2</w:t>
            </w:r>
            <w:r w:rsidR="00FA5313">
              <w:rPr>
                <w:rFonts w:eastAsiaTheme="minorEastAsia"/>
                <w:noProof/>
                <w:sz w:val="22"/>
                <w:lang w:eastAsia="cs-CZ"/>
              </w:rPr>
              <w:tab/>
            </w:r>
            <w:r w:rsidR="00FA5313" w:rsidRPr="006A6251">
              <w:rPr>
                <w:rStyle w:val="Hypertextovodkaz"/>
                <w:noProof/>
              </w:rPr>
              <w:t>Sampling</w:t>
            </w:r>
            <w:r w:rsidR="00FA5313">
              <w:rPr>
                <w:noProof/>
                <w:webHidden/>
              </w:rPr>
              <w:tab/>
            </w:r>
            <w:r w:rsidR="00FA5313">
              <w:rPr>
                <w:noProof/>
                <w:webHidden/>
              </w:rPr>
              <w:fldChar w:fldCharType="begin"/>
            </w:r>
            <w:r w:rsidR="00FA5313">
              <w:rPr>
                <w:noProof/>
                <w:webHidden/>
              </w:rPr>
              <w:instrText xml:space="preserve"> PAGEREF _Toc129721738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7DC84410" w14:textId="43D0E407" w:rsidR="00FA5313" w:rsidRDefault="00000000">
          <w:pPr>
            <w:pStyle w:val="Obsah2"/>
            <w:rPr>
              <w:rFonts w:eastAsiaTheme="minorEastAsia"/>
              <w:noProof/>
              <w:sz w:val="22"/>
              <w:lang w:eastAsia="cs-CZ"/>
            </w:rPr>
          </w:pPr>
          <w:hyperlink w:anchor="_Toc129721739" w:history="1">
            <w:r w:rsidR="00FA5313" w:rsidRPr="006A6251">
              <w:rPr>
                <w:rStyle w:val="Hypertextovodkaz"/>
                <w:noProof/>
              </w:rPr>
              <w:t>3.10</w:t>
            </w:r>
            <w:r w:rsidR="00FA5313">
              <w:rPr>
                <w:rFonts w:eastAsiaTheme="minorEastAsia"/>
                <w:noProof/>
                <w:sz w:val="22"/>
                <w:lang w:eastAsia="cs-CZ"/>
              </w:rPr>
              <w:tab/>
            </w:r>
            <w:r w:rsidR="00FA5313" w:rsidRPr="006A6251">
              <w:rPr>
                <w:rStyle w:val="Hypertextovodkaz"/>
                <w:noProof/>
              </w:rPr>
              <w:t>Culling</w:t>
            </w:r>
            <w:r w:rsidR="00FA5313">
              <w:rPr>
                <w:noProof/>
                <w:webHidden/>
              </w:rPr>
              <w:tab/>
            </w:r>
            <w:r w:rsidR="00FA5313">
              <w:rPr>
                <w:noProof/>
                <w:webHidden/>
              </w:rPr>
              <w:fldChar w:fldCharType="begin"/>
            </w:r>
            <w:r w:rsidR="00FA5313">
              <w:rPr>
                <w:noProof/>
                <w:webHidden/>
              </w:rPr>
              <w:instrText xml:space="preserve"> PAGEREF _Toc129721739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06E820C3" w14:textId="111C24DD" w:rsidR="00FA5313" w:rsidRDefault="00000000">
          <w:pPr>
            <w:pStyle w:val="Obsah3"/>
            <w:rPr>
              <w:rFonts w:eastAsiaTheme="minorEastAsia"/>
              <w:noProof/>
              <w:sz w:val="22"/>
              <w:lang w:eastAsia="cs-CZ"/>
            </w:rPr>
          </w:pPr>
          <w:hyperlink w:anchor="_Toc129721740" w:history="1">
            <w:r w:rsidR="00FA5313" w:rsidRPr="006A6251">
              <w:rPr>
                <w:rStyle w:val="Hypertextovodkaz"/>
                <w:noProof/>
              </w:rPr>
              <w:t>3.10.1</w:t>
            </w:r>
            <w:r w:rsidR="00FA5313">
              <w:rPr>
                <w:rFonts w:eastAsiaTheme="minorEastAsia"/>
                <w:noProof/>
                <w:sz w:val="22"/>
                <w:lang w:eastAsia="cs-CZ"/>
              </w:rPr>
              <w:tab/>
            </w:r>
            <w:r w:rsidR="00FA5313" w:rsidRPr="006A6251">
              <w:rPr>
                <w:rStyle w:val="Hypertextovodkaz"/>
                <w:noProof/>
              </w:rPr>
              <w:t>Face culling</w:t>
            </w:r>
            <w:r w:rsidR="00FA5313">
              <w:rPr>
                <w:noProof/>
                <w:webHidden/>
              </w:rPr>
              <w:tab/>
            </w:r>
            <w:r w:rsidR="00FA5313">
              <w:rPr>
                <w:noProof/>
                <w:webHidden/>
              </w:rPr>
              <w:fldChar w:fldCharType="begin"/>
            </w:r>
            <w:r w:rsidR="00FA5313">
              <w:rPr>
                <w:noProof/>
                <w:webHidden/>
              </w:rPr>
              <w:instrText xml:space="preserve"> PAGEREF _Toc129721740 \h </w:instrText>
            </w:r>
            <w:r w:rsidR="00FA5313">
              <w:rPr>
                <w:noProof/>
                <w:webHidden/>
              </w:rPr>
            </w:r>
            <w:r w:rsidR="00FA5313">
              <w:rPr>
                <w:noProof/>
                <w:webHidden/>
              </w:rPr>
              <w:fldChar w:fldCharType="separate"/>
            </w:r>
            <w:r w:rsidR="00FA5313">
              <w:rPr>
                <w:noProof/>
                <w:webHidden/>
              </w:rPr>
              <w:t>16</w:t>
            </w:r>
            <w:r w:rsidR="00FA5313">
              <w:rPr>
                <w:noProof/>
                <w:webHidden/>
              </w:rPr>
              <w:fldChar w:fldCharType="end"/>
            </w:r>
          </w:hyperlink>
        </w:p>
        <w:p w14:paraId="123D9190" w14:textId="5CF0D3F0" w:rsidR="00FA5313" w:rsidRDefault="00000000">
          <w:pPr>
            <w:pStyle w:val="Obsah1"/>
            <w:tabs>
              <w:tab w:val="left" w:pos="720"/>
            </w:tabs>
            <w:rPr>
              <w:rFonts w:eastAsiaTheme="minorEastAsia"/>
              <w:noProof/>
              <w:sz w:val="22"/>
              <w:lang w:eastAsia="cs-CZ"/>
            </w:rPr>
          </w:pPr>
          <w:hyperlink w:anchor="_Toc129721741" w:history="1">
            <w:r w:rsidR="00FA5313" w:rsidRPr="006A6251">
              <w:rPr>
                <w:rStyle w:val="Hypertextovodkaz"/>
                <w:noProof/>
              </w:rPr>
              <w:t>4</w:t>
            </w:r>
            <w:r w:rsidR="00FA5313">
              <w:rPr>
                <w:rFonts w:eastAsiaTheme="minorEastAsia"/>
                <w:noProof/>
                <w:sz w:val="22"/>
                <w:lang w:eastAsia="cs-CZ"/>
              </w:rPr>
              <w:tab/>
            </w:r>
            <w:r w:rsidR="00FA5313" w:rsidRPr="006A6251">
              <w:rPr>
                <w:rStyle w:val="Hypertextovodkaz"/>
                <w:noProof/>
              </w:rPr>
              <w:t>Praktická část</w:t>
            </w:r>
            <w:r w:rsidR="00FA5313">
              <w:rPr>
                <w:noProof/>
                <w:webHidden/>
              </w:rPr>
              <w:tab/>
            </w:r>
            <w:r w:rsidR="00FA5313">
              <w:rPr>
                <w:noProof/>
                <w:webHidden/>
              </w:rPr>
              <w:fldChar w:fldCharType="begin"/>
            </w:r>
            <w:r w:rsidR="00FA5313">
              <w:rPr>
                <w:noProof/>
                <w:webHidden/>
              </w:rPr>
              <w:instrText xml:space="preserve"> PAGEREF _Toc129721741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5F06080B" w14:textId="6D58EE74" w:rsidR="00FA5313" w:rsidRDefault="00000000">
          <w:pPr>
            <w:pStyle w:val="Obsah2"/>
            <w:rPr>
              <w:rFonts w:eastAsiaTheme="minorEastAsia"/>
              <w:noProof/>
              <w:sz w:val="22"/>
              <w:lang w:eastAsia="cs-CZ"/>
            </w:rPr>
          </w:pPr>
          <w:hyperlink w:anchor="_Toc129721742" w:history="1">
            <w:r w:rsidR="00FA5313" w:rsidRPr="006A6251">
              <w:rPr>
                <w:rStyle w:val="Hypertextovodkaz"/>
                <w:i/>
                <w:iCs/>
                <w:noProof/>
              </w:rPr>
              <w:t>4.1</w:t>
            </w:r>
            <w:r w:rsidR="00FA5313">
              <w:rPr>
                <w:rFonts w:eastAsiaTheme="minorEastAsia"/>
                <w:noProof/>
                <w:sz w:val="22"/>
                <w:lang w:eastAsia="cs-CZ"/>
              </w:rPr>
              <w:tab/>
            </w:r>
            <w:r w:rsidR="00FA5313" w:rsidRPr="006A6251">
              <w:rPr>
                <w:rStyle w:val="Hypertextovodkaz"/>
                <w:i/>
                <w:iCs/>
                <w:noProof/>
              </w:rPr>
              <w:t>Framework.rs</w:t>
            </w:r>
            <w:r w:rsidR="00FA5313">
              <w:rPr>
                <w:noProof/>
                <w:webHidden/>
              </w:rPr>
              <w:tab/>
            </w:r>
            <w:r w:rsidR="00FA5313">
              <w:rPr>
                <w:noProof/>
                <w:webHidden/>
              </w:rPr>
              <w:fldChar w:fldCharType="begin"/>
            </w:r>
            <w:r w:rsidR="00FA5313">
              <w:rPr>
                <w:noProof/>
                <w:webHidden/>
              </w:rPr>
              <w:instrText xml:space="preserve"> PAGEREF _Toc129721742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056F79D2" w14:textId="0997D7FB" w:rsidR="00FA5313" w:rsidRDefault="00000000">
          <w:pPr>
            <w:pStyle w:val="Obsah2"/>
            <w:rPr>
              <w:rFonts w:eastAsiaTheme="minorEastAsia"/>
              <w:noProof/>
              <w:sz w:val="22"/>
              <w:lang w:eastAsia="cs-CZ"/>
            </w:rPr>
          </w:pPr>
          <w:hyperlink w:anchor="_Toc129721743" w:history="1">
            <w:r w:rsidR="00FA5313" w:rsidRPr="006A6251">
              <w:rPr>
                <w:rStyle w:val="Hypertextovodkaz"/>
                <w:noProof/>
              </w:rPr>
              <w:t>4.2</w:t>
            </w:r>
            <w:r w:rsidR="00FA5313">
              <w:rPr>
                <w:rFonts w:eastAsiaTheme="minorEastAsia"/>
                <w:noProof/>
                <w:sz w:val="22"/>
                <w:lang w:eastAsia="cs-CZ"/>
              </w:rPr>
              <w:tab/>
            </w:r>
            <w:r w:rsidR="00FA5313" w:rsidRPr="006A6251">
              <w:rPr>
                <w:rStyle w:val="Hypertextovodkaz"/>
                <w:noProof/>
              </w:rPr>
              <w:t>Triangle</w:t>
            </w:r>
            <w:r w:rsidR="00FA5313">
              <w:rPr>
                <w:noProof/>
                <w:webHidden/>
              </w:rPr>
              <w:tab/>
            </w:r>
            <w:r w:rsidR="00FA5313">
              <w:rPr>
                <w:noProof/>
                <w:webHidden/>
              </w:rPr>
              <w:fldChar w:fldCharType="begin"/>
            </w:r>
            <w:r w:rsidR="00FA5313">
              <w:rPr>
                <w:noProof/>
                <w:webHidden/>
              </w:rPr>
              <w:instrText xml:space="preserve"> PAGEREF _Toc129721743 \h </w:instrText>
            </w:r>
            <w:r w:rsidR="00FA5313">
              <w:rPr>
                <w:noProof/>
                <w:webHidden/>
              </w:rPr>
            </w:r>
            <w:r w:rsidR="00FA5313">
              <w:rPr>
                <w:noProof/>
                <w:webHidden/>
              </w:rPr>
              <w:fldChar w:fldCharType="separate"/>
            </w:r>
            <w:r w:rsidR="00FA5313">
              <w:rPr>
                <w:noProof/>
                <w:webHidden/>
              </w:rPr>
              <w:t>18</w:t>
            </w:r>
            <w:r w:rsidR="00FA5313">
              <w:rPr>
                <w:noProof/>
                <w:webHidden/>
              </w:rPr>
              <w:fldChar w:fldCharType="end"/>
            </w:r>
          </w:hyperlink>
        </w:p>
        <w:p w14:paraId="20A12F61" w14:textId="01034FC4" w:rsidR="00FA5313" w:rsidRDefault="00000000">
          <w:pPr>
            <w:pStyle w:val="Obsah2"/>
            <w:rPr>
              <w:rFonts w:eastAsiaTheme="minorEastAsia"/>
              <w:noProof/>
              <w:sz w:val="22"/>
              <w:lang w:eastAsia="cs-CZ"/>
            </w:rPr>
          </w:pPr>
          <w:hyperlink w:anchor="_Toc129721744" w:history="1">
            <w:r w:rsidR="00FA5313" w:rsidRPr="006A6251">
              <w:rPr>
                <w:rStyle w:val="Hypertextovodkaz"/>
                <w:noProof/>
              </w:rPr>
              <w:t>4.3</w:t>
            </w:r>
            <w:r w:rsidR="00FA5313">
              <w:rPr>
                <w:rFonts w:eastAsiaTheme="minorEastAsia"/>
                <w:noProof/>
                <w:sz w:val="22"/>
                <w:lang w:eastAsia="cs-CZ"/>
              </w:rPr>
              <w:tab/>
            </w:r>
            <w:r w:rsidR="00FA5313" w:rsidRPr="006A6251">
              <w:rPr>
                <w:rStyle w:val="Hypertextovodkaz"/>
                <w:noProof/>
              </w:rPr>
              <w:t>Cube</w:t>
            </w:r>
            <w:r w:rsidR="00FA5313">
              <w:rPr>
                <w:noProof/>
                <w:webHidden/>
              </w:rPr>
              <w:tab/>
            </w:r>
            <w:r w:rsidR="00FA5313">
              <w:rPr>
                <w:noProof/>
                <w:webHidden/>
              </w:rPr>
              <w:fldChar w:fldCharType="begin"/>
            </w:r>
            <w:r w:rsidR="00FA5313">
              <w:rPr>
                <w:noProof/>
                <w:webHidden/>
              </w:rPr>
              <w:instrText xml:space="preserve"> PAGEREF _Toc129721744 \h </w:instrText>
            </w:r>
            <w:r w:rsidR="00FA5313">
              <w:rPr>
                <w:noProof/>
                <w:webHidden/>
              </w:rPr>
            </w:r>
            <w:r w:rsidR="00FA5313">
              <w:rPr>
                <w:noProof/>
                <w:webHidden/>
              </w:rPr>
              <w:fldChar w:fldCharType="separate"/>
            </w:r>
            <w:r w:rsidR="00FA5313">
              <w:rPr>
                <w:noProof/>
                <w:webHidden/>
              </w:rPr>
              <w:t>19</w:t>
            </w:r>
            <w:r w:rsidR="00FA5313">
              <w:rPr>
                <w:noProof/>
                <w:webHidden/>
              </w:rPr>
              <w:fldChar w:fldCharType="end"/>
            </w:r>
          </w:hyperlink>
        </w:p>
        <w:p w14:paraId="62A357A8" w14:textId="66BC8DBC" w:rsidR="00FA5313" w:rsidRDefault="00000000">
          <w:pPr>
            <w:pStyle w:val="Obsah2"/>
            <w:rPr>
              <w:rFonts w:eastAsiaTheme="minorEastAsia"/>
              <w:noProof/>
              <w:sz w:val="22"/>
              <w:lang w:eastAsia="cs-CZ"/>
            </w:rPr>
          </w:pPr>
          <w:hyperlink w:anchor="_Toc129721745" w:history="1">
            <w:r w:rsidR="00FA5313" w:rsidRPr="006A6251">
              <w:rPr>
                <w:rStyle w:val="Hypertextovodkaz"/>
                <w:noProof/>
              </w:rPr>
              <w:t>4.4</w:t>
            </w:r>
            <w:r w:rsidR="00FA5313">
              <w:rPr>
                <w:rFonts w:eastAsiaTheme="minorEastAsia"/>
                <w:noProof/>
                <w:sz w:val="22"/>
                <w:lang w:eastAsia="cs-CZ"/>
              </w:rPr>
              <w:tab/>
            </w:r>
            <w:r w:rsidR="00FA5313" w:rsidRPr="006A6251">
              <w:rPr>
                <w:rStyle w:val="Hypertextovodkaz"/>
                <w:noProof/>
              </w:rPr>
              <w:t>GPU Driven Rendering</w:t>
            </w:r>
            <w:r w:rsidR="00FA5313">
              <w:rPr>
                <w:noProof/>
                <w:webHidden/>
              </w:rPr>
              <w:tab/>
            </w:r>
            <w:r w:rsidR="00FA5313">
              <w:rPr>
                <w:noProof/>
                <w:webHidden/>
              </w:rPr>
              <w:fldChar w:fldCharType="begin"/>
            </w:r>
            <w:r w:rsidR="00FA5313">
              <w:rPr>
                <w:noProof/>
                <w:webHidden/>
              </w:rPr>
              <w:instrText xml:space="preserve"> PAGEREF _Toc129721745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2F66A372" w14:textId="240350BB" w:rsidR="00FA5313" w:rsidRDefault="00000000">
          <w:pPr>
            <w:pStyle w:val="Obsah3"/>
            <w:rPr>
              <w:rFonts w:eastAsiaTheme="minorEastAsia"/>
              <w:noProof/>
              <w:sz w:val="22"/>
              <w:lang w:eastAsia="cs-CZ"/>
            </w:rPr>
          </w:pPr>
          <w:hyperlink w:anchor="_Toc129721746" w:history="1">
            <w:r w:rsidR="00FA5313" w:rsidRPr="006A6251">
              <w:rPr>
                <w:rStyle w:val="Hypertextovodkaz"/>
                <w:noProof/>
              </w:rPr>
              <w:t>4.4.1</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_Toc129721746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0F9916F9" w14:textId="6E2CC59F" w:rsidR="00FA5313" w:rsidRDefault="00000000">
          <w:pPr>
            <w:pStyle w:val="Obsah3"/>
            <w:rPr>
              <w:rFonts w:eastAsiaTheme="minorEastAsia"/>
              <w:noProof/>
              <w:sz w:val="22"/>
              <w:lang w:eastAsia="cs-CZ"/>
            </w:rPr>
          </w:pPr>
          <w:hyperlink w:anchor="_Toc129721747" w:history="1">
            <w:r w:rsidR="00FA5313" w:rsidRPr="006A6251">
              <w:rPr>
                <w:rStyle w:val="Hypertextovodkaz"/>
                <w:noProof/>
              </w:rPr>
              <w:t>4.4.2</w:t>
            </w:r>
            <w:r w:rsidR="00FA5313">
              <w:rPr>
                <w:rFonts w:eastAsiaTheme="minorEastAsia"/>
                <w:noProof/>
                <w:sz w:val="22"/>
                <w:lang w:eastAsia="cs-CZ"/>
              </w:rPr>
              <w:tab/>
            </w:r>
            <w:r w:rsidR="00FA5313" w:rsidRPr="006A6251">
              <w:rPr>
                <w:rStyle w:val="Hypertextovodkaz"/>
                <w:noProof/>
              </w:rPr>
              <w:t>Princip</w:t>
            </w:r>
            <w:r w:rsidR="00FA5313">
              <w:rPr>
                <w:noProof/>
                <w:webHidden/>
              </w:rPr>
              <w:tab/>
            </w:r>
            <w:r w:rsidR="00FA5313">
              <w:rPr>
                <w:noProof/>
                <w:webHidden/>
              </w:rPr>
              <w:fldChar w:fldCharType="begin"/>
            </w:r>
            <w:r w:rsidR="00FA5313">
              <w:rPr>
                <w:noProof/>
                <w:webHidden/>
              </w:rPr>
              <w:instrText xml:space="preserve"> PAGEREF _Toc129721747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7F12F7AA" w14:textId="78AA2768" w:rsidR="00FA5313" w:rsidRDefault="00000000">
          <w:pPr>
            <w:pStyle w:val="Obsah3"/>
            <w:rPr>
              <w:rFonts w:eastAsiaTheme="minorEastAsia"/>
              <w:noProof/>
              <w:sz w:val="22"/>
              <w:lang w:eastAsia="cs-CZ"/>
            </w:rPr>
          </w:pPr>
          <w:hyperlink w:anchor="_Toc129721748" w:history="1">
            <w:r w:rsidR="00FA5313" w:rsidRPr="006A6251">
              <w:rPr>
                <w:rStyle w:val="Hypertextovodkaz"/>
                <w:noProof/>
              </w:rPr>
              <w:t>4.4.3</w:t>
            </w:r>
            <w:r w:rsidR="00FA5313">
              <w:rPr>
                <w:rFonts w:eastAsiaTheme="minorEastAsia"/>
                <w:noProof/>
                <w:sz w:val="22"/>
                <w:lang w:eastAsia="cs-CZ"/>
              </w:rPr>
              <w:tab/>
            </w:r>
            <w:r w:rsidR="00FA5313" w:rsidRPr="006A6251">
              <w:rPr>
                <w:rStyle w:val="Hypertextovodkaz"/>
                <w:noProof/>
              </w:rPr>
              <w:t>Návrh</w:t>
            </w:r>
            <w:r w:rsidR="00FA5313">
              <w:rPr>
                <w:noProof/>
                <w:webHidden/>
              </w:rPr>
              <w:tab/>
            </w:r>
            <w:r w:rsidR="00FA5313">
              <w:rPr>
                <w:noProof/>
                <w:webHidden/>
              </w:rPr>
              <w:fldChar w:fldCharType="begin"/>
            </w:r>
            <w:r w:rsidR="00FA5313">
              <w:rPr>
                <w:noProof/>
                <w:webHidden/>
              </w:rPr>
              <w:instrText xml:space="preserve"> PAGEREF _Toc129721748 \h </w:instrText>
            </w:r>
            <w:r w:rsidR="00FA5313">
              <w:rPr>
                <w:noProof/>
                <w:webHidden/>
              </w:rPr>
            </w:r>
            <w:r w:rsidR="00FA5313">
              <w:rPr>
                <w:noProof/>
                <w:webHidden/>
              </w:rPr>
              <w:fldChar w:fldCharType="separate"/>
            </w:r>
            <w:r w:rsidR="00FA5313">
              <w:rPr>
                <w:noProof/>
                <w:webHidden/>
              </w:rPr>
              <w:t>21</w:t>
            </w:r>
            <w:r w:rsidR="00FA5313">
              <w:rPr>
                <w:noProof/>
                <w:webHidden/>
              </w:rPr>
              <w:fldChar w:fldCharType="end"/>
            </w:r>
          </w:hyperlink>
        </w:p>
        <w:p w14:paraId="15B43137" w14:textId="24EE99B6" w:rsidR="00FA5313" w:rsidRDefault="00000000">
          <w:pPr>
            <w:pStyle w:val="Obsah3"/>
            <w:rPr>
              <w:rFonts w:eastAsiaTheme="minorEastAsia"/>
              <w:noProof/>
              <w:sz w:val="22"/>
              <w:lang w:eastAsia="cs-CZ"/>
            </w:rPr>
          </w:pPr>
          <w:hyperlink w:anchor="_Toc129721749" w:history="1">
            <w:r w:rsidR="00FA5313" w:rsidRPr="006A6251">
              <w:rPr>
                <w:rStyle w:val="Hypertextovodkaz"/>
                <w:noProof/>
              </w:rPr>
              <w:t>4.4.4</w:t>
            </w:r>
            <w:r w:rsidR="00FA5313">
              <w:rPr>
                <w:rFonts w:eastAsiaTheme="minorEastAsia"/>
                <w:noProof/>
                <w:sz w:val="22"/>
                <w:lang w:eastAsia="cs-CZ"/>
              </w:rPr>
              <w:tab/>
            </w:r>
            <w:r w:rsidR="00FA5313" w:rsidRPr="006A6251">
              <w:rPr>
                <w:rStyle w:val="Hypertextovodkaz"/>
                <w:noProof/>
              </w:rPr>
              <w:t>Implementace</w:t>
            </w:r>
            <w:r w:rsidR="00FA5313">
              <w:rPr>
                <w:noProof/>
                <w:webHidden/>
              </w:rPr>
              <w:tab/>
            </w:r>
            <w:r w:rsidR="00FA5313">
              <w:rPr>
                <w:noProof/>
                <w:webHidden/>
              </w:rPr>
              <w:fldChar w:fldCharType="begin"/>
            </w:r>
            <w:r w:rsidR="00FA5313">
              <w:rPr>
                <w:noProof/>
                <w:webHidden/>
              </w:rPr>
              <w:instrText xml:space="preserve"> PAGEREF _Toc129721749 \h </w:instrText>
            </w:r>
            <w:r w:rsidR="00FA5313">
              <w:rPr>
                <w:noProof/>
                <w:webHidden/>
              </w:rPr>
            </w:r>
            <w:r w:rsidR="00FA5313">
              <w:rPr>
                <w:noProof/>
                <w:webHidden/>
              </w:rPr>
              <w:fldChar w:fldCharType="separate"/>
            </w:r>
            <w:r w:rsidR="00FA5313">
              <w:rPr>
                <w:noProof/>
                <w:webHidden/>
              </w:rPr>
              <w:t>22</w:t>
            </w:r>
            <w:r w:rsidR="00FA5313">
              <w:rPr>
                <w:noProof/>
                <w:webHidden/>
              </w:rPr>
              <w:fldChar w:fldCharType="end"/>
            </w:r>
          </w:hyperlink>
        </w:p>
        <w:p w14:paraId="3CD0D995" w14:textId="3800AB54" w:rsidR="00FA5313" w:rsidRDefault="00000000">
          <w:pPr>
            <w:pStyle w:val="Obsah1"/>
            <w:rPr>
              <w:rFonts w:eastAsiaTheme="minorEastAsia"/>
              <w:noProof/>
              <w:sz w:val="22"/>
              <w:lang w:eastAsia="cs-CZ"/>
            </w:rPr>
          </w:pPr>
          <w:hyperlink w:anchor="_Toc129721750" w:history="1">
            <w:r w:rsidR="00FA5313" w:rsidRPr="006A6251">
              <w:rPr>
                <w:rStyle w:val="Hypertextovodkaz"/>
                <w:noProof/>
              </w:rPr>
              <w:t>Závěr</w:t>
            </w:r>
            <w:r w:rsidR="00FA5313">
              <w:rPr>
                <w:noProof/>
                <w:webHidden/>
              </w:rPr>
              <w:tab/>
            </w:r>
            <w:r w:rsidR="00FA5313">
              <w:rPr>
                <w:noProof/>
                <w:webHidden/>
              </w:rPr>
              <w:fldChar w:fldCharType="begin"/>
            </w:r>
            <w:r w:rsidR="00FA5313">
              <w:rPr>
                <w:noProof/>
                <w:webHidden/>
              </w:rPr>
              <w:instrText xml:space="preserve"> PAGEREF _Toc129721750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3337F15C" w14:textId="4292CC33" w:rsidR="00FA5313" w:rsidRDefault="00000000">
          <w:pPr>
            <w:pStyle w:val="Obsah1"/>
            <w:rPr>
              <w:rFonts w:eastAsiaTheme="minorEastAsia"/>
              <w:noProof/>
              <w:sz w:val="22"/>
              <w:lang w:eastAsia="cs-CZ"/>
            </w:rPr>
          </w:pPr>
          <w:hyperlink w:anchor="_Toc129721751" w:history="1">
            <w:r w:rsidR="00FA5313" w:rsidRPr="006A6251">
              <w:rPr>
                <w:rStyle w:val="Hypertextovodkaz"/>
                <w:noProof/>
              </w:rPr>
              <w:t>Seznam zkratek a odborných výrazů</w:t>
            </w:r>
            <w:r w:rsidR="00FA5313">
              <w:rPr>
                <w:noProof/>
                <w:webHidden/>
              </w:rPr>
              <w:tab/>
            </w:r>
            <w:r w:rsidR="00FA5313">
              <w:rPr>
                <w:noProof/>
                <w:webHidden/>
              </w:rPr>
              <w:fldChar w:fldCharType="begin"/>
            </w:r>
            <w:r w:rsidR="00FA5313">
              <w:rPr>
                <w:noProof/>
                <w:webHidden/>
              </w:rPr>
              <w:instrText xml:space="preserve"> PAGEREF _Toc129721751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4333429" w14:textId="57BCC732" w:rsidR="00FA5313" w:rsidRDefault="00000000">
          <w:pPr>
            <w:pStyle w:val="Obsah1"/>
            <w:rPr>
              <w:rFonts w:eastAsiaTheme="minorEastAsia"/>
              <w:noProof/>
              <w:sz w:val="22"/>
              <w:lang w:eastAsia="cs-CZ"/>
            </w:rPr>
          </w:pPr>
          <w:hyperlink w:anchor="_Toc129721752" w:history="1">
            <w:r w:rsidR="00FA5313" w:rsidRPr="006A6251">
              <w:rPr>
                <w:rStyle w:val="Hypertextovodkaz"/>
                <w:noProof/>
              </w:rPr>
              <w:t>Seznam obrázků</w:t>
            </w:r>
            <w:r w:rsidR="00FA5313">
              <w:rPr>
                <w:noProof/>
                <w:webHidden/>
              </w:rPr>
              <w:tab/>
            </w:r>
            <w:r w:rsidR="00FA5313">
              <w:rPr>
                <w:noProof/>
                <w:webHidden/>
              </w:rPr>
              <w:fldChar w:fldCharType="begin"/>
            </w:r>
            <w:r w:rsidR="00FA5313">
              <w:rPr>
                <w:noProof/>
                <w:webHidden/>
              </w:rPr>
              <w:instrText xml:space="preserve"> PAGEREF _Toc129721752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B64C54A" w14:textId="34A0CCA3" w:rsidR="00FA5313" w:rsidRDefault="00000000">
          <w:pPr>
            <w:pStyle w:val="Obsah1"/>
            <w:rPr>
              <w:rFonts w:eastAsiaTheme="minorEastAsia"/>
              <w:noProof/>
              <w:sz w:val="22"/>
              <w:lang w:eastAsia="cs-CZ"/>
            </w:rPr>
          </w:pPr>
          <w:hyperlink w:anchor="_Toc129721753" w:history="1">
            <w:r w:rsidR="00FA5313" w:rsidRPr="006A6251">
              <w:rPr>
                <w:rStyle w:val="Hypertextovodkaz"/>
                <w:noProof/>
              </w:rPr>
              <w:t>Použité zdroje</w:t>
            </w:r>
            <w:r w:rsidR="00FA5313">
              <w:rPr>
                <w:noProof/>
                <w:webHidden/>
              </w:rPr>
              <w:tab/>
            </w:r>
            <w:r w:rsidR="00FA5313">
              <w:rPr>
                <w:noProof/>
                <w:webHidden/>
              </w:rPr>
              <w:fldChar w:fldCharType="begin"/>
            </w:r>
            <w:r w:rsidR="00FA5313">
              <w:rPr>
                <w:noProof/>
                <w:webHidden/>
              </w:rPr>
              <w:instrText xml:space="preserve"> PAGEREF _Toc129721753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23F16ACC" w14:textId="39A196F1" w:rsidR="00FA5313" w:rsidRDefault="00000000">
          <w:pPr>
            <w:pStyle w:val="Obsah1"/>
            <w:tabs>
              <w:tab w:val="left" w:pos="720"/>
            </w:tabs>
            <w:rPr>
              <w:rFonts w:eastAsiaTheme="minorEastAsia"/>
              <w:noProof/>
              <w:sz w:val="22"/>
              <w:lang w:eastAsia="cs-CZ"/>
            </w:rPr>
          </w:pPr>
          <w:hyperlink w:anchor="_Toc129721754" w:history="1">
            <w:r w:rsidR="00FA5313" w:rsidRPr="006A6251">
              <w:rPr>
                <w:rStyle w:val="Hypertextovodkaz"/>
                <w:noProof/>
              </w:rPr>
              <w:t>A.</w:t>
            </w:r>
            <w:r w:rsidR="00FA5313">
              <w:rPr>
                <w:rFonts w:eastAsiaTheme="minorEastAsia"/>
                <w:noProof/>
                <w:sz w:val="22"/>
                <w:lang w:eastAsia="cs-CZ"/>
              </w:rPr>
              <w:tab/>
            </w:r>
            <w:r w:rsidR="00FA5313" w:rsidRPr="006A6251">
              <w:rPr>
                <w:rStyle w:val="Hypertextovodkaz"/>
                <w:noProof/>
              </w:rPr>
              <w:t>Seznam přiložených souborů</w:t>
            </w:r>
            <w:r w:rsidR="00FA5313">
              <w:rPr>
                <w:noProof/>
                <w:webHidden/>
              </w:rPr>
              <w:tab/>
            </w:r>
            <w:r w:rsidR="00FA5313">
              <w:rPr>
                <w:noProof/>
                <w:webHidden/>
              </w:rPr>
              <w:fldChar w:fldCharType="begin"/>
            </w:r>
            <w:r w:rsidR="00FA5313">
              <w:rPr>
                <w:noProof/>
                <w:webHidden/>
              </w:rPr>
              <w:instrText xml:space="preserve"> PAGEREF _Toc129721754 \h </w:instrText>
            </w:r>
            <w:r w:rsidR="00FA5313">
              <w:rPr>
                <w:noProof/>
                <w:webHidden/>
              </w:rPr>
            </w:r>
            <w:r w:rsidR="00FA5313">
              <w:rPr>
                <w:noProof/>
                <w:webHidden/>
              </w:rPr>
              <w:fldChar w:fldCharType="separate"/>
            </w:r>
            <w:r w:rsidR="00FA5313">
              <w:rPr>
                <w:noProof/>
                <w:webHidden/>
              </w:rPr>
              <w:t>I</w:t>
            </w:r>
            <w:r w:rsidR="00FA5313">
              <w:rPr>
                <w:noProof/>
                <w:webHidden/>
              </w:rPr>
              <w:fldChar w:fldCharType="end"/>
            </w:r>
          </w:hyperlink>
        </w:p>
        <w:p w14:paraId="553F49A4" w14:textId="7F9ACF73"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129721703"/>
      <w:bookmarkStart w:id="1" w:name="_Toc86047603"/>
      <w:bookmarkStart w:id="2" w:name="_Toc86055210"/>
      <w:r>
        <w:lastRenderedPageBreak/>
        <w:t>Úvod</w:t>
      </w:r>
      <w:bookmarkEnd w:id="0"/>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GPU driven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721704"/>
      <w:r>
        <w:lastRenderedPageBreak/>
        <w:t>Práce ve firmě</w:t>
      </w:r>
      <w:bookmarkEnd w:id="3"/>
    </w:p>
    <w:p w14:paraId="0EC9B389" w14:textId="7E593A92" w:rsidR="00F50391" w:rsidRDefault="00F50391" w:rsidP="00F50391">
      <w:pPr>
        <w:pStyle w:val="Nadpis2"/>
      </w:pPr>
      <w:bookmarkStart w:id="4" w:name="_Toc129721705"/>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721706"/>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feature, …)</w:t>
      </w:r>
      <w:r>
        <w:t>, který</w:t>
      </w:r>
      <w:r w:rsidR="009A44C0">
        <w:t xml:space="preserve"> je potřeba</w:t>
      </w:r>
      <w:r>
        <w:t xml:space="preserve"> implementovat do enginu.</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GPU driven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721707"/>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1FEB6CBE" w:rsidR="0077494C" w:rsidRPr="00E3110B" w:rsidRDefault="0077494C" w:rsidP="0077494C">
                            <w:pPr>
                              <w:pStyle w:val="Titulek"/>
                              <w:rPr>
                                <w:noProof/>
                                <w:sz w:val="24"/>
                              </w:rPr>
                            </w:pPr>
                            <w:bookmarkStart w:id="7" w:name="_Toc129798500"/>
                            <w:r>
                              <w:t xml:space="preserve">Obrázek </w:t>
                            </w:r>
                            <w:fldSimple w:instr=" SEQ Obrázek \* ARABIC ">
                              <w:r w:rsidR="001D380E">
                                <w:rPr>
                                  <w:noProof/>
                                </w:rPr>
                                <w:t>1</w:t>
                              </w:r>
                            </w:fldSimple>
                            <w:r>
                              <w:t xml:space="preserve"> - GPU Driven Rendering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Gw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H88dfEbAgAAPwQAAA4AAAAAAAAAAAAAAAAALgIAAGRycy9lMm9Eb2MueG1sUEsB&#10;Ai0AFAAGAAgAAAAhADjk5QPhAAAACwEAAA8AAAAAAAAAAAAAAAAAdQQAAGRycy9kb3ducmV2Lnht&#10;bFBLBQYAAAAABAAEAPMAAACDBQAAAAA=&#10;" stroked="f">
                <v:textbox style="mso-fit-shape-to-text:t" inset="0,0,0,0">
                  <w:txbxContent>
                    <w:p w14:paraId="66CA5E2D" w14:textId="1FEB6CBE" w:rsidR="0077494C" w:rsidRPr="00E3110B" w:rsidRDefault="0077494C" w:rsidP="0077494C">
                      <w:pPr>
                        <w:pStyle w:val="Titulek"/>
                        <w:rPr>
                          <w:noProof/>
                          <w:sz w:val="24"/>
                        </w:rPr>
                      </w:pPr>
                      <w:bookmarkStart w:id="8" w:name="_Toc129798500"/>
                      <w:r>
                        <w:t xml:space="preserve">Obrázek </w:t>
                      </w:r>
                      <w:fldSimple w:instr=" SEQ Obrázek \* ARABIC ">
                        <w:r w:rsidR="001D380E">
                          <w:rPr>
                            <w:noProof/>
                          </w:rPr>
                          <w:t>1</w:t>
                        </w:r>
                      </w:fldSimple>
                      <w:r>
                        <w:t xml:space="preserve"> - GPU Driven Rendering</w:t>
                      </w:r>
                      <w:bookmarkEnd w:id="8"/>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enginu, </w:t>
      </w:r>
      <w:r w:rsidR="00444498">
        <w:t>ale jen se snaží</w:t>
      </w:r>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721708"/>
      <w:r>
        <w:lastRenderedPageBreak/>
        <w:t>Použité technologie</w:t>
      </w:r>
      <w:bookmarkEnd w:id="9"/>
    </w:p>
    <w:p w14:paraId="515A9E79" w14:textId="77777777" w:rsidR="001E0382" w:rsidRDefault="001E0382" w:rsidP="001E0382">
      <w:pPr>
        <w:pStyle w:val="Nadpis2"/>
        <w:numPr>
          <w:ilvl w:val="1"/>
          <w:numId w:val="25"/>
        </w:numPr>
      </w:pPr>
      <w:bookmarkStart w:id="10" w:name="_Toc129721709"/>
      <w:r>
        <w:t>Rust</w:t>
      </w:r>
      <w:bookmarkEnd w:id="10"/>
    </w:p>
    <w:p w14:paraId="1C7E6D0A" w14:textId="77777777" w:rsidR="001E0382" w:rsidRDefault="001E0382" w:rsidP="001E0382">
      <w:r>
        <w:t>Rust je open-source, multiparadigmatický,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Unikátní na Rustu je hlavně to, jakým způsobem řeší bezpečný přístup do paměti. Má totiž tzv. systém vlastnictví a půjčování (ownership and borrowing), díky kterému dokáže</w:t>
      </w:r>
      <w:r w:rsidR="00EB2F67">
        <w:t xml:space="preserve"> už během kompilace</w:t>
      </w:r>
      <w:r>
        <w:t xml:space="preserve"> řešit chyby, na které byste narazili v jazyce C až při běhu programu. Takže se vyhnete častým chybám paměti, a to i bez použití garbage collectoru.</w:t>
      </w:r>
      <w:r>
        <w:rPr>
          <w:rStyle w:val="Znakapoznpodarou"/>
        </w:rPr>
        <w:footnoteReference w:id="1"/>
      </w:r>
    </w:p>
    <w:p w14:paraId="65FF6638" w14:textId="7F87C398" w:rsidR="00084EEF" w:rsidRDefault="00084EEF" w:rsidP="00084EEF">
      <w:pPr>
        <w:pStyle w:val="Nadpis3"/>
      </w:pPr>
      <w:bookmarkStart w:id="11" w:name="_Toc129721710"/>
      <w:r>
        <w:t>Herní vývoj v Rustu</w:t>
      </w:r>
      <w:bookmarkEnd w:id="11"/>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Rustu</w:t>
      </w:r>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Dalším důvodem je vysoká úroveň optimalizace, která umožňuje vývojářům psát hry, které jsou rychlé a efektivní. To je zejména důležité pro hry, které potřebují vysoké frameraty a nízkou latenci</w:t>
      </w:r>
      <w:r w:rsidR="00BC49C8">
        <w:t xml:space="preserve"> </w:t>
      </w:r>
      <w:r w:rsidR="0050655E">
        <w:t>(např. FPS)</w:t>
      </w:r>
      <w:r w:rsidR="00D12286">
        <w:t>.</w:t>
      </w:r>
    </w:p>
    <w:p w14:paraId="6D4C2F3C" w14:textId="0FC5E465" w:rsidR="00D33472" w:rsidRPr="00084EEF" w:rsidRDefault="00D33472" w:rsidP="00EB5584">
      <w:r>
        <w:t xml:space="preserve">Vývoj her v Rustu je stále v počátcích, ale stále se jedná o zajímavou možnost pro vývojáře, kteří hledají nové a moderní přístupy k tvorbě her. S rostoucím počtem vývojářů a herních nástrojů, které jsou v Rustu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721711"/>
      <w:r>
        <w:t>WGPU</w:t>
      </w:r>
      <w:bookmarkEnd w:id="12"/>
    </w:p>
    <w:p w14:paraId="3AE78300" w14:textId="62D2DBF5" w:rsidR="001E0382" w:rsidRDefault="001E0382" w:rsidP="001E0382">
      <w:r>
        <w:t>WGPU je grafické API napsané v Rustu, které umožňuje kompilaci pro více platforem díky tomu, že b</w:t>
      </w:r>
      <w:r w:rsidR="00BB5349">
        <w:t>ě</w:t>
      </w:r>
      <w:r>
        <w:t>ží na nativních backendech jako je Vulkan, Metal, DirectX a OpenGL.</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320B1170" w:rsidR="0030754B" w:rsidRPr="00C7153C" w:rsidRDefault="0030754B" w:rsidP="0030754B">
                            <w:pPr>
                              <w:pStyle w:val="Titulek"/>
                              <w:rPr>
                                <w:noProof/>
                                <w:sz w:val="24"/>
                              </w:rPr>
                            </w:pPr>
                            <w:bookmarkStart w:id="13" w:name="_Toc129798501"/>
                            <w:r>
                              <w:t xml:space="preserve">Obrázek </w:t>
                            </w:r>
                            <w:fldSimple w:instr=" SEQ Obrázek \* ARABIC ">
                              <w:r w:rsidR="001D380E">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eJGA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" stroked="f">
                <v:textbox style="mso-fit-shape-to-text:t" inset="0,0,0,0">
                  <w:txbxContent>
                    <w:p w14:paraId="720D78FB" w14:textId="320B1170" w:rsidR="0030754B" w:rsidRPr="00C7153C" w:rsidRDefault="0030754B" w:rsidP="0030754B">
                      <w:pPr>
                        <w:pStyle w:val="Titulek"/>
                        <w:rPr>
                          <w:noProof/>
                          <w:sz w:val="24"/>
                        </w:rPr>
                      </w:pPr>
                      <w:bookmarkStart w:id="14" w:name="_Toc129798501"/>
                      <w:r>
                        <w:t xml:space="preserve">Obrázek </w:t>
                      </w:r>
                      <w:fldSimple w:instr=" SEQ Obrázek \* ARABIC ">
                        <w:r w:rsidR="001D380E">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To znamená, že můžeme naši grafickou aplikaci přepnout na jiný backend a tak sestavení směřovat na úplně jinou platformu. Jinými slovy řečen</w:t>
      </w:r>
      <w:r w:rsidR="007737E3">
        <w:t>o,</w:t>
      </w:r>
      <w:r w:rsidR="001E0382">
        <w:t xml:space="preserve"> naše aplikace </w:t>
      </w:r>
      <w:r w:rsidR="007737E3">
        <w:t xml:space="preserve">bude </w:t>
      </w:r>
      <w:r w:rsidR="001E0382">
        <w:t>spustitelná na všech platformách. Někdo by mohl argumentovat, že aplikace napsaná ve Vulkanu nebo OpenGL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backendu, který je pro nás nebo danou platformu nejlepší.</w:t>
      </w:r>
    </w:p>
    <w:p w14:paraId="3EC182D5" w14:textId="45EDCAFA" w:rsidR="001E0382" w:rsidRDefault="001E0382" w:rsidP="001E0382">
      <w:r>
        <w:t>Vývojáři by samozřejmě mohli integrovat víc grafických API do jejich herního enginu, ale to zabere spoustu času a vše se musí dopředu promyslet. Použití WGPU by jim v takovém případě práci dost usnadnilo, protože vytváří abstrakci nad všemi známými backendy.</w:t>
      </w:r>
    </w:p>
    <w:p w14:paraId="20C4EC57" w14:textId="77777777" w:rsidR="001E0382" w:rsidRDefault="001E0382" w:rsidP="001E0382">
      <w:pPr>
        <w:pStyle w:val="Nadpis3"/>
        <w:numPr>
          <w:ilvl w:val="2"/>
          <w:numId w:val="25"/>
        </w:numPr>
      </w:pPr>
      <w:bookmarkStart w:id="15" w:name="_Toc129721712"/>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WebGPU je nadcházející moderní grafické API, které rozšíří možnosti</w:t>
      </w:r>
      <w:r w:rsidR="00054008">
        <w:t xml:space="preserve"> počítačové</w:t>
      </w:r>
      <w:r>
        <w:t xml:space="preserve"> grafiky na webu např. o compute shadery.</w:t>
      </w:r>
      <w:r w:rsidR="00E006B7" w:rsidRPr="00E006B7">
        <w:t xml:space="preserve"> </w:t>
      </w:r>
      <w:r w:rsidR="00E006B7">
        <w:t>Je vyvíjeno W3C (organizace pro mezinárodní standardy na webu) s profesionály z Applu, Mozilly, Microsoftu, Googlu a další</w:t>
      </w:r>
      <w:r w:rsidR="00234FFD">
        <w:t>ch</w:t>
      </w:r>
      <w:r w:rsidR="00E006B7">
        <w:t>. Údajně původní návrh vzniknul podle</w:t>
      </w:r>
      <w:r w:rsidR="00CD7CFC">
        <w:t xml:space="preserve"> grafického</w:t>
      </w:r>
      <w:r w:rsidR="00E006B7">
        <w:t xml:space="preserve"> API Metal od </w:t>
      </w:r>
      <w:r w:rsidR="004F5586">
        <w:t>Applu</w:t>
      </w:r>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Nightly nebo Chrome Canary.</w:t>
      </w:r>
    </w:p>
    <w:p w14:paraId="1D730499" w14:textId="77777777" w:rsidR="001E0382" w:rsidRDefault="001E0382" w:rsidP="001E0382">
      <w:pPr>
        <w:pStyle w:val="Nadpis3"/>
        <w:numPr>
          <w:ilvl w:val="2"/>
          <w:numId w:val="25"/>
        </w:numPr>
      </w:pPr>
      <w:bookmarkStart w:id="16" w:name="_Toc129721713"/>
      <w:r>
        <w:t>WGSL</w:t>
      </w:r>
      <w:bookmarkEnd w:id="16"/>
    </w:p>
    <w:p w14:paraId="6084326E" w14:textId="5E1AA6FC" w:rsidR="001E0382" w:rsidRDefault="001E0382" w:rsidP="001E0382">
      <w:r>
        <w:t>WGSL (WebGPU Shading Language) je</w:t>
      </w:r>
      <w:r w:rsidR="008A1AEF">
        <w:t xml:space="preserve"> jazyk</w:t>
      </w:r>
      <w:r>
        <w:t xml:space="preserve"> </w:t>
      </w:r>
      <w:r w:rsidR="001D7434">
        <w:t>na psaní shaderů</w:t>
      </w:r>
      <w:r>
        <w:t xml:space="preserve"> určený pro WebGPU.</w:t>
      </w:r>
      <w:r w:rsidR="00FF6FA6">
        <w:t xml:space="preserve"> Svou syntaxí se velmi podobá Rustu, ale nenechte se zmást, jedná se o úplně jiný jazyk.</w:t>
      </w:r>
    </w:p>
    <w:p w14:paraId="4A8F7F6D" w14:textId="77777777" w:rsidR="001E0382" w:rsidRDefault="001E0382" w:rsidP="001E0382">
      <w:pPr>
        <w:pStyle w:val="Nadpis2"/>
        <w:numPr>
          <w:ilvl w:val="1"/>
          <w:numId w:val="25"/>
        </w:numPr>
      </w:pPr>
      <w:bookmarkStart w:id="17" w:name="_Toc129721714"/>
      <w:r>
        <w:lastRenderedPageBreak/>
        <w:t>Visual Studio Code</w:t>
      </w:r>
      <w:bookmarkEnd w:id="17"/>
    </w:p>
    <w:p w14:paraId="7E184DCA" w14:textId="6BAC8411" w:rsidR="001E0382" w:rsidRDefault="001E0382" w:rsidP="001E0382">
      <w:r>
        <w:t xml:space="preserve">Visual Studio Code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 xml:space="preserve">práci s githubem. </w:t>
      </w:r>
      <w:r w:rsidR="00824200">
        <w:t>K</w:t>
      </w:r>
      <w:r>
        <w:t xml:space="preserve">dyby vám v editoru přece jen něco chybělo nebo byste chtěli jiné barevné schéma, </w:t>
      </w:r>
      <w:r w:rsidR="00CD082B">
        <w:t xml:space="preserve">můžete se </w:t>
      </w:r>
      <w:r>
        <w:t>podívat do záložky rozšíření (extensions).</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721715"/>
      <w:r>
        <w:lastRenderedPageBreak/>
        <w:t>Teoretická část</w:t>
      </w:r>
      <w:bookmarkEnd w:id="18"/>
    </w:p>
    <w:p w14:paraId="1A6D279F" w14:textId="77777777" w:rsidR="00306106" w:rsidRDefault="00306106" w:rsidP="00306106">
      <w:pPr>
        <w:pStyle w:val="Nadpis2"/>
        <w:numPr>
          <w:ilvl w:val="1"/>
          <w:numId w:val="25"/>
        </w:numPr>
      </w:pPr>
      <w:bookmarkStart w:id="19" w:name="_Toc129721716"/>
      <w:r>
        <w:t>Paralelizace</w:t>
      </w:r>
      <w:bookmarkEnd w:id="19"/>
    </w:p>
    <w:p w14:paraId="6895AC3E" w14:textId="77777777" w:rsidR="00306106" w:rsidRDefault="00306106" w:rsidP="00306106">
      <w:r>
        <w:t>Paralelizace je proces, při kterém je náš program nebo výpočet rozdělen na více úloh, které běží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6B645C"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A76791">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721717"/>
      <w:r>
        <w:t>Herní engine</w:t>
      </w:r>
      <w:bookmarkEnd w:id="20"/>
    </w:p>
    <w:p w14:paraId="3BBAF009" w14:textId="1CE13FF6" w:rsidR="003B17E4" w:rsidRDefault="003B17E4" w:rsidP="003B17E4">
      <w:r>
        <w:t>Herní engine je vývojové prostředí speciálně navržené, aby pomáhalo vývojářům vytvářet hry efektivněji. Poskytuje sadu nástrojů, které umožňují tvorbu počítačových her bez nutnosti stavět vše od začátku. Typicky herní engine poskytuje nástroje pro vykreslování 2D a 3D grafiky, simulaci fyziky, skriptovací jazyk a různé další funkce.</w:t>
      </w:r>
    </w:p>
    <w:p w14:paraId="0D976728" w14:textId="77777777" w:rsidR="003B17E4" w:rsidRDefault="003B17E4" w:rsidP="003B17E4">
      <w:r>
        <w:t>Zjednodušeně se tak vývojáři mohou více soustředit na vytváření herních mechanismů a ostatní věci nechat na enginu.</w:t>
      </w:r>
    </w:p>
    <w:p w14:paraId="045D33DD" w14:textId="77777777" w:rsidR="003B17E4" w:rsidRDefault="003B17E4" w:rsidP="003B17E4">
      <w:pPr>
        <w:pStyle w:val="Nadpis3"/>
        <w:numPr>
          <w:ilvl w:val="2"/>
          <w:numId w:val="25"/>
        </w:numPr>
      </w:pPr>
      <w:bookmarkStart w:id="21" w:name="_Toc129721718"/>
      <w:r>
        <w:t>Rendering engine</w:t>
      </w:r>
      <w:bookmarkEnd w:id="21"/>
    </w:p>
    <w:p w14:paraId="3DAC23DC" w14:textId="593DC926" w:rsidR="003B17E4" w:rsidRDefault="003B17E4" w:rsidP="003B17E4">
      <w:r>
        <w:t xml:space="preserve">Rendering (vykreslovací) engine je zodpovědný za vykreslení jednotlivých objektů, stínů a dalších věcí v naší scéně. Všechno, co v počítačové hře vidíte na obrazovce </w:t>
      </w:r>
      <w:r>
        <w:lastRenderedPageBreak/>
        <w:t>je tedy (mimo spousty práce, kterou museli hře věnovat herní vývojáři a designéři) zásluhou vykreslovacího enginu</w:t>
      </w:r>
      <w:r>
        <w:rPr>
          <w:rStyle w:val="Znakapoznpodarou"/>
        </w:rPr>
        <w:footnoteReference w:id="3"/>
      </w:r>
      <w:r>
        <w:t>.</w:t>
      </w:r>
    </w:p>
    <w:p w14:paraId="57B9AE6D" w14:textId="77777777" w:rsidR="00306106" w:rsidRDefault="00306106" w:rsidP="00306106">
      <w:pPr>
        <w:pStyle w:val="Nadpis2"/>
        <w:numPr>
          <w:ilvl w:val="1"/>
          <w:numId w:val="25"/>
        </w:numPr>
      </w:pPr>
      <w:bookmarkStart w:id="22" w:name="_Toc129721719"/>
      <w:r>
        <w:t>Rendering</w:t>
      </w:r>
      <w:bookmarkEnd w:id="22"/>
    </w:p>
    <w:p w14:paraId="09657C5E" w14:textId="67A673E3" w:rsidR="00306106" w:rsidRDefault="00306106" w:rsidP="00306106">
      <w:r>
        <w:t>Rendering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721720"/>
      <w:r>
        <w:t>GPU Buffers</w:t>
      </w:r>
      <w:bookmarkEnd w:id="23"/>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721721"/>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shader stage.</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721722"/>
      <w:r>
        <w:t>Index buffer</w:t>
      </w:r>
      <w:bookmarkEnd w:id="25"/>
    </w:p>
    <w:p w14:paraId="2429393F" w14:textId="7C17B6BE" w:rsidR="00C64761" w:rsidRDefault="00C64761" w:rsidP="00C64761">
      <w:r>
        <w:t>Index buffer</w:t>
      </w:r>
      <w:r w:rsidR="00674628">
        <w:t>, také známý jako index array,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které tvoří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(mesh)</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0CAE496E"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0CD596A0" w:rsidR="006357F5" w:rsidRPr="000C34B4" w:rsidRDefault="006357F5" w:rsidP="006357F5">
                            <w:pPr>
                              <w:pStyle w:val="Titulek"/>
                              <w:rPr>
                                <w:noProof/>
                                <w:sz w:val="24"/>
                              </w:rPr>
                            </w:pPr>
                            <w:bookmarkStart w:id="26" w:name="_Toc129798502"/>
                            <w:r>
                              <w:t xml:space="preserve">Obrázek </w:t>
                            </w:r>
                            <w:fldSimple w:instr=" SEQ Obrázek \* ARABIC ">
                              <w:r w:rsidR="001D380E">
                                <w:rPr>
                                  <w:noProof/>
                                </w:rPr>
                                <w:t>3</w:t>
                              </w:r>
                            </w:fldSimple>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psGQIAAEA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8SlKbBkCAABABAAADgAAAAAAAAAAAAAAAAAuAgAAZHJzL2Uyb0RvYy54bWxQSwEC&#10;LQAUAAYACAAAACEAaT/T2eIAAAALAQAADwAAAAAAAAAAAAAAAABzBAAAZHJzL2Rvd25yZXYueG1s&#10;UEsFBgAAAAAEAAQA8wAAAIIFAAAAAA==&#10;" stroked="f">
                <v:textbox style="mso-fit-shape-to-text:t" inset="0,0,0,0">
                  <w:txbxContent>
                    <w:p w14:paraId="1CA225DD" w14:textId="0CD596A0" w:rsidR="006357F5" w:rsidRPr="000C34B4" w:rsidRDefault="006357F5" w:rsidP="006357F5">
                      <w:pPr>
                        <w:pStyle w:val="Titulek"/>
                        <w:rPr>
                          <w:noProof/>
                          <w:sz w:val="24"/>
                        </w:rPr>
                      </w:pPr>
                      <w:bookmarkStart w:id="27" w:name="_Toc129798502"/>
                      <w:r>
                        <w:t xml:space="preserve">Obrázek </w:t>
                      </w:r>
                      <w:fldSimple w:instr=" SEQ Obrázek \* ARABIC ">
                        <w:r w:rsidR="001D380E">
                          <w:rPr>
                            <w:noProof/>
                          </w:rPr>
                          <w:t>3</w:t>
                        </w:r>
                      </w:fldSimple>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r w:rsidR="00A8432A">
        <w:rPr>
          <w:i/>
          <w:iCs/>
        </w:rPr>
        <w:t>TriangleList</w:t>
      </w:r>
      <w:r w:rsidR="00CD7D5D">
        <w:t>.</w:t>
      </w:r>
      <w:sdt>
        <w:sdtPr>
          <w:id w:val="-1790119351"/>
          <w:citation/>
        </w:sdtPr>
        <w:sdtContent>
          <w:r w:rsidR="00CD39F6">
            <w:fldChar w:fldCharType="begin"/>
          </w:r>
          <w:r w:rsidR="00CD39F6">
            <w:instrText xml:space="preserve"> CITATION Mic21 \l 1029 </w:instrText>
          </w:r>
          <w:r w:rsidR="00CD39F6">
            <w:fldChar w:fldCharType="separate"/>
          </w:r>
          <w:r w:rsidR="00A76791">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395859B3" w:rsidR="00700990" w:rsidRPr="006778B8" w:rsidRDefault="00700990" w:rsidP="00700990">
                            <w:pPr>
                              <w:pStyle w:val="Titulek"/>
                              <w:rPr>
                                <w:noProof/>
                                <w:sz w:val="24"/>
                              </w:rPr>
                            </w:pPr>
                            <w:bookmarkStart w:id="28" w:name="_Toc129798503"/>
                            <w:r>
                              <w:t xml:space="preserve">Obrázek </w:t>
                            </w:r>
                            <w:fldSimple w:instr=" SEQ Obrázek \* ARABIC ">
                              <w:r w:rsidR="001D380E">
                                <w:rPr>
                                  <w:noProof/>
                                </w:rPr>
                                <w:t>4</w:t>
                              </w:r>
                            </w:fldSimple>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wm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3TacJhoCAABABAAADgAAAAAAAAAAAAAAAAAuAgAAZHJzL2Uyb0RvYy54bWxQSwEC&#10;LQAUAAYACAAAACEAhQuVDuEAAAALAQAADwAAAAAAAAAAAAAAAAB0BAAAZHJzL2Rvd25yZXYueG1s&#10;UEsFBgAAAAAEAAQA8wAAAIIFAAAAAA==&#10;" stroked="f">
                <v:textbox style="mso-fit-shape-to-text:t" inset="0,0,0,0">
                  <w:txbxContent>
                    <w:p w14:paraId="26CA0FB9" w14:textId="395859B3" w:rsidR="00700990" w:rsidRPr="006778B8" w:rsidRDefault="00700990" w:rsidP="00700990">
                      <w:pPr>
                        <w:pStyle w:val="Titulek"/>
                        <w:rPr>
                          <w:noProof/>
                          <w:sz w:val="24"/>
                        </w:rPr>
                      </w:pPr>
                      <w:bookmarkStart w:id="29" w:name="_Toc129798503"/>
                      <w:r>
                        <w:t xml:space="preserve">Obrázek </w:t>
                      </w:r>
                      <w:fldSimple w:instr=" SEQ Obrázek \* ARABIC ">
                        <w:r w:rsidR="001D380E">
                          <w:rPr>
                            <w:noProof/>
                          </w:rPr>
                          <w:t>4</w:t>
                        </w:r>
                      </w:fldSimple>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686AFF7A" w:rsidR="00A47ED8" w:rsidRPr="00392116" w:rsidRDefault="00A47ED8" w:rsidP="00A47ED8">
                            <w:pPr>
                              <w:pStyle w:val="Titulek"/>
                              <w:rPr>
                                <w:noProof/>
                                <w:sz w:val="24"/>
                              </w:rPr>
                            </w:pPr>
                            <w:bookmarkStart w:id="30" w:name="_Toc129798504"/>
                            <w:r>
                              <w:t xml:space="preserve">Obrázek </w:t>
                            </w:r>
                            <w:fldSimple w:instr=" SEQ Obrázek \* ARABIC ">
                              <w:r w:rsidR="001D380E">
                                <w:rPr>
                                  <w:noProof/>
                                </w:rPr>
                                <w:t>5</w:t>
                              </w:r>
                            </w:fldSimple>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bA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38kLTiTFLtZ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An7ibAGgIAAEAEAAAOAAAAAAAAAAAAAAAAAC4CAABkcnMvZTJvRG9jLnhtbFBLAQIt&#10;ABQABgAIAAAAIQBFqhA54AAAAAsBAAAPAAAAAAAAAAAAAAAAAHQEAABkcnMvZG93bnJldi54bWxQ&#10;SwUGAAAAAAQABADzAAAAgQUAAAAA&#10;" stroked="f">
                <v:textbox style="mso-fit-shape-to-text:t" inset="0,0,0,0">
                  <w:txbxContent>
                    <w:p w14:paraId="5BA2625C" w14:textId="686AFF7A" w:rsidR="00A47ED8" w:rsidRPr="00392116" w:rsidRDefault="00A47ED8" w:rsidP="00A47ED8">
                      <w:pPr>
                        <w:pStyle w:val="Titulek"/>
                        <w:rPr>
                          <w:noProof/>
                          <w:sz w:val="24"/>
                        </w:rPr>
                      </w:pPr>
                      <w:bookmarkStart w:id="31" w:name="_Toc129798504"/>
                      <w:r>
                        <w:t xml:space="preserve">Obrázek </w:t>
                      </w:r>
                      <w:fldSimple w:instr=" SEQ Obrázek \* ARABIC ">
                        <w:r w:rsidR="001D380E">
                          <w:rPr>
                            <w:noProof/>
                          </w:rPr>
                          <w:t>5</w:t>
                        </w:r>
                      </w:fldSimple>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721723"/>
      <w:r>
        <w:t>Uniform buffer</w:t>
      </w:r>
      <w:bookmarkEnd w:id="32"/>
    </w:p>
    <w:p w14:paraId="1F5A4C0B" w14:textId="6568364F" w:rsidR="009267A6" w:rsidRDefault="009267A6" w:rsidP="009267A6">
      <w:r>
        <w:t xml:space="preserve">Uniform je něco jako globální proměnná v našem shader programu. </w:t>
      </w:r>
      <w:r w:rsidR="00DA52ED">
        <w:t xml:space="preserve">Uniform buffer se nazývá </w:t>
      </w:r>
      <w:r>
        <w:t>uniform, p</w:t>
      </w:r>
      <w:r w:rsidR="00DA52ED">
        <w:t xml:space="preserve">rotože se nemění v rámci </w:t>
      </w:r>
      <w:r w:rsidR="001428E6">
        <w:t>jednotlivých draw callů, ale jeho hodnota je stejná</w:t>
      </w:r>
      <w:r w:rsidR="000274E3">
        <w:t xml:space="preserve"> (jednotná)</w:t>
      </w:r>
      <w:r w:rsidR="001428E6">
        <w:t xml:space="preserve"> pro všechna volání.</w:t>
      </w:r>
    </w:p>
    <w:p w14:paraId="6643347B" w14:textId="1E8A38C7" w:rsidR="0011091B" w:rsidRPr="009267A6" w:rsidRDefault="00DC310D" w:rsidP="0011091B">
      <w:r>
        <w:t>Do uniform bufferu si můžeme uložit data potřebná k vykreslení, která se nebudou často měnit jako</w:t>
      </w:r>
      <w:r w:rsidR="00A22260">
        <w:t xml:space="preserve"> je</w:t>
      </w:r>
      <w:r>
        <w:t xml:space="preserve"> např. projection nebo view </w:t>
      </w:r>
      <w:r w:rsidR="00F2212C">
        <w:t>matic</w:t>
      </w:r>
      <w:r w:rsidR="00A22260">
        <w:t>e</w:t>
      </w:r>
      <w:r w:rsidR="00F2212C">
        <w:t>.</w:t>
      </w:r>
    </w:p>
    <w:p w14:paraId="5821487D" w14:textId="417F9701" w:rsidR="00ED2F18" w:rsidRDefault="00ED2F18" w:rsidP="00ED2F18">
      <w:pPr>
        <w:pStyle w:val="Nadpis3"/>
      </w:pPr>
      <w:bookmarkStart w:id="33" w:name="_Toc129721724"/>
      <w:r>
        <w:t>Storage buffer</w:t>
      </w:r>
      <w:bookmarkEnd w:id="33"/>
    </w:p>
    <w:p w14:paraId="5C12583D" w14:textId="6537D439" w:rsidR="00874779" w:rsidRDefault="00061DFE" w:rsidP="00061DFE">
      <w:r>
        <w:t>Uniform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to se používají storage buffery.</w:t>
      </w:r>
      <w:r w:rsidR="00B35C19">
        <w:t xml:space="preserve"> Vytvářejí se stejným způsobem jako uniform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4468E347" w:rsidR="00061DFE" w:rsidRPr="00061DFE" w:rsidRDefault="00C57153" w:rsidP="00B35C19">
      <w:r>
        <w:t>Storage buffery jsou obvykle o něco pomalejší než uniform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A76791">
            <w:rPr>
              <w:noProof/>
            </w:rPr>
            <w:t>(3)</w:t>
          </w:r>
          <w:r w:rsidR="005E7CC1">
            <w:fldChar w:fldCharType="end"/>
          </w:r>
        </w:sdtContent>
      </w:sdt>
    </w:p>
    <w:p w14:paraId="27F58E41" w14:textId="7744BA82" w:rsidR="00ED2F18" w:rsidRDefault="00ED2F18" w:rsidP="00ED2F18">
      <w:pPr>
        <w:pStyle w:val="Nadpis3"/>
      </w:pPr>
      <w:bookmarkStart w:id="34" w:name="_Toc129721725"/>
      <w:r>
        <w:lastRenderedPageBreak/>
        <w:t>Indirect buffer</w:t>
      </w:r>
      <w:bookmarkEnd w:id="34"/>
    </w:p>
    <w:p w14:paraId="287F9752" w14:textId="6178B11A" w:rsidR="003B3228" w:rsidRDefault="00483348" w:rsidP="002D6DAE">
      <w:r>
        <w:t xml:space="preserve">Indirect buffer se používá v indirect draw callu, </w:t>
      </w:r>
      <w:r w:rsidR="005F538A">
        <w:t>kde nahrazuje funkci parametru</w:t>
      </w:r>
      <w:r>
        <w:t>.</w:t>
      </w:r>
      <w:r w:rsidR="002D6DAE">
        <w:t xml:space="preserve"> </w:t>
      </w:r>
      <w:r w:rsidR="00737716">
        <w:t xml:space="preserve">Má jasně definovanou strukturu, která se skládá z indirect draw commandů.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indirect bufferu můžeme snížit počet draw callů potřebných k vykreslení naší scény. </w:t>
      </w:r>
      <w:r w:rsidR="00703347">
        <w:t>Bude</w:t>
      </w:r>
      <w:r>
        <w:t xml:space="preserve"> nám tak užitečný v situacích, kdy potřebujeme vykreslit velké množství objektů</w:t>
      </w:r>
      <w:r w:rsidR="00E04704">
        <w:t xml:space="preserve"> (příkladem můžou být particly v particle systému).</w:t>
      </w:r>
    </w:p>
    <w:p w14:paraId="1560E3CA" w14:textId="77777777" w:rsidR="00306106" w:rsidRDefault="00306106" w:rsidP="00306106">
      <w:pPr>
        <w:pStyle w:val="Nadpis2"/>
        <w:numPr>
          <w:ilvl w:val="1"/>
          <w:numId w:val="25"/>
        </w:numPr>
      </w:pPr>
      <w:bookmarkStart w:id="35" w:name="_Toc129721726"/>
      <w:r>
        <w:t>Rendering pipeline</w:t>
      </w:r>
      <w:bookmarkEnd w:id="35"/>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1B66B65D" w:rsidR="000B7D43" w:rsidRPr="00693DB9" w:rsidRDefault="000B7D43" w:rsidP="000B7D43">
                            <w:pPr>
                              <w:pStyle w:val="Titulek"/>
                              <w:rPr>
                                <w:noProof/>
                                <w:sz w:val="24"/>
                              </w:rPr>
                            </w:pPr>
                            <w:bookmarkStart w:id="36" w:name="_Toc129798505"/>
                            <w:r>
                              <w:t xml:space="preserve">Obrázek </w:t>
                            </w:r>
                            <w:fldSimple w:instr=" SEQ Obrázek \* ARABIC ">
                              <w:r w:rsidR="001D380E">
                                <w:rPr>
                                  <w:noProof/>
                                </w:rPr>
                                <w:t>6</w:t>
                              </w:r>
                            </w:fldSimple>
                            <w:r>
                              <w:t xml:space="preserve"> - WGPU render pipeline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c8GgIAAEAEAAAOAAAAZHJzL2Uyb0RvYy54bWysU8Fu2zAMvQ/YPwi6L3baru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zDB3PBoCAABABAAADgAAAAAAAAAAAAAAAAAuAgAAZHJzL2Uyb0RvYy54bWxQSwECLQAU&#10;AAYACAAAACEAq6HGmN4AAAAIAQAADwAAAAAAAAAAAAAAAAB0BAAAZHJzL2Rvd25yZXYueG1sUEsF&#10;BgAAAAAEAAQA8wAAAH8FAAAAAA==&#10;" stroked="f">
                <v:textbox style="mso-fit-shape-to-text:t" inset="0,0,0,0">
                  <w:txbxContent>
                    <w:p w14:paraId="1177C1A7" w14:textId="1B66B65D" w:rsidR="000B7D43" w:rsidRPr="00693DB9" w:rsidRDefault="000B7D43" w:rsidP="000B7D43">
                      <w:pPr>
                        <w:pStyle w:val="Titulek"/>
                        <w:rPr>
                          <w:noProof/>
                          <w:sz w:val="24"/>
                        </w:rPr>
                      </w:pPr>
                      <w:bookmarkStart w:id="37" w:name="_Toc129798505"/>
                      <w:r>
                        <w:t xml:space="preserve">Obrázek </w:t>
                      </w:r>
                      <w:fldSimple w:instr=" SEQ Obrázek \* ARABIC ">
                        <w:r w:rsidR="001D380E">
                          <w:rPr>
                            <w:noProof/>
                          </w:rPr>
                          <w:t>6</w:t>
                        </w:r>
                      </w:fldSimple>
                      <w:r>
                        <w:t xml:space="preserve"> - WGPU render pipeline</w:t>
                      </w:r>
                      <w:bookmarkEnd w:id="37"/>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106">
        <w:t>Rendering pipeline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721727"/>
      <w:r>
        <w:lastRenderedPageBreak/>
        <w:t>Vertex stage</w:t>
      </w:r>
      <w:bookmarkEnd w:id="38"/>
    </w:p>
    <w:p w14:paraId="7315170F" w14:textId="77777777" w:rsidR="00306106" w:rsidRDefault="00306106" w:rsidP="00306106">
      <w:r>
        <w:t>Vertex stage je zodpovědná za zpracování dat jednotlivých vertexů. To většinou zahrnuje transformaci souřadnic z world space do view space</w:t>
      </w:r>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721728"/>
      <w:r>
        <w:t>Geometry stage</w:t>
      </w:r>
      <w:bookmarkEnd w:id="39"/>
    </w:p>
    <w:p w14:paraId="4A4BC223" w14:textId="06779D4A" w:rsidR="00306106" w:rsidRDefault="00306106" w:rsidP="00306106">
      <w:r>
        <w:t>Po vertex stage následuje geometry stage nebo také tesselation stage.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V naší render pipeline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každá dvojice vrcholů tvoří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tvoří nový trojúhelník</w:t>
      </w:r>
    </w:p>
    <w:p w14:paraId="57639DDE" w14:textId="77777777" w:rsidR="00306106" w:rsidRDefault="00306106" w:rsidP="00306106">
      <w:pPr>
        <w:pStyle w:val="Nadpis3"/>
        <w:numPr>
          <w:ilvl w:val="2"/>
          <w:numId w:val="25"/>
        </w:numPr>
      </w:pPr>
      <w:bookmarkStart w:id="40" w:name="_Toc129721729"/>
      <w:r>
        <w:t>Rasterization stage</w:t>
      </w:r>
      <w:bookmarkEnd w:id="40"/>
    </w:p>
    <w:p w14:paraId="23AC2FBB" w14:textId="72AB9356" w:rsidR="00306106" w:rsidRDefault="00306106" w:rsidP="00306106">
      <w:r>
        <w:t>Rasterization stage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721730"/>
      <w:r>
        <w:t>Fragment stage</w:t>
      </w:r>
      <w:bookmarkEnd w:id="41"/>
    </w:p>
    <w:p w14:paraId="3AAB56FE" w14:textId="6C508469" w:rsidR="00306106" w:rsidRDefault="00306106" w:rsidP="00306106">
      <w:r>
        <w:t xml:space="preserve">Ve fragment stage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Výstupem této stage je už konečný frame buffer</w:t>
      </w:r>
      <w:r w:rsidR="009321B5">
        <w:t>.</w:t>
      </w:r>
    </w:p>
    <w:p w14:paraId="023D465D" w14:textId="5C830947" w:rsidR="00B20E15" w:rsidRDefault="00B20E15" w:rsidP="00B20E15">
      <w:pPr>
        <w:pStyle w:val="Nadpis2"/>
      </w:pPr>
      <w:bookmarkStart w:id="42" w:name="_Toc129721731"/>
      <w:r>
        <w:lastRenderedPageBreak/>
        <w:t>Compute pipeline</w:t>
      </w:r>
      <w:bookmarkEnd w:id="42"/>
    </w:p>
    <w:p w14:paraId="5A351F58" w14:textId="77777777" w:rsidR="00306106" w:rsidRDefault="00306106" w:rsidP="00306106">
      <w:pPr>
        <w:pStyle w:val="Nadpis2"/>
        <w:numPr>
          <w:ilvl w:val="1"/>
          <w:numId w:val="25"/>
        </w:numPr>
      </w:pPr>
      <w:bookmarkStart w:id="43" w:name="_Toc129721732"/>
      <w:r>
        <w:t>Shader</w:t>
      </w:r>
      <w:bookmarkEnd w:id="43"/>
    </w:p>
    <w:p w14:paraId="43006157" w14:textId="77777777" w:rsidR="00306106" w:rsidRDefault="00306106" w:rsidP="00306106">
      <w:r>
        <w:t xml:space="preserve">Shader je počítačový program, který slouží k popsání programovatelných částí rendering pipeline. K tvorbě shaderů se používají speciální programovací jazyky tzv. shader jazyky. V našem případě budeme používat jazyk </w:t>
      </w:r>
      <w:r w:rsidRPr="002F1479">
        <w:rPr>
          <w:b/>
          <w:bCs/>
        </w:rPr>
        <w:t>WGSL</w:t>
      </w:r>
      <w:r>
        <w:t>.</w:t>
      </w:r>
    </w:p>
    <w:p w14:paraId="00A30F71" w14:textId="77777777" w:rsidR="00306106" w:rsidRDefault="00306106" w:rsidP="00306106">
      <w:r>
        <w:t>Nejčastěji se budete potkávat s těmito typy shaderů:</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r w:rsidRPr="005F30EC">
        <w:rPr>
          <w:b/>
          <w:bCs/>
        </w:rPr>
        <w:t>Compute shader</w:t>
      </w:r>
    </w:p>
    <w:p w14:paraId="5FE9ED44" w14:textId="448E6097" w:rsidR="00306106" w:rsidRDefault="00306106" w:rsidP="00306106">
      <w:r>
        <w:t>Pro co se používá vertex a fragment shader je popsáno výše u jednotlivých částí rendering pipeline, takže tyto dva vynech</w:t>
      </w:r>
      <w:r w:rsidR="00D04B63">
        <w:t>ám</w:t>
      </w:r>
      <w:r>
        <w:t xml:space="preserve"> a </w:t>
      </w:r>
      <w:r w:rsidR="001F1CFD">
        <w:t>pouze</w:t>
      </w:r>
      <w:r>
        <w:t xml:space="preserve"> popíšu, k čemu slouží compute shader.</w:t>
      </w:r>
    </w:p>
    <w:p w14:paraId="2C4030E2" w14:textId="77777777" w:rsidR="00306106" w:rsidRDefault="00306106" w:rsidP="00306106">
      <w:pPr>
        <w:pStyle w:val="Nadpis3"/>
        <w:numPr>
          <w:ilvl w:val="2"/>
          <w:numId w:val="25"/>
        </w:numPr>
      </w:pPr>
      <w:bookmarkStart w:id="44" w:name="_Toc129721733"/>
      <w:r>
        <w:t>Compute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compute shader. Pomocí něj můžeme urychlit obecné algoritmy spuštěním na grafické kartě. Jedním z příkladů použití compute shaderů </w:t>
      </w:r>
      <w:r w:rsidR="00252789">
        <w:t>je</w:t>
      </w:r>
      <w:r>
        <w:t xml:space="preserve"> generování meshů nebo vytváření particle systémů.</w:t>
      </w:r>
    </w:p>
    <w:p w14:paraId="5718B48C" w14:textId="3A631EB6" w:rsidR="00306106" w:rsidRDefault="00306106" w:rsidP="00306106">
      <w:r>
        <w:t>Proč tedy není v render pipeline něco jako compute stage? Compute shader je taková pomocná ruka, kter</w:t>
      </w:r>
      <w:r w:rsidR="00CA506C">
        <w:t>á je</w:t>
      </w:r>
      <w:r>
        <w:t xml:space="preserve"> při renderování občas budeme potřeb</w:t>
      </w:r>
      <w:r w:rsidR="00CA506C">
        <w:t>a</w:t>
      </w:r>
      <w:r>
        <w:t>, ale se samotným procesem render pipeline nemá nic společného. Je totiž součástí compute pipeline</w:t>
      </w:r>
      <w:r w:rsidR="00054F15">
        <w:rPr>
          <w:rStyle w:val="Znakapoznpodarou"/>
        </w:rPr>
        <w:footnoteReference w:id="5"/>
      </w:r>
      <w:r>
        <w:t>.</w:t>
      </w:r>
    </w:p>
    <w:p w14:paraId="41E466C2" w14:textId="34F95988" w:rsidR="00D223BB" w:rsidRDefault="00691268" w:rsidP="00D223BB">
      <w:pPr>
        <w:pStyle w:val="Nadpis2"/>
      </w:pPr>
      <w:bookmarkStart w:id="45" w:name="_Toc129721734"/>
      <w:r>
        <w:t>GPU Queue</w:t>
      </w:r>
      <w:bookmarkEnd w:id="45"/>
    </w:p>
    <w:p w14:paraId="7D1116C2" w14:textId="4AD39159" w:rsidR="00D223BB" w:rsidRPr="00D223BB" w:rsidRDefault="00691268" w:rsidP="00D223BB">
      <w:r>
        <w:t>Queue</w:t>
      </w:r>
      <w:r w:rsidR="0055021B">
        <w:t xml:space="preserve"> neboli fronta</w:t>
      </w:r>
      <w:r w:rsidR="0085593C">
        <w:t xml:space="preserve"> je</w:t>
      </w:r>
      <w:r>
        <w:t xml:space="preserve"> takový speciální typ bufferu, který slouží pro ukládání příkazů (commandů),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721735"/>
      <w:r>
        <w:lastRenderedPageBreak/>
        <w:t>GPU commands</w:t>
      </w:r>
      <w:bookmarkEnd w:id="46"/>
    </w:p>
    <w:p w14:paraId="46D0224B" w14:textId="6AE52848" w:rsidR="009734BE" w:rsidRDefault="009734BE" w:rsidP="009734BE">
      <w:r>
        <w:t xml:space="preserve">Command je konkrétní objekt, který je zaznamenán do command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GPU commandy</w:t>
      </w:r>
      <w:r>
        <w:t xml:space="preserve"> na dva typy:</w:t>
      </w:r>
    </w:p>
    <w:p w14:paraId="396B7609" w14:textId="77777777" w:rsidR="00306106" w:rsidRDefault="00306106" w:rsidP="00306106">
      <w:pPr>
        <w:pStyle w:val="Odstavecseseznamem"/>
        <w:numPr>
          <w:ilvl w:val="0"/>
          <w:numId w:val="27"/>
        </w:numPr>
      </w:pPr>
      <w:r w:rsidRPr="002B3BCD">
        <w:rPr>
          <w:b/>
          <w:bCs/>
        </w:rPr>
        <w:t xml:space="preserve">Draw command </w:t>
      </w:r>
      <w:r>
        <w:t>– spouští render pipeline</w:t>
      </w:r>
    </w:p>
    <w:p w14:paraId="6A9C0C50" w14:textId="77777777" w:rsidR="00306106" w:rsidRDefault="00306106" w:rsidP="00306106">
      <w:pPr>
        <w:pStyle w:val="Odstavecseseznamem"/>
        <w:numPr>
          <w:ilvl w:val="1"/>
          <w:numId w:val="27"/>
        </w:numPr>
      </w:pPr>
      <w:r>
        <w:rPr>
          <w:b/>
          <w:bCs/>
        </w:rPr>
        <w:t>Draw</w:t>
      </w:r>
      <w:r>
        <w:t xml:space="preserve"> – kreslí primitiva</w:t>
      </w:r>
    </w:p>
    <w:p w14:paraId="7F91391E" w14:textId="77777777" w:rsidR="00306106" w:rsidRDefault="00306106" w:rsidP="00306106">
      <w:pPr>
        <w:pStyle w:val="Odstavecseseznamem"/>
        <w:numPr>
          <w:ilvl w:val="1"/>
          <w:numId w:val="27"/>
        </w:numPr>
      </w:pPr>
      <w:r>
        <w:rPr>
          <w:b/>
          <w:bCs/>
        </w:rPr>
        <w:t>Draw indexed</w:t>
      </w:r>
      <w:r>
        <w:t xml:space="preserve"> – kreslí indexovaná primitiva</w:t>
      </w:r>
    </w:p>
    <w:p w14:paraId="01492EDC" w14:textId="77777777" w:rsidR="00306106" w:rsidRDefault="00306106" w:rsidP="00306106">
      <w:pPr>
        <w:pStyle w:val="Odstavecseseznamem"/>
        <w:numPr>
          <w:ilvl w:val="1"/>
          <w:numId w:val="27"/>
        </w:numPr>
      </w:pPr>
      <w:r>
        <w:rPr>
          <w:b/>
          <w:bCs/>
        </w:rPr>
        <w:t>Draw indirect</w:t>
      </w:r>
      <w:r>
        <w:t xml:space="preserve"> – kreslí primitiva z dat, které oproti obyčejnému draw callu jsou předávány v GPU Bufferu</w:t>
      </w:r>
    </w:p>
    <w:p w14:paraId="6F97643E" w14:textId="77777777" w:rsidR="00306106" w:rsidRDefault="00306106" w:rsidP="00306106">
      <w:pPr>
        <w:pStyle w:val="Odstavecseseznamem"/>
        <w:numPr>
          <w:ilvl w:val="1"/>
          <w:numId w:val="27"/>
        </w:numPr>
      </w:pPr>
      <w:r>
        <w:rPr>
          <w:b/>
          <w:bCs/>
        </w:rPr>
        <w:t>Draw indexed indirect</w:t>
      </w:r>
      <w:r>
        <w:t xml:space="preserve"> – kombinuje dva předchozí draw cally dohromady – je to tedy indexovaný indirect draw</w:t>
      </w:r>
    </w:p>
    <w:p w14:paraId="1DED92D1" w14:textId="7BE6FD3F" w:rsidR="00306106" w:rsidRPr="00721973" w:rsidRDefault="00306106" w:rsidP="00306106">
      <w:pPr>
        <w:pStyle w:val="Odstavecseseznamem"/>
        <w:numPr>
          <w:ilvl w:val="0"/>
          <w:numId w:val="27"/>
        </w:numPr>
        <w:rPr>
          <w:b/>
          <w:bCs/>
        </w:rPr>
      </w:pPr>
      <w:r w:rsidRPr="002B3BCD">
        <w:rPr>
          <w:b/>
          <w:bCs/>
        </w:rPr>
        <w:t>Dispatch command</w:t>
      </w:r>
      <w:r>
        <w:t xml:space="preserve"> – spouští compute pipeline</w:t>
      </w:r>
    </w:p>
    <w:p w14:paraId="678E4927" w14:textId="19A0D694" w:rsidR="00721973" w:rsidRDefault="00721973" w:rsidP="00721973">
      <w:pPr>
        <w:pStyle w:val="Nadpis2"/>
      </w:pPr>
      <w:bookmarkStart w:id="47" w:name="_Toc129721736"/>
      <w:r>
        <w:t>Textu</w:t>
      </w:r>
      <w:r w:rsidR="00775DEA">
        <w:t>r</w:t>
      </w:r>
      <w:r w:rsidR="00D846D9">
        <w:t>es</w:t>
      </w:r>
      <w:bookmarkEnd w:id="47"/>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721737"/>
      <w:r>
        <w:lastRenderedPageBreak/>
        <w:t>UV coordinates</w:t>
      </w:r>
      <w:bookmarkEnd w:id="48"/>
    </w:p>
    <w:p w14:paraId="7FDBD862" w14:textId="106F96F8"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01B8BCC0" w:rsidR="00D916E9" w:rsidRPr="00094810" w:rsidRDefault="00D916E9" w:rsidP="00D916E9">
                            <w:pPr>
                              <w:pStyle w:val="Titulek"/>
                              <w:rPr>
                                <w:noProof/>
                                <w:sz w:val="24"/>
                              </w:rPr>
                            </w:pPr>
                            <w:bookmarkStart w:id="49" w:name="_Toc129798506"/>
                            <w:r>
                              <w:t xml:space="preserve">Obrázek </w:t>
                            </w:r>
                            <w:fldSimple w:instr=" SEQ Obrázek \* ARABIC ">
                              <w:r w:rsidR="001D380E">
                                <w:rPr>
                                  <w:noProof/>
                                </w:rPr>
                                <w:t>7</w:t>
                              </w:r>
                            </w:fldSimple>
                            <w:r>
                              <w:t xml:space="preserve"> - UV coordinates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o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rr4dE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" stroked="f">
                <v:textbox style="mso-fit-shape-to-text:t" inset="0,0,0,0">
                  <w:txbxContent>
                    <w:p w14:paraId="089228BC" w14:textId="01B8BCC0" w:rsidR="00D916E9" w:rsidRPr="00094810" w:rsidRDefault="00D916E9" w:rsidP="00D916E9">
                      <w:pPr>
                        <w:pStyle w:val="Titulek"/>
                        <w:rPr>
                          <w:noProof/>
                          <w:sz w:val="24"/>
                        </w:rPr>
                      </w:pPr>
                      <w:bookmarkStart w:id="50" w:name="_Toc129798506"/>
                      <w:r>
                        <w:t xml:space="preserve">Obrázek </w:t>
                      </w:r>
                      <w:fldSimple w:instr=" SEQ Obrázek \* ARABIC ">
                        <w:r w:rsidR="001D380E">
                          <w:rPr>
                            <w:noProof/>
                          </w:rPr>
                          <w:t>7</w:t>
                        </w:r>
                      </w:fldSimple>
                      <w:r>
                        <w:t xml:space="preserve"> - UV coordinates</w:t>
                      </w:r>
                      <w:bookmarkEnd w:id="50"/>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texel. Každý texel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A76791">
            <w:rPr>
              <w:noProof/>
            </w:rPr>
            <w:t xml:space="preserve"> (4)</w:t>
          </w:r>
          <w:r w:rsidR="00092A78">
            <w:fldChar w:fldCharType="end"/>
          </w:r>
        </w:sdtContent>
      </w:sdt>
    </w:p>
    <w:p w14:paraId="6AD31E9D" w14:textId="590B3E75" w:rsidR="00775DEA" w:rsidRDefault="00775DEA" w:rsidP="00CB223F">
      <w:pPr>
        <w:pStyle w:val="Nadpis3"/>
      </w:pPr>
      <w:bookmarkStart w:id="51" w:name="_Toc129721738"/>
      <w:r>
        <w:t>Sampling</w:t>
      </w:r>
      <w:bookmarkEnd w:id="51"/>
    </w:p>
    <w:p w14:paraId="1F67E93F" w14:textId="6AFCCAD4" w:rsidR="00775DEA" w:rsidRDefault="001435F9" w:rsidP="00775DEA">
      <w:r>
        <w:t xml:space="preserve">Při použití textury na primitivum v 3D prostoru musí být </w:t>
      </w:r>
      <w:r w:rsidR="0095030D">
        <w:t xml:space="preserve">adresy jejích </w:t>
      </w:r>
      <w:r>
        <w:t xml:space="preserve">texelů namapovány na souřadnice objektu. </w:t>
      </w:r>
      <w:r w:rsidR="00A07329">
        <w:t>Neboli na adrese texelu</w:t>
      </w:r>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sampling. </w:t>
      </w:r>
    </w:p>
    <w:p w14:paraId="7EFE1DEC" w14:textId="3E6AFA37" w:rsidR="004B7720" w:rsidRDefault="004B7720" w:rsidP="004B7720">
      <w:pPr>
        <w:pStyle w:val="Nadpis4"/>
      </w:pPr>
      <w:r>
        <w:t>Sampler</w:t>
      </w:r>
    </w:p>
    <w:p w14:paraId="61B9C7B9" w14:textId="355410D0" w:rsidR="0091000A" w:rsidRDefault="0091000A" w:rsidP="0091000A">
      <w:r>
        <w:t>Sampler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texelů </w:t>
      </w:r>
      <w:r w:rsidR="00A94452">
        <w:br/>
      </w:r>
      <w:r w:rsidR="005275FF">
        <w:t>u samplování.</w:t>
      </w:r>
    </w:p>
    <w:p w14:paraId="489D881E" w14:textId="15109E1B" w:rsidR="00010B14" w:rsidRDefault="00010B14" w:rsidP="00010B14">
      <w:pPr>
        <w:pStyle w:val="Nadpis2"/>
      </w:pPr>
      <w:bookmarkStart w:id="52" w:name="_Toc129721739"/>
      <w:r>
        <w:t>Culling</w:t>
      </w:r>
      <w:bookmarkEnd w:id="52"/>
    </w:p>
    <w:p w14:paraId="398E33AC" w14:textId="7BF123EC" w:rsidR="008C7311" w:rsidRPr="008C7311" w:rsidRDefault="008C7311" w:rsidP="008C7311">
      <w:r>
        <w:t xml:space="preserve">Culling obecně jsou v počítačové grafice techniky odstraňování objektů </w:t>
      </w:r>
      <w:r w:rsidR="008F651A">
        <w:br/>
      </w:r>
      <w:r>
        <w:t>nebo jejich částí z procesu render pipeline</w:t>
      </w:r>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721740"/>
      <w:r>
        <w:lastRenderedPageBreak/>
        <w:t>Face culling</w:t>
      </w:r>
      <w:bookmarkEnd w:id="53"/>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použítí face cullingu.</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7177A21F" w:rsidR="001B5A79" w:rsidRPr="00F01A3A" w:rsidRDefault="001B5A79" w:rsidP="001B5A79">
                            <w:pPr>
                              <w:pStyle w:val="Titulek"/>
                              <w:rPr>
                                <w:noProof/>
                                <w:sz w:val="24"/>
                              </w:rPr>
                            </w:pPr>
                            <w:bookmarkStart w:id="54" w:name="_Toc129798507"/>
                            <w:r>
                              <w:t xml:space="preserve">Obrázek </w:t>
                            </w:r>
                            <w:fldSimple w:instr=" SEQ Obrázek \* ARABIC ">
                              <w:r w:rsidR="001D380E">
                                <w:rPr>
                                  <w:noProof/>
                                </w:rPr>
                                <w:t>8</w:t>
                              </w:r>
                            </w:fldSimple>
                            <w:r>
                              <w:t xml:space="preserve"> - Winding order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" stroked="f">
                <v:textbox style="mso-fit-shape-to-text:t" inset="0,0,0,0">
                  <w:txbxContent>
                    <w:p w14:paraId="6644FFA8" w14:textId="7177A21F" w:rsidR="001B5A79" w:rsidRPr="00F01A3A" w:rsidRDefault="001B5A79" w:rsidP="001B5A79">
                      <w:pPr>
                        <w:pStyle w:val="Titulek"/>
                        <w:rPr>
                          <w:noProof/>
                          <w:sz w:val="24"/>
                        </w:rPr>
                      </w:pPr>
                      <w:bookmarkStart w:id="55" w:name="_Toc129798507"/>
                      <w:r>
                        <w:t xml:space="preserve">Obrázek </w:t>
                      </w:r>
                      <w:fldSimple w:instr=" SEQ Obrázek \* ARABIC ">
                        <w:r w:rsidR="001D380E">
                          <w:rPr>
                            <w:noProof/>
                          </w:rPr>
                          <w:t>8</w:t>
                        </w:r>
                      </w:fldSimple>
                      <w:r>
                        <w:t xml:space="preserve"> - Winding order</w:t>
                      </w:r>
                      <w:bookmarkEnd w:id="55"/>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Face culling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render pipeline.</w:t>
      </w:r>
    </w:p>
    <w:p w14:paraId="0E043579" w14:textId="567BCB49" w:rsidR="00684E47" w:rsidRPr="00EF6AD3" w:rsidRDefault="002C04E8" w:rsidP="00B62029">
      <w:r>
        <w:t>To</w:t>
      </w:r>
      <w:r w:rsidR="009E050C">
        <w:t>,</w:t>
      </w:r>
      <w:r>
        <w:t xml:space="preserve"> jestli vykreslujeme primitivum,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A76791">
            <w:rPr>
              <w:noProof/>
            </w:rPr>
            <w:t>(5)</w:t>
          </w:r>
          <w:r w:rsidR="007002F9">
            <w:fldChar w:fldCharType="end"/>
          </w:r>
        </w:sdtContent>
      </w:sdt>
    </w:p>
    <w:p w14:paraId="6503B65E" w14:textId="6F57F0A3" w:rsidR="008B3947" w:rsidRDefault="008B3947" w:rsidP="008B3947">
      <w:pPr>
        <w:pStyle w:val="Nadpis1"/>
      </w:pPr>
      <w:bookmarkStart w:id="56" w:name="_Toc129721741"/>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721742"/>
      <w:r w:rsidRPr="002D36A7">
        <w:rPr>
          <w:i/>
          <w:iCs/>
        </w:rPr>
        <w:t>Framework.rs</w:t>
      </w:r>
      <w:bookmarkEnd w:id="57"/>
    </w:p>
    <w:p w14:paraId="5AF1E5A3" w14:textId="0211D1E2" w:rsidR="008B3947" w:rsidRDefault="008B3947" w:rsidP="008B3947">
      <w:r>
        <w:t>Celý návrh tohoto projektu vychází z</w:t>
      </w:r>
      <w:r w:rsidR="00AE49A0">
        <w:t> githubu WGPU</w:t>
      </w:r>
      <w:r>
        <w:t xml:space="preserve"> a stěžejní pro nás bude soubor </w:t>
      </w:r>
      <w:r>
        <w:rPr>
          <w:i/>
          <w:iCs/>
        </w:rPr>
        <w:t>framework.rs</w:t>
      </w:r>
      <w:r>
        <w:t xml:space="preserve"> nacházející se ve složce examples.</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411581" r:id="rId25"/>
        </w:object>
      </w:r>
      <w:r w:rsidR="008B3947">
        <w:t xml:space="preserve">Na začátku souboru se nachází </w:t>
      </w:r>
      <w:r w:rsidR="008B3947">
        <w:rPr>
          <w:i/>
          <w:iCs/>
        </w:rPr>
        <w:t>trait</w:t>
      </w:r>
      <w:r w:rsidR="008B3947">
        <w:rPr>
          <w:rStyle w:val="Znakapoznpodarou"/>
          <w:i/>
          <w:iCs/>
        </w:rPr>
        <w:footnoteReference w:id="7"/>
      </w:r>
      <w:r w:rsidR="008B3947">
        <w:t xml:space="preserve"> s názvem </w:t>
      </w:r>
      <w:r w:rsidR="008B3947">
        <w:rPr>
          <w:i/>
          <w:iCs/>
        </w:rPr>
        <w:t>Example</w:t>
      </w:r>
      <w:r w:rsidR="008B3947">
        <w:t xml:space="preserve">, který představuje konkrétní příklad. Ten </w:t>
      </w:r>
      <w:r w:rsidR="003B51AD">
        <w:t>se pro ulehčení používá vždy</w:t>
      </w:r>
      <w:r w:rsidR="008B3947">
        <w:t xml:space="preserve"> při vytváření nového examplu.</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411582"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721743"/>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Driven </w:t>
      </w:r>
      <w:r w:rsidR="006B1509" w:rsidRPr="006B1509">
        <w:rPr>
          <w:i/>
          <w:iCs/>
        </w:rPr>
        <w:t>Rendering</w:t>
      </w:r>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1B16B9C2" w:rsidR="00DE5987" w:rsidRPr="00237BD8" w:rsidRDefault="00DE5987" w:rsidP="00DE5987">
                            <w:pPr>
                              <w:pStyle w:val="Titulek"/>
                              <w:rPr>
                                <w:noProof/>
                                <w:sz w:val="24"/>
                              </w:rPr>
                            </w:pPr>
                            <w:bookmarkStart w:id="59" w:name="_Toc129798508"/>
                            <w:r>
                              <w:t xml:space="preserve">Obrázek </w:t>
                            </w:r>
                            <w:fldSimple w:instr=" SEQ Obrázek \* ARABIC ">
                              <w:r w:rsidR="001D380E">
                                <w:rPr>
                                  <w:noProof/>
                                </w:rPr>
                                <w:t>9</w:t>
                              </w:r>
                            </w:fldSimple>
                            <w:r>
                              <w:t xml:space="preserve"> - Triangle example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" stroked="f">
                <v:textbox inset="0,0,0,0">
                  <w:txbxContent>
                    <w:p w14:paraId="29D8BEA4" w14:textId="1B16B9C2" w:rsidR="00DE5987" w:rsidRPr="00237BD8" w:rsidRDefault="00DE5987" w:rsidP="00DE5987">
                      <w:pPr>
                        <w:pStyle w:val="Titulek"/>
                        <w:rPr>
                          <w:noProof/>
                          <w:sz w:val="24"/>
                        </w:rPr>
                      </w:pPr>
                      <w:bookmarkStart w:id="60" w:name="_Toc129798508"/>
                      <w:r>
                        <w:t xml:space="preserve">Obrázek </w:t>
                      </w:r>
                      <w:fldSimple w:instr=" SEQ Obrázek \* ARABIC ">
                        <w:r w:rsidR="001D380E">
                          <w:rPr>
                            <w:noProof/>
                          </w:rPr>
                          <w:t>9</w:t>
                        </w:r>
                      </w:fldSimple>
                      <w:r>
                        <w:t xml:space="preserve"> - Triangle example</w:t>
                      </w:r>
                      <w:bookmarkEnd w:id="60"/>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Jedná se o takovou „Hello World!“ aplikaci pro grafiky.</w:t>
      </w:r>
      <w:r w:rsidR="00DE5987" w:rsidRPr="00DE5987">
        <w:rPr>
          <w:noProof/>
        </w:rPr>
        <w:t xml:space="preserve"> </w:t>
      </w:r>
    </w:p>
    <w:p w14:paraId="5851B5AD" w14:textId="4EDC6C9F" w:rsidR="009538C1" w:rsidRDefault="009538C1" w:rsidP="005815D5">
      <w:pPr>
        <w:pStyle w:val="Nadpis2"/>
      </w:pPr>
      <w:bookmarkStart w:id="61" w:name="_Toc129721744"/>
      <w:r>
        <w:lastRenderedPageBreak/>
        <w:t>Cube</w:t>
      </w:r>
      <w:bookmarkEnd w:id="61"/>
    </w:p>
    <w:p w14:paraId="693AA014" w14:textId="0CD077A0" w:rsidR="00D23AFA" w:rsidRDefault="00883CF4" w:rsidP="002E4EBB">
      <w:r>
        <w:t xml:space="preserve">Cube je příklad </w:t>
      </w:r>
      <w:r w:rsidR="00150D1C">
        <w:t>celý</w:t>
      </w:r>
      <w:r>
        <w:t xml:space="preserve"> </w:t>
      </w:r>
      <w:r w:rsidR="00B9317C">
        <w:t>přejatý</w:t>
      </w:r>
      <w:r>
        <w:t xml:space="preserve"> z githubu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leží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r w:rsidR="00D61490">
        <w:rPr>
          <w:i/>
          <w:iCs/>
        </w:rPr>
        <w:t xml:space="preserve">projection </w:t>
      </w:r>
      <w:r w:rsidR="00D61490">
        <w:t xml:space="preserve">a </w:t>
      </w:r>
      <w:r w:rsidR="00D61490">
        <w:rPr>
          <w:i/>
          <w:iCs/>
        </w:rPr>
        <w:t>view</w:t>
      </w:r>
      <w:r w:rsidR="00D61490">
        <w:t xml:space="preserve"> matice.</w:t>
      </w:r>
    </w:p>
    <w:p w14:paraId="02FB5A5C" w14:textId="101B3495" w:rsidR="0010158F" w:rsidRPr="00523919" w:rsidRDefault="007172C1" w:rsidP="0010158F">
      <w:r>
        <w:t>Projection</w:t>
      </w:r>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menší,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0361432A" w:rsidR="0005313E" w:rsidRPr="00744581" w:rsidRDefault="0005313E" w:rsidP="0005313E">
                            <w:pPr>
                              <w:pStyle w:val="Titulek"/>
                              <w:rPr>
                                <w:sz w:val="24"/>
                              </w:rPr>
                            </w:pPr>
                            <w:bookmarkStart w:id="62" w:name="_Toc129798509"/>
                            <w:r>
                              <w:t xml:space="preserve">Obrázek </w:t>
                            </w:r>
                            <w:fldSimple w:instr=" SEQ Obrázek \* ARABIC ">
                              <w:r w:rsidR="001D380E">
                                <w:rPr>
                                  <w:noProof/>
                                </w:rPr>
                                <w:t>10</w:t>
                              </w:r>
                            </w:fldSimple>
                            <w:r>
                              <w:t xml:space="preserve"> - Cube example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AUfR/SGwIAAEAEAAAOAAAAAAAAAAAAAAAAAC4CAABkcnMvZTJvRG9jLnhtbFBLAQIt&#10;ABQABgAIAAAAIQDeChW23wAAAAgBAAAPAAAAAAAAAAAAAAAAAHUEAABkcnMvZG93bnJldi54bWxQ&#10;SwUGAAAAAAQABADzAAAAgQUAAAAA&#10;" stroked="f">
                <v:textbox style="mso-fit-shape-to-text:t" inset="0,0,0,0">
                  <w:txbxContent>
                    <w:p w14:paraId="5CB731B8" w14:textId="0361432A" w:rsidR="0005313E" w:rsidRPr="00744581" w:rsidRDefault="0005313E" w:rsidP="0005313E">
                      <w:pPr>
                        <w:pStyle w:val="Titulek"/>
                        <w:rPr>
                          <w:sz w:val="24"/>
                        </w:rPr>
                      </w:pPr>
                      <w:bookmarkStart w:id="63" w:name="_Toc129798509"/>
                      <w:r>
                        <w:t xml:space="preserve">Obrázek </w:t>
                      </w:r>
                      <w:fldSimple w:instr=" SEQ Obrázek \* ARABIC ">
                        <w:r w:rsidR="001D380E">
                          <w:rPr>
                            <w:noProof/>
                          </w:rPr>
                          <w:t>10</w:t>
                        </w:r>
                      </w:fldSimple>
                      <w:r>
                        <w:t xml:space="preserve"> - Cube example</w:t>
                      </w:r>
                      <w:bookmarkEnd w:id="63"/>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BC3F52">
        <w:t xml:space="preserve">View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Je to tedy normální trasformační matice, která se ale používá pro transformaci všech objektů ve scéně, aby byly vidět z pohledu kamery.</w:t>
      </w:r>
    </w:p>
    <w:p w14:paraId="63105360" w14:textId="59980052" w:rsidR="00E17491" w:rsidRDefault="00590180" w:rsidP="00590180">
      <w:pPr>
        <w:pStyle w:val="Nadpis2"/>
      </w:pPr>
      <w:bookmarkStart w:id="64" w:name="_Toc129721745"/>
      <w:r>
        <w:lastRenderedPageBreak/>
        <w:t>GPU Driven Rendering</w:t>
      </w:r>
      <w:bookmarkEnd w:id="64"/>
    </w:p>
    <w:p w14:paraId="37512A5F" w14:textId="1CEEE38A" w:rsidR="00A80419" w:rsidRPr="00A80419" w:rsidRDefault="00A80419" w:rsidP="00A80419">
      <w:pPr>
        <w:pStyle w:val="Nadpis3"/>
      </w:pPr>
      <w:bookmarkStart w:id="65" w:name="_Toc129721746"/>
      <w:r>
        <w:t>Zadání</w:t>
      </w:r>
      <w:bookmarkEnd w:id="65"/>
    </w:p>
    <w:p w14:paraId="4F86E186" w14:textId="2097328D" w:rsidR="009C3558" w:rsidRDefault="00843BD3" w:rsidP="009C3558">
      <w:r>
        <w:t>Moje první zadání</w:t>
      </w:r>
      <w:r w:rsidR="009C3558">
        <w:t xml:space="preserve"> ve firmě bylo vyhotovit demo </w:t>
      </w:r>
      <w:r w:rsidR="009C3558" w:rsidRPr="009C3558">
        <w:rPr>
          <w:i/>
          <w:iCs/>
        </w:rPr>
        <w:t>GPU driven renderování</w:t>
      </w:r>
      <w:r w:rsidR="009C3558">
        <w:t xml:space="preserve"> podle </w:t>
      </w:r>
      <w:r w:rsidR="006D3825">
        <w:t>článku</w:t>
      </w:r>
      <w:r w:rsidR="006174FA">
        <w:t xml:space="preserve"> </w:t>
      </w:r>
      <w:r w:rsidR="006B7395">
        <w:t>z webové stránky</w:t>
      </w:r>
      <w:r w:rsidR="006174FA">
        <w:t xml:space="preserve"> </w:t>
      </w:r>
      <w:r w:rsidR="006174FA">
        <w:rPr>
          <w:i/>
          <w:iCs/>
        </w:rPr>
        <w:t>Vulkan Guide</w:t>
      </w:r>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r w:rsidR="0091622B">
        <w:t>driven renderingu</w:t>
      </w:r>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Použít texture array</w:t>
      </w:r>
    </w:p>
    <w:p w14:paraId="54E6BBD7" w14:textId="724EFADA" w:rsidR="00C61E01" w:rsidRPr="006174FA" w:rsidRDefault="002C6445" w:rsidP="002040CB">
      <w:pPr>
        <w:pStyle w:val="Odstavecseseznamem"/>
        <w:numPr>
          <w:ilvl w:val="0"/>
          <w:numId w:val="32"/>
        </w:numPr>
      </w:pPr>
      <w:r>
        <w:t xml:space="preserve">Data objektů </w:t>
      </w:r>
      <w:r w:rsidR="00C61E01">
        <w:t>ve scéně jsou uloženy ve storage bufferu</w:t>
      </w:r>
    </w:p>
    <w:p w14:paraId="21590B12" w14:textId="28D1AD42" w:rsidR="0098487A" w:rsidRPr="0098487A" w:rsidRDefault="00697C3F" w:rsidP="0098487A">
      <w:pPr>
        <w:pStyle w:val="Nadpis3"/>
      </w:pPr>
      <w:bookmarkStart w:id="66" w:name="_Toc129721747"/>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shaderů je samo o sobě určitou paralelizací, protože </w:t>
      </w:r>
      <w:r w:rsidR="005E38A9">
        <w:t xml:space="preserve">se </w:t>
      </w:r>
      <w:r w:rsidR="00D46508">
        <w:t>tyto programy spouští paralelně na grafické kartě. Paralelizace GPU driven renderování však spočívá trochu v něčem jiném.</w:t>
      </w:r>
    </w:p>
    <w:p w14:paraId="6B53C7DC" w14:textId="063CBB4B" w:rsidR="00D46508" w:rsidRDefault="00D46508" w:rsidP="00D46508">
      <w:r>
        <w:t>Celý proces využívá výše uvedeného indirect draw callu, který si bere parametry z GPU bufferu místo ze samotného volání. Díky tomuto mechanismu si může grafická karta pozice a informace o následném vykreslení vzít přímo z bufferu, čímž se minimalizuje přesun dat mezi CPU a GPU. Jakým způsobem se zátěž rozloží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Klíčovým bodem při designu GPU driven renderování je, že veškerá scéna (např. naše objekty) by měla být na straně GPU. Vytvoříme si velké GPU buffery (vertex + index), které se poté pošlou na grafickou kartu. Tím se snažíme vyhnout konstantnímu bindování dat mezi draw cally. Bindless design nám pomůže zlepšit výkon jak na straně procesoru, tak na straně grafické karty, kterou dokážeme s velkými draw cally lépe využít.</w:t>
      </w:r>
    </w:p>
    <w:p w14:paraId="62D73082" w14:textId="78E6BB3A" w:rsidR="00D46508" w:rsidRDefault="00D46508" w:rsidP="00D46508">
      <w:r>
        <w:lastRenderedPageBreak/>
        <w:t>Moderní grafické karty milují, když jim zadáte obrovské množství práce při každém draw callu, protože tak mohou dosáhnout 100% využití. Budeme se tedy snažit, vykreslit na jeden draw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A76791">
            <w:rPr>
              <w:noProof/>
            </w:rPr>
            <w:t>(6)</w:t>
          </w:r>
          <w:r w:rsidR="007C3368">
            <w:fldChar w:fldCharType="end"/>
          </w:r>
        </w:sdtContent>
      </w:sdt>
    </w:p>
    <w:p w14:paraId="5A79DC5A" w14:textId="118B9D84" w:rsidR="006174FA" w:rsidRDefault="006174FA" w:rsidP="006174FA">
      <w:pPr>
        <w:pStyle w:val="Nadpis3"/>
      </w:pPr>
      <w:bookmarkStart w:id="67" w:name="_Toc129721748"/>
      <w:r>
        <w:t>Návrh</w:t>
      </w:r>
      <w:bookmarkEnd w:id="67"/>
    </w:p>
    <w:p w14:paraId="3891FC67" w14:textId="1D405F24" w:rsidR="009A21A0" w:rsidRDefault="007369FF" w:rsidP="003E3CE3">
      <w:r>
        <w:t>Základem GPU driven renderování je</w:t>
      </w:r>
      <w:r w:rsidR="00783846">
        <w:t xml:space="preserve"> mimo vytvoření velkých bufferů s</w:t>
      </w:r>
      <w:r w:rsidR="00A44708">
        <w:t> </w:t>
      </w:r>
      <w:r w:rsidR="00783846">
        <w:t>naší</w:t>
      </w:r>
      <w:r w:rsidR="00A44708">
        <w:t xml:space="preserve"> scénou</w:t>
      </w:r>
      <w:r w:rsidR="00783846">
        <w:t xml:space="preserve"> nebo bindless designu také</w:t>
      </w:r>
      <w:r w:rsidR="000B37CC">
        <w:t xml:space="preserve"> použití indirect draw callu.</w:t>
      </w:r>
    </w:p>
    <w:p w14:paraId="3EB98539" w14:textId="62FD0D1D" w:rsidR="00A141FC" w:rsidRDefault="00153B56" w:rsidP="00027AAD">
      <w:r>
        <w:t xml:space="preserve">Abychom ho dokázali </w:t>
      </w:r>
      <w:r w:rsidR="00B1207D">
        <w:t>využít co nejlépe</w:t>
      </w:r>
      <w:r>
        <w:t>, rozdělíme objekty</w:t>
      </w:r>
      <w:r w:rsidR="007369FF">
        <w:t xml:space="preserve"> do tzv. </w:t>
      </w:r>
      <w:r w:rsidR="007369FF">
        <w:rPr>
          <w:i/>
          <w:iCs/>
        </w:rPr>
        <w:t>batch</w:t>
      </w:r>
      <w:r w:rsidR="00ED5641">
        <w:rPr>
          <w:i/>
          <w:iCs/>
        </w:rPr>
        <w:t>ů.</w:t>
      </w:r>
      <w:r w:rsidR="007369FF">
        <w:t xml:space="preserve"> Batch je množina objektů, které mají společný </w:t>
      </w:r>
      <w:r w:rsidR="007369FF">
        <w:rPr>
          <w:i/>
          <w:iCs/>
        </w:rPr>
        <w:t>mesh</w:t>
      </w:r>
      <w:r w:rsidR="007369FF">
        <w:t xml:space="preserve"> a </w:t>
      </w:r>
      <w:r w:rsidR="007369FF">
        <w:rPr>
          <w:i/>
          <w:iCs/>
        </w:rPr>
        <w:t>texture</w:t>
      </w:r>
      <w:r w:rsidR="007369FF">
        <w:t xml:space="preserve">. </w:t>
      </w:r>
      <w:r w:rsidR="00213BD1">
        <w:t xml:space="preserve">Každý batch </w:t>
      </w:r>
      <w:r w:rsidR="007B6951">
        <w:t>bude vykreslen pomocí jednoho indirect draw call</w:t>
      </w:r>
      <w:r w:rsidR="000031EF">
        <w:t xml:space="preserve">u, který provede </w:t>
      </w:r>
      <w:r w:rsidR="001226E3">
        <w:t>instancované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draw callů, kolik jsme sestavili batchů</w:t>
      </w:r>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r w:rsidR="008A34CD">
        <w:t>draw callů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0F3E6631" w:rsidR="00783846" w:rsidRPr="008139BF" w:rsidRDefault="00783846" w:rsidP="00783846">
                            <w:pPr>
                              <w:pStyle w:val="Titulek"/>
                              <w:rPr>
                                <w:noProof/>
                                <w:sz w:val="24"/>
                              </w:rPr>
                            </w:pPr>
                            <w:bookmarkStart w:id="68" w:name="_Toc129798510"/>
                            <w:r>
                              <w:t xml:space="preserve">Obrázek </w:t>
                            </w:r>
                            <w:fldSimple w:instr=" SEQ Obrázek \* ARABIC ">
                              <w:r w:rsidR="001D380E">
                                <w:rPr>
                                  <w:noProof/>
                                </w:rPr>
                                <w:t>11</w:t>
                              </w:r>
                            </w:fldSimple>
                            <w:r>
                              <w:t xml:space="preserve"> - Návrh GPU Driven Rendering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mCGwIAAEAEAAAOAAAAZHJzL2Uyb0RvYy54bWysU8Fu2zAMvQ/YPwi6L04aN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yWw8vbvlTFJsNr2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CGtOmCGwIAAEAEAAAOAAAAAAAAAAAAAAAAAC4CAABkcnMvZTJvRG9jLnhtbFBLAQIt&#10;ABQABgAIAAAAIQBcPv8N3wAAAAgBAAAPAAAAAAAAAAAAAAAAAHUEAABkcnMvZG93bnJldi54bWxQ&#10;SwUGAAAAAAQABADzAAAAgQUAAAAA&#10;" stroked="f">
                <v:textbox style="mso-fit-shape-to-text:t" inset="0,0,0,0">
                  <w:txbxContent>
                    <w:p w14:paraId="03F142DE" w14:textId="0F3E6631" w:rsidR="00783846" w:rsidRPr="008139BF" w:rsidRDefault="00783846" w:rsidP="00783846">
                      <w:pPr>
                        <w:pStyle w:val="Titulek"/>
                        <w:rPr>
                          <w:noProof/>
                          <w:sz w:val="24"/>
                        </w:rPr>
                      </w:pPr>
                      <w:bookmarkStart w:id="69" w:name="_Toc129798510"/>
                      <w:r>
                        <w:t xml:space="preserve">Obrázek </w:t>
                      </w:r>
                      <w:fldSimple w:instr=" SEQ Obrázek \* ARABIC ">
                        <w:r w:rsidR="001D380E">
                          <w:rPr>
                            <w:noProof/>
                          </w:rPr>
                          <w:t>11</w:t>
                        </w:r>
                      </w:fldSimple>
                      <w:r>
                        <w:t xml:space="preserve"> - Návrh GPU Driven Rendering</w:t>
                      </w:r>
                      <w:bookmarkEnd w:id="69"/>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38AFE49A" w:rsidR="00F60F9E" w:rsidRPr="00836442" w:rsidRDefault="00F60F9E" w:rsidP="003E3CE3">
      <w:r>
        <w:lastRenderedPageBreak/>
        <w:t>Na obrázku je</w:t>
      </w:r>
      <w:r w:rsidR="00C67EEF">
        <w:t xml:space="preserve"> vidět</w:t>
      </w:r>
      <w:r>
        <w:t xml:space="preserve"> příklad rozdělení objektů do batchů. Jsou tam </w:t>
      </w:r>
      <w:r w:rsidR="0065290F">
        <w:t>3</w:t>
      </w:r>
      <w:r>
        <w:t xml:space="preserve"> </w:t>
      </w:r>
      <w:r w:rsidR="00296223">
        <w:t>meshe</w:t>
      </w:r>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sloupečky, kde je </w:t>
      </w:r>
      <w:r w:rsidR="00836442" w:rsidRPr="005C5D89">
        <w:rPr>
          <w:i/>
          <w:iCs/>
        </w:rPr>
        <w:t>count</w:t>
      </w:r>
      <w:r w:rsidR="00836442">
        <w:t xml:space="preserve"> nula, tak zbydou 3 batche, které představují indirect draw cally</w:t>
      </w:r>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draw callu</w:t>
      </w:r>
      <w:r w:rsidR="00E93081">
        <w:t xml:space="preserve"> s názvem</w:t>
      </w:r>
      <w:r>
        <w:t xml:space="preserve"> </w:t>
      </w:r>
      <w:r>
        <w:rPr>
          <w:i/>
          <w:iCs/>
        </w:rPr>
        <w:t>multi_draw_indirect</w:t>
      </w:r>
      <w:r>
        <w:t xml:space="preserve">. </w:t>
      </w:r>
      <w:r w:rsidR="00C6011B">
        <w:t>Ten dokáže provést námi určený počet indirect volání</w:t>
      </w:r>
      <w:r w:rsidR="00536638">
        <w:t xml:space="preserve">. </w:t>
      </w:r>
      <w:r w:rsidR="003A6D5A">
        <w:t xml:space="preserve">My si tak můžeme vytvořit indirect buffer obsahující hned několik struktur </w:t>
      </w:r>
      <w:r w:rsidR="003A6D5A" w:rsidRPr="003A6D5A">
        <w:rPr>
          <w:i/>
          <w:iCs/>
        </w:rPr>
        <w:t>DrawIndexedIndirect</w:t>
      </w:r>
      <w:r w:rsidR="00ED3B76">
        <w:t xml:space="preserve"> popisujících</w:t>
      </w:r>
      <w:r w:rsidR="003A6D5A">
        <w:t xml:space="preserve"> indirect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bindingy na GPU, pak rozdělíme objekty do batchů</w:t>
      </w:r>
      <w:r w:rsidR="00145593">
        <w:t>,</w:t>
      </w:r>
      <w:r w:rsidR="00CD4DB8">
        <w:t xml:space="preserve"> z nichž vytvoříme indirect buffer, vykreslíme naši scénu a máme hotovo.</w:t>
      </w:r>
      <w:r w:rsidR="008563E9">
        <w:t>a</w:t>
      </w:r>
    </w:p>
    <w:p w14:paraId="22BB0971" w14:textId="36D4DA0B" w:rsidR="00851060" w:rsidRDefault="00016270" w:rsidP="003E3194">
      <w:pPr>
        <w:pStyle w:val="Nadpis3"/>
      </w:pPr>
      <w:bookmarkStart w:id="70" w:name="_Toc129721749"/>
      <w:r>
        <w:t>Implementa</w:t>
      </w:r>
      <w:r w:rsidR="003E3194">
        <w:t>ce</w:t>
      </w:r>
      <w:bookmarkEnd w:id="70"/>
    </w:p>
    <w:p w14:paraId="74C8E584" w14:textId="56A5808A" w:rsidR="003E3194" w:rsidRDefault="003E3194" w:rsidP="003E3194">
      <w:r>
        <w:t>V praktické implementaci budeme mít 3 meshe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r w:rsidRPr="00D2672C">
        <w:rPr>
          <w:u w:val="single"/>
        </w:rPr>
        <w:t>Meshe</w:t>
      </w:r>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xmlns="">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r w:rsidR="006023AF" w:rsidRPr="006E3AA9">
        <w:rPr>
          <w:i/>
          <w:iCs/>
        </w:rPr>
        <w:t>Gimp</w:t>
      </w:r>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r w:rsidR="00DA176A">
        <w:rPr>
          <w:i/>
          <w:iCs/>
        </w:rPr>
        <w:t>texture coordinates</w:t>
      </w:r>
      <w:r w:rsidR="00F22A93">
        <w:t>.</w:t>
      </w:r>
      <w:r w:rsidR="00DA176A">
        <w:t xml:space="preserve"> Vymýšlení</w:t>
      </w:r>
      <w:r w:rsidR="006577B6">
        <w:t>,</w:t>
      </w:r>
      <w:r w:rsidR="00DA176A">
        <w:t xml:space="preserve"> jak </w:t>
      </w:r>
      <w:r w:rsidR="00DA176A">
        <w:lastRenderedPageBreak/>
        <w:t>namapovat texturu</w:t>
      </w:r>
      <w:r w:rsidR="009D6AF6">
        <w:t xml:space="preserve"> na mesh</w:t>
      </w:r>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r>
        <w:rPr>
          <w:i/>
          <w:iCs/>
        </w:rPr>
        <w:t>shapes</w:t>
      </w:r>
      <w:r>
        <w:t>, kde jsou všechny věci týkající se manipulace s objekty (obsahuje např. strukturu pro mesh, objekt a batch nebo pomocnou funkci, která spojuje vertex a index data několik</w:t>
      </w:r>
      <w:r w:rsidR="008563E9">
        <w:t>a</w:t>
      </w:r>
      <w:r>
        <w:t xml:space="preserve"> meshů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Vytvoření meshů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Vytvoření batchů z existujících objektů</w:t>
      </w:r>
    </w:p>
    <w:p w14:paraId="792CAE77" w14:textId="4805F4F3" w:rsidR="004D063A" w:rsidRDefault="004D063A" w:rsidP="004D063A">
      <w:pPr>
        <w:pStyle w:val="Odstavecseseznamem"/>
        <w:numPr>
          <w:ilvl w:val="1"/>
          <w:numId w:val="43"/>
        </w:numPr>
      </w:pPr>
      <w:r>
        <w:t>Batch1 { mesh: krychle, texture: modrá, count: 2</w:t>
      </w:r>
      <w:r w:rsidR="00DB43DF">
        <w:t xml:space="preserve"> </w:t>
      </w:r>
      <w:r>
        <w:t>}</w:t>
      </w:r>
    </w:p>
    <w:p w14:paraId="14FABAA3" w14:textId="2792DC5B" w:rsidR="00DB43DF" w:rsidRDefault="00DB43DF" w:rsidP="004D063A">
      <w:pPr>
        <w:pStyle w:val="Odstavecseseznamem"/>
        <w:numPr>
          <w:ilvl w:val="1"/>
          <w:numId w:val="43"/>
        </w:numPr>
      </w:pPr>
      <w:r>
        <w:t>Batch2 { mesh: válec, texture: červená, count: 1 }</w:t>
      </w:r>
    </w:p>
    <w:p w14:paraId="0D9F041D" w14:textId="668CF0FD" w:rsidR="00DB43DF" w:rsidRDefault="00DB43DF" w:rsidP="004D063A">
      <w:pPr>
        <w:pStyle w:val="Odstavecseseznamem"/>
        <w:numPr>
          <w:ilvl w:val="1"/>
          <w:numId w:val="43"/>
        </w:numPr>
      </w:pPr>
      <w:r>
        <w:t>Batch3 { mesh: koule, texture: žlutá, count: 1 }</w:t>
      </w:r>
    </w:p>
    <w:p w14:paraId="36B0890D" w14:textId="6092EE92" w:rsidR="00FA5313" w:rsidRDefault="00FA5313" w:rsidP="00FA5313">
      <w:pPr>
        <w:pStyle w:val="Odstavecseseznamem"/>
        <w:numPr>
          <w:ilvl w:val="0"/>
          <w:numId w:val="43"/>
        </w:numPr>
      </w:pPr>
      <w:r>
        <w:t>Vytvoření bind group</w:t>
      </w:r>
      <w:r w:rsidR="00843137">
        <w:t>y</w:t>
      </w:r>
    </w:p>
    <w:p w14:paraId="1197245D" w14:textId="4D727411" w:rsidR="00FA5313" w:rsidRDefault="00FA5313" w:rsidP="00FA5313">
      <w:pPr>
        <w:pStyle w:val="Odstavecseseznamem"/>
        <w:numPr>
          <w:ilvl w:val="1"/>
          <w:numId w:val="43"/>
        </w:numPr>
      </w:pPr>
      <w:r>
        <w:t>Transformační matice kamery (projection * view)</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(transform_id, texture_id)</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r>
        <w:t>Sampler</w:t>
      </w:r>
    </w:p>
    <w:p w14:paraId="4CA09E5D" w14:textId="3485A649" w:rsidR="00467EB7" w:rsidRDefault="00467EB7" w:rsidP="00467EB7">
      <w:pPr>
        <w:pStyle w:val="Odstavecseseznamem"/>
        <w:numPr>
          <w:ilvl w:val="0"/>
          <w:numId w:val="43"/>
        </w:numPr>
      </w:pPr>
      <w:r>
        <w:t>Vytvoření indirect bufferu pomocí batchů</w:t>
      </w:r>
    </w:p>
    <w:p w14:paraId="06491909" w14:textId="0851BBF4" w:rsidR="009104A1" w:rsidRDefault="009104A1" w:rsidP="00467EB7">
      <w:pPr>
        <w:pStyle w:val="Odstavecseseznamem"/>
        <w:numPr>
          <w:ilvl w:val="0"/>
          <w:numId w:val="43"/>
        </w:numPr>
      </w:pPr>
      <w:r>
        <w:t xml:space="preserve">Vytvoření </w:t>
      </w:r>
      <w:r w:rsidR="00C47582">
        <w:t>render pipeline</w:t>
      </w:r>
    </w:p>
    <w:p w14:paraId="42A44373" w14:textId="104CBF92" w:rsidR="00C574D6" w:rsidRDefault="00C574D6" w:rsidP="00467EB7">
      <w:pPr>
        <w:pStyle w:val="Odstavecseseznamem"/>
        <w:numPr>
          <w:ilvl w:val="0"/>
          <w:numId w:val="43"/>
        </w:numPr>
      </w:pPr>
      <w:r>
        <w:t xml:space="preserve">Zavolání </w:t>
      </w:r>
      <w:r>
        <w:rPr>
          <w:i/>
          <w:iCs/>
        </w:rPr>
        <w:t>multi_draw_indirect</w:t>
      </w:r>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meshů </w:t>
      </w:r>
      <w:r w:rsidR="00BA4BB0">
        <w:rPr>
          <w:i/>
          <w:iCs/>
        </w:rPr>
        <w:t>texture coordinates</w:t>
      </w:r>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lastRenderedPageBreak/>
        <w:t xml:space="preserve">U </w:t>
      </w:r>
      <w:r w:rsidR="008C38BF">
        <w:t>3.</w:t>
      </w:r>
      <w:r>
        <w:t xml:space="preserve"> kroku</w:t>
      </w:r>
      <w:r w:rsidR="00F704B5">
        <w:t xml:space="preserve"> se do batchů ukládají i trasformační matice jednotlivých objektů. Scéna se </w:t>
      </w:r>
      <w:r w:rsidR="000F1308">
        <w:t>totiž vykresluje</w:t>
      </w:r>
      <w:r w:rsidR="00F704B5">
        <w:t xml:space="preserve"> podle batchů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t>U kroku 4.b a 4</w:t>
      </w:r>
      <w:r w:rsidR="00157CC9">
        <w:t>.</w:t>
      </w:r>
      <w:r>
        <w:t xml:space="preserve">c by se dalo namítat proč nejsou spojeny dohromady v jeden binding. </w:t>
      </w:r>
      <w:r w:rsidR="00B83F4C">
        <w:t>Měly být spojeny, ale nepovedlo se mi to provést</w:t>
      </w:r>
      <w:r>
        <w:t xml:space="preserve">. </w:t>
      </w:r>
      <w:r w:rsidR="00433B21">
        <w:t>Ob</w:t>
      </w:r>
      <w:r w:rsidR="00157CC9">
        <w:t>a bindingy představují informace o objektech</w:t>
      </w:r>
      <w:r w:rsidR="00AE766F">
        <w:t xml:space="preserve">. Snažil jsem se v shaderu vytvořit array struktur </w:t>
      </w:r>
      <w:r w:rsidR="00AE766F">
        <w:rPr>
          <w:i/>
          <w:iCs/>
        </w:rPr>
        <w:t>Object</w:t>
      </w:r>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sem byl nucen jeden storage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(transform_id, texture_id)</w:t>
      </w:r>
    </w:p>
    <w:p w14:paraId="313DBF77" w14:textId="28E6F7FF" w:rsidR="00682DFF" w:rsidRDefault="009A77F2" w:rsidP="00682DFF">
      <w:pPr>
        <w:pStyle w:val="Odstavecseseznamem"/>
        <w:numPr>
          <w:ilvl w:val="1"/>
          <w:numId w:val="44"/>
        </w:numPr>
      </w:pPr>
      <w:r>
        <w:t>transform_id</w:t>
      </w:r>
      <w:r w:rsidR="00A373E4">
        <w:t xml:space="preserve"> – index transformační matice objektu</w:t>
      </w:r>
    </w:p>
    <w:p w14:paraId="1610C0C8" w14:textId="5FB57594" w:rsidR="00755B96" w:rsidRDefault="00A373E4" w:rsidP="008F50DE">
      <w:pPr>
        <w:pStyle w:val="Odstavecseseznamem"/>
        <w:numPr>
          <w:ilvl w:val="1"/>
          <w:numId w:val="44"/>
        </w:numPr>
      </w:pPr>
      <w:r>
        <w:t>texture_id – index textury objektu</w:t>
      </w:r>
    </w:p>
    <w:p w14:paraId="089BB9BC" w14:textId="0FB31662" w:rsidR="008F50DE" w:rsidRDefault="00000000" w:rsidP="008F50DE">
      <w:r>
        <w:rPr>
          <w:noProof/>
        </w:rPr>
        <w:object w:dxaOrig="1440" w:dyaOrig="1440"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411583" r:id="rId65"/>
        </w:object>
      </w:r>
      <w:r w:rsidR="00D5594A">
        <w:t>Páty krok je asi nejdůležitějším ze všech. V něm se vytváří indirect buffer.</w:t>
      </w:r>
    </w:p>
    <w:p w14:paraId="556689B8" w14:textId="4EF15C43" w:rsidR="003C19AE" w:rsidRDefault="00373A1E" w:rsidP="00373A1E">
      <w:r>
        <w:lastRenderedPageBreak/>
        <w:t xml:space="preserve">Na začátku je vytvořeno pole bytů, do kterého se postupně přidávají struktury </w:t>
      </w:r>
      <w:r>
        <w:rPr>
          <w:i/>
          <w:iCs/>
        </w:rPr>
        <w:t>DrawIndexedIndirect</w:t>
      </w:r>
      <w:r>
        <w:t>.</w:t>
      </w:r>
    </w:p>
    <w:p w14:paraId="0C24513D" w14:textId="01B704FF" w:rsidR="00373A1E" w:rsidRDefault="00373A1E" w:rsidP="00373A1E">
      <w:r>
        <w:t xml:space="preserve">Struktura v sobě obsahuje hned několik polí. </w:t>
      </w:r>
      <w:r w:rsidR="00594FAB">
        <w:t xml:space="preserve">Prvním z nich je </w:t>
      </w:r>
      <w:r w:rsidR="00594FAB">
        <w:rPr>
          <w:i/>
          <w:iCs/>
        </w:rPr>
        <w:t>vertex_count</w:t>
      </w:r>
      <w:r w:rsidR="00594FAB">
        <w:t>, který</w:t>
      </w:r>
      <w:r w:rsidR="00B1036B">
        <w:t xml:space="preserve"> obsahuje velikost index dat meshe, který chceme vykreslit. Takže jsem si vytvořil pomocnou funkci </w:t>
      </w:r>
      <w:r w:rsidR="00B1036B">
        <w:rPr>
          <w:i/>
          <w:iCs/>
        </w:rPr>
        <w:t>index_data_len</w:t>
      </w:r>
      <w:r w:rsidR="00B1036B">
        <w:t>, která pomocí</w:t>
      </w:r>
      <w:r w:rsidR="001527D3">
        <w:t xml:space="preserve"> vstupního</w:t>
      </w:r>
      <w:r w:rsidR="00B1036B">
        <w:t xml:space="preserve"> parametru typu </w:t>
      </w:r>
      <w:r w:rsidR="00B1036B">
        <w:rPr>
          <w:i/>
          <w:iCs/>
        </w:rPr>
        <w:t>MeshType</w:t>
      </w:r>
      <w:r w:rsidR="00B1036B">
        <w:t xml:space="preserve"> vrátí tuto hodnotu.</w:t>
      </w:r>
      <w:r w:rsidR="00E006ED">
        <w:t xml:space="preserve"> Trvalo mi opravu velmi dlouho pochopit, že vertex count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r w:rsidR="00EB68B5">
        <w:rPr>
          <w:i/>
          <w:iCs/>
        </w:rPr>
        <w:t xml:space="preserve">index_count </w:t>
      </w:r>
      <w:r w:rsidR="00EB68B5">
        <w:t>se přiřadí počet instancí</w:t>
      </w:r>
      <w:r w:rsidR="006517CC">
        <w:t xml:space="preserve">. </w:t>
      </w:r>
      <w:r w:rsidR="00C16BF0">
        <w:rPr>
          <w:i/>
          <w:iCs/>
        </w:rPr>
        <w:t>Base_index</w:t>
      </w:r>
      <w:r w:rsidR="00C16BF0">
        <w:t xml:space="preserve"> vyjadřuje </w:t>
      </w:r>
      <w:r w:rsidR="00E30555">
        <w:t>počáteční index</w:t>
      </w:r>
      <w:r w:rsidR="004F75F5">
        <w:t xml:space="preserve"> v index bufferu, ze kterého chceme začít kreslit.</w:t>
      </w:r>
      <w:r w:rsidR="00755EEE">
        <w:t xml:space="preserve"> </w:t>
      </w:r>
      <w:r w:rsidR="00FB64D6">
        <w:rPr>
          <w:i/>
          <w:iCs/>
        </w:rPr>
        <w:t>Vertex_offset</w:t>
      </w:r>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r w:rsidR="00384D30">
        <w:rPr>
          <w:i/>
          <w:iCs/>
        </w:rPr>
        <w:t>base_instance</w:t>
      </w:r>
      <w:r w:rsidR="00384D30">
        <w:t xml:space="preserve">, které určuje počáteční číslo instance indexu. </w:t>
      </w:r>
      <w:r w:rsidR="002A2932">
        <w:t xml:space="preserve">Postupně se </w:t>
      </w:r>
      <w:r w:rsidR="00000000">
        <w:rPr>
          <w:noProof/>
        </w:rPr>
        <w:object w:dxaOrig="1440" w:dyaOrig="1440"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6" o:title=""/>
            <w10:wrap type="tight"/>
          </v:shape>
          <o:OLEObject Type="Embed" ProgID="Word.OpenDocumentText.12" ShapeID="_x0000_s2068" DrawAspect="Content" ObjectID="_1740411584" r:id="rId67"/>
        </w:object>
      </w:r>
      <w:r w:rsidR="002A2932">
        <w:t>zvětšuje tak, abychom v shaderu mohli pomocí něj indexovat obsah ve storage bufferech.</w:t>
      </w:r>
    </w:p>
    <w:p w14:paraId="7EB9BE7D" w14:textId="6A4028CB" w:rsidR="00656363" w:rsidRDefault="00000000" w:rsidP="00373A1E">
      <w:r>
        <w:rPr>
          <w:noProof/>
        </w:rPr>
        <w:object w:dxaOrig="1440" w:dyaOrig="1440" w14:anchorId="02508533">
          <v:shape id="_x0000_s2069" type="#_x0000_t75" style="position:absolute;left:0;text-align:left;margin-left:-.05pt;margin-top:188.95pt;width:453.6pt;height:193.8pt;z-index:251745280;mso-wrap-distance-top:14.2pt;mso-wrap-distance-bottom:14.2pt;mso-position-horizontal-relative:text;mso-position-vertical-relative:text" wrapcoords="-36 0 -36 18921 21600 18921 21600 0 -36 0">
            <v:imagedata r:id="rId68" o:title=""/>
            <w10:wrap type="tight"/>
          </v:shape>
          <o:OLEObject Type="Embed" ProgID="Word.OpenDocumentText.12" ShapeID="_x0000_s2069" DrawAspect="Content" ObjectID="_1740411585" r:id="rId69"/>
        </w:object>
      </w:r>
      <w:r w:rsidR="00656363">
        <w:t>Pak stačí z pole bytů vytvořit indirect buffer</w:t>
      </w:r>
      <w:r w:rsidR="00371B08">
        <w:t>.</w:t>
      </w:r>
    </w:p>
    <w:p w14:paraId="331ADD52" w14:textId="5E97906C" w:rsidR="00371B08" w:rsidRDefault="00371B08" w:rsidP="00373A1E">
      <w:r>
        <w:t>A pomocí něj vykreslit obsah našich vertex a index bufferů</w:t>
      </w:r>
      <w:r w:rsidR="00480119">
        <w:t xml:space="preserve"> na obrazovku.</w:t>
      </w:r>
    </w:p>
    <w:p w14:paraId="33DF35C7" w14:textId="1F02AA65" w:rsidR="00C4742E" w:rsidRDefault="00C51416" w:rsidP="002E2379">
      <w:r>
        <w:rPr>
          <w:noProof/>
        </w:rPr>
        <w:lastRenderedPageBreak/>
        <mc:AlternateContent>
          <mc:Choice Requires="wps">
            <w:drawing>
              <wp:anchor distT="0" distB="0" distL="114300" distR="114300" simplePos="0" relativeHeight="251748352" behindDoc="0" locked="0" layoutInCell="1" allowOverlap="1" wp14:anchorId="34BA4061" wp14:editId="1CADC25A">
                <wp:simplePos x="0" y="0"/>
                <wp:positionH relativeFrom="margin">
                  <wp:posOffset>1080135</wp:posOffset>
                </wp:positionH>
                <wp:positionV relativeFrom="paragraph">
                  <wp:posOffset>3568700</wp:posOffset>
                </wp:positionV>
                <wp:extent cx="3599815" cy="635"/>
                <wp:effectExtent l="0" t="0" r="635"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78AE61D1" w:rsidR="00DB35DF" w:rsidRPr="0043363A" w:rsidRDefault="00DB35DF" w:rsidP="00DB35DF">
                            <w:pPr>
                              <w:pStyle w:val="Titulek"/>
                              <w:rPr>
                                <w:noProof/>
                                <w:sz w:val="34"/>
                              </w:rPr>
                            </w:pPr>
                            <w:bookmarkStart w:id="71" w:name="_Toc129798511"/>
                            <w:r>
                              <w:t xml:space="preserve">Obrázek </w:t>
                            </w:r>
                            <w:fldSimple w:instr=" SEQ Obrázek \* ARABIC ">
                              <w:r w:rsidR="001D380E">
                                <w:rPr>
                                  <w:noProof/>
                                </w:rPr>
                                <w:t>12</w:t>
                              </w:r>
                            </w:fldSimple>
                            <w:r>
                              <w:t xml:space="preserve"> - GPU Driven Rendering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81pt;width:283.4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" stroked="f">
                <v:textbox style="mso-fit-shape-to-text:t" inset="0,0,0,0">
                  <w:txbxContent>
                    <w:p w14:paraId="1997F793" w14:textId="78AE61D1" w:rsidR="00DB35DF" w:rsidRPr="0043363A" w:rsidRDefault="00DB35DF" w:rsidP="00DB35DF">
                      <w:pPr>
                        <w:pStyle w:val="Titulek"/>
                        <w:rPr>
                          <w:noProof/>
                          <w:sz w:val="34"/>
                        </w:rPr>
                      </w:pPr>
                      <w:bookmarkStart w:id="72" w:name="_Toc129798511"/>
                      <w:r>
                        <w:t xml:space="preserve">Obrázek </w:t>
                      </w:r>
                      <w:fldSimple w:instr=" SEQ Obrázek \* ARABIC ">
                        <w:r w:rsidR="001D380E">
                          <w:rPr>
                            <w:noProof/>
                          </w:rPr>
                          <w:t>12</w:t>
                        </w:r>
                      </w:fldSimple>
                      <w:r>
                        <w:t xml:space="preserve"> - GPU Driven Rendering</w:t>
                      </w:r>
                      <w:bookmarkEnd w:id="72"/>
                    </w:p>
                  </w:txbxContent>
                </v:textbox>
                <w10:wrap type="topAndBottom" anchorx="margin"/>
              </v:shape>
            </w:pict>
          </mc:Fallback>
        </mc:AlternateContent>
      </w:r>
      <w:r w:rsidR="005A00F2">
        <w:rPr>
          <w:noProof/>
        </w:rPr>
        <w:drawing>
          <wp:anchor distT="180340" distB="180340" distL="114300" distR="114300" simplePos="0" relativeHeight="251746304" behindDoc="0" locked="0" layoutInCell="1" allowOverlap="1" wp14:anchorId="17AB74EC" wp14:editId="7E677C79">
            <wp:simplePos x="0" y="0"/>
            <wp:positionH relativeFrom="margin">
              <wp:posOffset>1080135</wp:posOffset>
            </wp:positionH>
            <wp:positionV relativeFrom="paragraph">
              <wp:posOffset>866140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7F">
        <w:t>V</w:t>
      </w:r>
      <w:r w:rsidR="008630C3">
        <w:t> </w:t>
      </w:r>
      <w:r w:rsidR="005A00F2">
        <w:t>posledním</w:t>
      </w:r>
      <w:r w:rsidR="0027767F">
        <w:t> kroku</w:t>
      </w:r>
      <w:r w:rsidR="00C910BC">
        <w:t xml:space="preserve"> se už jen do</w:t>
      </w:r>
      <w:r w:rsidR="0027767F">
        <w:t xml:space="preserve"> </w:t>
      </w:r>
      <w:r w:rsidR="00DA28EF">
        <w:rPr>
          <w:i/>
          <w:iCs/>
        </w:rPr>
        <w:t>m</w:t>
      </w:r>
      <w:r w:rsidR="00C4742E">
        <w:rPr>
          <w:i/>
          <w:iCs/>
        </w:rPr>
        <w:t>ulti_draw_indirect</w:t>
      </w:r>
      <w:r w:rsidR="00C4742E">
        <w:t xml:space="preserve"> call</w:t>
      </w:r>
      <w:r w:rsidR="00B26F56">
        <w:t>u</w:t>
      </w:r>
      <w:r w:rsidR="00C4742E">
        <w:t xml:space="preserve"> předá indirect buffer jako</w:t>
      </w:r>
      <w:r w:rsidR="00D90F36">
        <w:t xml:space="preserve"> </w:t>
      </w:r>
      <w:r w:rsidR="00C4742E">
        <w:t>parametr společně s počtem batchů, který odpovídá počtu</w:t>
      </w:r>
      <w:r w:rsidR="003279CA">
        <w:t xml:space="preserve"> obsažených</w:t>
      </w:r>
      <w:r w:rsidR="00C4742E">
        <w:t xml:space="preserve"> </w:t>
      </w:r>
      <w:r w:rsidR="00C4742E">
        <w:rPr>
          <w:i/>
          <w:iCs/>
        </w:rPr>
        <w:t>DrawIndexedIndirect</w:t>
      </w:r>
      <w:r w:rsidR="00C4742E">
        <w:t xml:space="preserve"> struktur</w:t>
      </w:r>
      <w:r w:rsidR="00B909A6">
        <w:t>.</w:t>
      </w:r>
    </w:p>
    <w:p w14:paraId="1F9BAE5D" w14:textId="0F41B345" w:rsidR="00DE584C" w:rsidRDefault="00DE584C" w:rsidP="00DE584C">
      <w:pPr>
        <w:pStyle w:val="Nadpis2"/>
      </w:pPr>
      <w:r>
        <w:t>Post processing</w:t>
      </w:r>
    </w:p>
    <w:p w14:paraId="5F173C8C" w14:textId="0B1AB2CD" w:rsidR="00AA6A6D" w:rsidRDefault="00AA6A6D" w:rsidP="00AA6A6D">
      <w:pPr>
        <w:pStyle w:val="Nadpis3"/>
      </w:pPr>
      <w:r>
        <w:t>Zadání</w:t>
      </w:r>
    </w:p>
    <w:p w14:paraId="1A4A1CC5" w14:textId="40B18DBD" w:rsidR="00147394" w:rsidRPr="00147394" w:rsidRDefault="00147394" w:rsidP="00147394">
      <w:pPr>
        <w:rPr>
          <w:u w:val="single"/>
        </w:rPr>
      </w:pPr>
      <w:r w:rsidRPr="00147394">
        <w:rPr>
          <w:u w:val="single"/>
        </w:rPr>
        <w:t>Cíl:</w:t>
      </w:r>
    </w:p>
    <w:p w14:paraId="0C536F68" w14:textId="6EDBEEF1" w:rsidR="009222BB" w:rsidRDefault="009222BB" w:rsidP="00147394">
      <w:pPr>
        <w:pStyle w:val="Odstavecseseznamem"/>
        <w:numPr>
          <w:ilvl w:val="0"/>
          <w:numId w:val="46"/>
        </w:numPr>
      </w:pPr>
      <w:r>
        <w:t xml:space="preserve">Vytvořit nějaký hezký </w:t>
      </w:r>
      <w:r w:rsidR="00147394">
        <w:t>post processing efekt</w:t>
      </w:r>
      <w:r w:rsidR="00E72585">
        <w:t>, který by se dal použít do</w:t>
      </w:r>
      <w:r w:rsidR="00C2024B">
        <w:t xml:space="preserve"> enginu</w:t>
      </w:r>
    </w:p>
    <w:p w14:paraId="35B9E6AD" w14:textId="44D88B77" w:rsidR="00303573" w:rsidRDefault="00303573" w:rsidP="00303573">
      <w:pPr>
        <w:rPr>
          <w:u w:val="single"/>
        </w:rPr>
      </w:pPr>
      <w:r>
        <w:rPr>
          <w:u w:val="single"/>
        </w:rPr>
        <w:t>Vedlejší cíle:</w:t>
      </w:r>
    </w:p>
    <w:p w14:paraId="426B3E1B" w14:textId="02B54302" w:rsidR="00303573" w:rsidRPr="00303573" w:rsidRDefault="00303573" w:rsidP="00303573">
      <w:pPr>
        <w:pStyle w:val="Odstavecseseznamem"/>
        <w:numPr>
          <w:ilvl w:val="0"/>
          <w:numId w:val="46"/>
        </w:numPr>
      </w:pPr>
      <w:r>
        <w:t>Vytvořit post processing chain s více efekty, které se budou povolovat a zakazovat pomocí bit</w:t>
      </w:r>
      <w:r w:rsidR="00CF41D1">
        <w:t>ových flagů</w:t>
      </w:r>
    </w:p>
    <w:p w14:paraId="5CEFEA2F" w14:textId="2FACB370" w:rsidR="00955ED0" w:rsidRDefault="005D638E" w:rsidP="005D638E">
      <w:pPr>
        <w:pStyle w:val="Nadpis3"/>
      </w:pPr>
      <w:r>
        <w:t>Princip</w:t>
      </w:r>
    </w:p>
    <w:p w14:paraId="0F6C8CAF" w14:textId="0039742D" w:rsidR="00E52D15" w:rsidRDefault="00E52D15" w:rsidP="00E52D15">
      <w:r>
        <w:t xml:space="preserve">Post processing efekty nebo efekty následného zpracování jsou techniky vykreslování, které </w:t>
      </w:r>
      <w:r w:rsidR="00ED2643">
        <w:t xml:space="preserve">jsou použity až po dokončení hlavního vykreslovacího procesu. Čili </w:t>
      </w:r>
      <w:r w:rsidR="005375DD">
        <w:t>jsou to operace prováděné na už vykresleném snímku.</w:t>
      </w:r>
    </w:p>
    <w:p w14:paraId="372A9C6B" w14:textId="344F4538" w:rsidR="00BE74BB" w:rsidRPr="00E52D15" w:rsidRDefault="00BE74BB" w:rsidP="00E52D15">
      <w:r>
        <w:t xml:space="preserve">Příkladem post processing technik může být color grading (úprava barev), </w:t>
      </w:r>
      <w:r w:rsidR="0054146E">
        <w:t xml:space="preserve">bloom </w:t>
      </w:r>
      <w:r>
        <w:t>(rozjasnění), motion blur (rozostření pohybu) a mnoho dalších.</w:t>
      </w:r>
      <w:r w:rsidR="00724FAB">
        <w:t xml:space="preserve"> Abychom mohli aplikovat </w:t>
      </w:r>
      <w:r w:rsidR="00724FAB">
        <w:lastRenderedPageBreak/>
        <w:t xml:space="preserve">více efektů najednou, používá se tzv. post processing řetězec. </w:t>
      </w:r>
      <w:r w:rsidR="00A76791">
        <w:t>Řetězec může obsahovat několik vrstev efektů, z nichž každá je použita v určitém pořadí, aby byl</w:t>
      </w:r>
      <w:r w:rsidR="003B58C2">
        <w:t xml:space="preserve"> vytvořen požadovaný efekt.</w:t>
      </w:r>
    </w:p>
    <w:p w14:paraId="3D897FA2" w14:textId="3FA6A786" w:rsidR="00933AA8" w:rsidRPr="00933AA8" w:rsidRDefault="005D638E" w:rsidP="00933AA8">
      <w:pPr>
        <w:pStyle w:val="Nadpis3"/>
      </w:pPr>
      <w:r>
        <w:t>Návrh</w:t>
      </w:r>
      <w:r w:rsidR="00E53ED0">
        <w:t xml:space="preserve"> a implementace</w:t>
      </w:r>
    </w:p>
    <w:p w14:paraId="23617245" w14:textId="06D125E2" w:rsidR="00B92CF0" w:rsidRDefault="00C767BA" w:rsidP="00B92CF0">
      <w:r>
        <w:rPr>
          <w:noProof/>
        </w:rPr>
        <mc:AlternateContent>
          <mc:Choice Requires="wps">
            <w:drawing>
              <wp:anchor distT="0" distB="0" distL="114300" distR="114300" simplePos="0" relativeHeight="251758592" behindDoc="0" locked="0" layoutInCell="1" allowOverlap="1" wp14:anchorId="20A7002F" wp14:editId="231C09B8">
                <wp:simplePos x="0" y="0"/>
                <wp:positionH relativeFrom="column">
                  <wp:posOffset>1081405</wp:posOffset>
                </wp:positionH>
                <wp:positionV relativeFrom="paragraph">
                  <wp:posOffset>4566285</wp:posOffset>
                </wp:positionV>
                <wp:extent cx="359981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894FD95" w14:textId="710DF03F" w:rsidR="00C767BA" w:rsidRPr="004E7C17" w:rsidRDefault="00C767BA" w:rsidP="00C767BA">
                            <w:pPr>
                              <w:pStyle w:val="Titulek"/>
                              <w:rPr>
                                <w:noProof/>
                                <w:sz w:val="24"/>
                              </w:rPr>
                            </w:pPr>
                            <w:r>
                              <w:t xml:space="preserve">Obrázek </w:t>
                            </w:r>
                            <w:fldSimple w:instr=" SEQ Obrázek \* ARABIC ">
                              <w:r w:rsidR="001D380E">
                                <w:rPr>
                                  <w:noProof/>
                                </w:rPr>
                                <w:t>13</w:t>
                              </w:r>
                            </w:fldSimple>
                            <w:r>
                              <w:t xml:space="preserve"> - Návrh tint efektu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7002F" id="Textové pole 41" o:spid="_x0000_s1041" type="#_x0000_t202" style="position:absolute;left:0;text-align:left;margin-left:85.15pt;margin-top:359.55pt;width:283.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" stroked="f">
                <v:textbox style="mso-fit-shape-to-text:t" inset="0,0,0,0">
                  <w:txbxContent>
                    <w:p w14:paraId="7894FD95" w14:textId="710DF03F" w:rsidR="00C767BA" w:rsidRPr="004E7C17" w:rsidRDefault="00C767BA" w:rsidP="00C767BA">
                      <w:pPr>
                        <w:pStyle w:val="Titulek"/>
                        <w:rPr>
                          <w:noProof/>
                          <w:sz w:val="24"/>
                        </w:rPr>
                      </w:pPr>
                      <w:r>
                        <w:t xml:space="preserve">Obrázek </w:t>
                      </w:r>
                      <w:fldSimple w:instr=" SEQ Obrázek \* ARABIC ">
                        <w:r w:rsidR="001D380E">
                          <w:rPr>
                            <w:noProof/>
                          </w:rPr>
                          <w:t>13</w:t>
                        </w:r>
                      </w:fldSimple>
                      <w:r>
                        <w:t xml:space="preserve"> - Návrh tint efektu</w:t>
                      </w:r>
                    </w:p>
                  </w:txbxContent>
                </v:textbox>
                <w10:wrap type="topAndBottom"/>
              </v:shape>
            </w:pict>
          </mc:Fallback>
        </mc:AlternateContent>
      </w:r>
      <w:r w:rsidR="00D11EAD">
        <w:rPr>
          <w:noProof/>
        </w:rPr>
        <w:drawing>
          <wp:anchor distT="180340" distB="180340" distL="114300" distR="114300" simplePos="0" relativeHeight="251749376" behindDoc="1" locked="0" layoutInCell="1" allowOverlap="1" wp14:anchorId="70013467" wp14:editId="5361B2D0">
            <wp:simplePos x="0" y="0"/>
            <wp:positionH relativeFrom="margin">
              <wp:posOffset>1081405</wp:posOffset>
            </wp:positionH>
            <wp:positionV relativeFrom="paragraph">
              <wp:posOffset>1139825</wp:posOffset>
            </wp:positionV>
            <wp:extent cx="3599815" cy="3369310"/>
            <wp:effectExtent l="0" t="0" r="635" b="254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9981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711">
        <w:t xml:space="preserve">Řekl jsem si, že pro začátek vytvořím jednoduchý </w:t>
      </w:r>
      <w:r w:rsidR="00827711">
        <w:rPr>
          <w:i/>
          <w:iCs/>
        </w:rPr>
        <w:t>Tint</w:t>
      </w:r>
      <w:r w:rsidR="00827711">
        <w:t xml:space="preserve"> effect</w:t>
      </w:r>
      <w:r w:rsidR="00BC2965">
        <w:rPr>
          <w:rStyle w:val="Znakapoznpodarou"/>
        </w:rPr>
        <w:footnoteReference w:id="16"/>
      </w:r>
      <w:r w:rsidR="00827711">
        <w:t xml:space="preserve">. Ten funguje tak, že se na začátku zvolí barva a tou se vynásobí všechny pixely předtím vykresleného snímku. Z čehož vznikne scéna, celá laděná do jedné barvy. </w:t>
      </w:r>
    </w:p>
    <w:p w14:paraId="5A63CA96" w14:textId="46E1D7EA" w:rsidR="00834091" w:rsidRDefault="009802CD" w:rsidP="00834091">
      <w:r>
        <w:rPr>
          <w:noProof/>
        </w:rPr>
        <w:object w:dxaOrig="225" w:dyaOrig="225" w14:anchorId="1CD58CA3">
          <v:shape id="_x0000_s2070" type="#_x0000_t75" style="position:absolute;left:0;text-align:left;margin-left:8.4pt;margin-top:395.25pt;width:453.6pt;height:71.4pt;z-index:251753472;mso-wrap-distance-top:14.2pt;mso-wrap-distance-bottom:14.2pt;mso-position-horizontal-relative:text;mso-position-vertical-relative:text" wrapcoords="-36 0 -36 21145 21600 21145 21600 0 -36 0">
            <v:imagedata r:id="rId72" o:title=""/>
            <w10:wrap type="tight"/>
          </v:shape>
          <o:OLEObject Type="Embed" ProgID="Word.OpenDocumentText.12" ShapeID="_x0000_s2070" DrawAspect="Content" ObjectID="_1740411586" r:id="rId73"/>
        </w:object>
      </w:r>
      <w:r w:rsidR="00F0045B">
        <w:t>Pro lepší představu jsem si nakreslil obrázek:</w:t>
      </w:r>
    </w:p>
    <w:p w14:paraId="345E6723" w14:textId="1C70EA05" w:rsidR="00072D3A" w:rsidRDefault="00E53ED0" w:rsidP="00591DD3">
      <w:r>
        <w:t xml:space="preserve">Plán byl takový, že si pomocí 2 trojúhelníků namapuji barevné hodnoty </w:t>
      </w:r>
      <w:r w:rsidR="00D60699">
        <w:t>jednotlivých pixelů</w:t>
      </w:r>
      <w:r w:rsidR="00131CF7">
        <w:t xml:space="preserve"> </w:t>
      </w:r>
      <w:r>
        <w:t>z předchozího snímku</w:t>
      </w:r>
      <w:r w:rsidR="00A410C9">
        <w:t>,</w:t>
      </w:r>
      <w:r>
        <w:t xml:space="preserve"> a ještě před jejich vrácením ve fragment shaderu</w:t>
      </w:r>
      <w:r w:rsidR="008F6157">
        <w:t xml:space="preserve"> je vynásobím vstupní barvou </w:t>
      </w:r>
      <w:r w:rsidR="00084CE7" w:rsidRPr="00084CE7">
        <w:rPr>
          <w:i/>
          <w:iCs/>
        </w:rPr>
        <w:t>Tint</w:t>
      </w:r>
      <w:r w:rsidR="00084CE7">
        <w:rPr>
          <w:i/>
          <w:iCs/>
        </w:rPr>
        <w:t xml:space="preserve"> </w:t>
      </w:r>
      <w:r w:rsidR="008F6157" w:rsidRPr="00084CE7">
        <w:t>efektu</w:t>
      </w:r>
      <w:r w:rsidR="008F6157">
        <w:t>.</w:t>
      </w:r>
    </w:p>
    <w:p w14:paraId="32CE719F" w14:textId="76575A7B" w:rsidR="00591DD3" w:rsidRDefault="001D380E" w:rsidP="00591DD3">
      <w:r>
        <w:rPr>
          <w:noProof/>
        </w:rPr>
        <w:lastRenderedPageBreak/>
        <mc:AlternateContent>
          <mc:Choice Requires="wps">
            <w:drawing>
              <wp:anchor distT="0" distB="0" distL="114300" distR="114300" simplePos="0" relativeHeight="251760640" behindDoc="0" locked="0" layoutInCell="1" allowOverlap="1" wp14:anchorId="3C6F06CD" wp14:editId="7D9B847A">
                <wp:simplePos x="0" y="0"/>
                <wp:positionH relativeFrom="column">
                  <wp:posOffset>1080135</wp:posOffset>
                </wp:positionH>
                <wp:positionV relativeFrom="paragraph">
                  <wp:posOffset>4519295</wp:posOffset>
                </wp:positionV>
                <wp:extent cx="3599815" cy="635"/>
                <wp:effectExtent l="0" t="0" r="0" b="0"/>
                <wp:wrapTopAndBottom/>
                <wp:docPr id="42" name="Textové pole 4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7276DDA" w14:textId="35909598" w:rsidR="001D380E" w:rsidRPr="00F84936" w:rsidRDefault="001D380E" w:rsidP="001D380E">
                            <w:pPr>
                              <w:pStyle w:val="Titulek"/>
                              <w:rPr>
                                <w:noProof/>
                                <w:sz w:val="24"/>
                              </w:rPr>
                            </w:pPr>
                            <w:r>
                              <w:t xml:space="preserve">Obrázek </w:t>
                            </w:r>
                            <w:fldSimple w:instr=" SEQ Obrázek \* ARABIC ">
                              <w:r>
                                <w:rPr>
                                  <w:noProof/>
                                </w:rPr>
                                <w:t>14</w:t>
                              </w:r>
                            </w:fldSimple>
                            <w:r>
                              <w:t xml:space="preserve"> - Výchozí scéna pro post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F06CD" id="Textové pole 42" o:spid="_x0000_s1042" type="#_x0000_t202" style="position:absolute;left:0;text-align:left;margin-left:85.05pt;margin-top:355.85pt;width:283.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" stroked="f">
                <v:textbox style="mso-fit-shape-to-text:t" inset="0,0,0,0">
                  <w:txbxContent>
                    <w:p w14:paraId="77276DDA" w14:textId="35909598" w:rsidR="001D380E" w:rsidRPr="00F84936" w:rsidRDefault="001D380E" w:rsidP="001D380E">
                      <w:pPr>
                        <w:pStyle w:val="Titulek"/>
                        <w:rPr>
                          <w:noProof/>
                          <w:sz w:val="24"/>
                        </w:rPr>
                      </w:pPr>
                      <w:r>
                        <w:t xml:space="preserve">Obrázek </w:t>
                      </w:r>
                      <w:fldSimple w:instr=" SEQ Obrázek \* ARABIC ">
                        <w:r>
                          <w:rPr>
                            <w:noProof/>
                          </w:rPr>
                          <w:t>14</w:t>
                        </w:r>
                      </w:fldSimple>
                      <w:r>
                        <w:t xml:space="preserve"> - Výchozí scéna pro post processing</w:t>
                      </w:r>
                    </w:p>
                  </w:txbxContent>
                </v:textbox>
                <w10:wrap type="topAndBottom"/>
              </v:shape>
            </w:pict>
          </mc:Fallback>
        </mc:AlternateContent>
      </w:r>
      <w:r w:rsidR="00FD3E1F">
        <w:rPr>
          <w:noProof/>
        </w:rPr>
        <w:drawing>
          <wp:anchor distT="180340" distB="180340" distL="114300" distR="114300" simplePos="0" relativeHeight="251756544" behindDoc="0" locked="0" layoutInCell="1" allowOverlap="1" wp14:anchorId="636A7484" wp14:editId="7212756C">
            <wp:simplePos x="0" y="0"/>
            <wp:positionH relativeFrom="margin">
              <wp:align>center</wp:align>
            </wp:positionH>
            <wp:positionV relativeFrom="paragraph">
              <wp:posOffset>862330</wp:posOffset>
            </wp:positionV>
            <wp:extent cx="3599815" cy="3599815"/>
            <wp:effectExtent l="0" t="0" r="635" b="635"/>
            <wp:wrapTopAndBottom/>
            <wp:docPr id="39" name="Obrázek 39" descr="Obsah obrázku interiér, svět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interiér, světlo&#10;&#10;Popis byl vytvořen automatick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9B7">
        <w:t xml:space="preserve">K vytvoření obou efektů, které </w:t>
      </w:r>
      <w:r w:rsidR="00E656BA">
        <w:t>jsou tu vidět</w:t>
      </w:r>
      <w:r w:rsidR="007419B7">
        <w:t xml:space="preserve"> jsem se inspiroval v článku ze stránky </w:t>
      </w:r>
      <w:r w:rsidR="007419B7" w:rsidRPr="007419B7">
        <w:rPr>
          <w:i/>
          <w:iCs/>
        </w:rPr>
        <w:t>Medium</w:t>
      </w:r>
      <w:r w:rsidR="00FD3E1F">
        <w:rPr>
          <w:i/>
          <w:iCs/>
        </w:rPr>
        <w:t>.</w:t>
      </w:r>
      <w:r w:rsidR="007419B7">
        <w:rPr>
          <w:i/>
          <w:iCs/>
        </w:rPr>
        <w:t xml:space="preserve"> </w:t>
      </w:r>
      <w:r w:rsidR="00D11EAD" w:rsidRPr="007419B7">
        <w:t>Abych</w:t>
      </w:r>
      <w:r w:rsidR="00D11EAD">
        <w:t xml:space="preserve"> si ověřil, jak </w:t>
      </w:r>
      <w:r w:rsidR="00D361F8">
        <w:t>dobře js</w:t>
      </w:r>
      <w:r w:rsidR="00707835">
        <w:t xml:space="preserve">em </w:t>
      </w:r>
      <w:r w:rsidR="00FA60D5">
        <w:t>efekty z článku napodobil</w:t>
      </w:r>
      <w:r w:rsidR="00D11EAD">
        <w:t xml:space="preserve">, </w:t>
      </w:r>
      <w:r w:rsidR="00250B59">
        <w:t>použil jsem pro porovnání stejnou výchozí scénu (Obr. 1</w:t>
      </w:r>
      <w:r w:rsidR="00BB31C9">
        <w:t>5</w:t>
      </w:r>
      <w:r w:rsidR="00250B59">
        <w:t>).</w:t>
      </w:r>
    </w:p>
    <w:p w14:paraId="37E968FB" w14:textId="71C40C9A" w:rsidR="00BB31C9" w:rsidRDefault="008C79CA" w:rsidP="00591DD3">
      <w:r>
        <w:t>Tato scéna se importuje jako texture a potom nalžeme post processing řetězci, že je to námi vykreslená scéna a předáme jí k dalším úpravám.</w:t>
      </w:r>
    </w:p>
    <w:p w14:paraId="22C0C281" w14:textId="72D55391" w:rsidR="00044999" w:rsidRPr="00827711" w:rsidRDefault="00044999" w:rsidP="00591DD3"/>
    <w:p w14:paraId="71684C22" w14:textId="6C8CABE2" w:rsidR="0023432B" w:rsidRDefault="00440DE5" w:rsidP="00440DE5">
      <w:pPr>
        <w:pStyle w:val="Neslovannadpis"/>
      </w:pPr>
      <w:bookmarkStart w:id="73" w:name="_Toc129721750"/>
      <w:r>
        <w:lastRenderedPageBreak/>
        <w:t>Závěr</w:t>
      </w:r>
      <w:bookmarkEnd w:id="1"/>
      <w:bookmarkEnd w:id="2"/>
      <w:bookmarkEnd w:id="73"/>
    </w:p>
    <w:p w14:paraId="493DB275" w14:textId="019B96F9" w:rsidR="001E67F6" w:rsidRDefault="001E67F6" w:rsidP="00F96D91"/>
    <w:p w14:paraId="5EF400F4" w14:textId="77777777" w:rsidR="006F508F" w:rsidRDefault="006F508F" w:rsidP="00440DE5">
      <w:pPr>
        <w:pStyle w:val="Neslovannadpis"/>
      </w:pPr>
      <w:bookmarkStart w:id="74" w:name="_Toc86047604"/>
      <w:bookmarkStart w:id="75" w:name="_Toc86055211"/>
      <w:bookmarkStart w:id="76" w:name="_Toc129721751"/>
      <w:r>
        <w:lastRenderedPageBreak/>
        <w:t>Seznam zkratek a odborných výrazů</w:t>
      </w:r>
      <w:bookmarkEnd w:id="74"/>
      <w:bookmarkEnd w:id="75"/>
      <w:bookmarkEnd w:id="76"/>
    </w:p>
    <w:p w14:paraId="51D5714C" w14:textId="3D848F5E" w:rsidR="006F508F" w:rsidRDefault="00C44315" w:rsidP="006F508F">
      <w:pPr>
        <w:pStyle w:val="Pojem"/>
      </w:pPr>
      <w:r>
        <w:t>Engine</w:t>
      </w:r>
    </w:p>
    <w:p w14:paraId="04685697" w14:textId="56C629D5" w:rsidR="006F508F" w:rsidRDefault="00237A16" w:rsidP="006F508F">
      <w:pPr>
        <w:pStyle w:val="Vysvtlenpojmu"/>
      </w:pPr>
      <w:r>
        <w:t>Softwarový engine je software, který poskytuje základní funkce pro ostatní software. Je to vlastně takový „motor“, který pohání nějakou aplikaci a zpravidla je jádrem celé její funkčnosti. Příkladem může být databázový engine, vykreslovací engine nebo herní engine.</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r>
        <w:t>Mesh</w:t>
      </w:r>
    </w:p>
    <w:p w14:paraId="51C70554" w14:textId="1FED95A1" w:rsidR="009C0F5F" w:rsidRDefault="000933D6" w:rsidP="009C0F5F">
      <w:pPr>
        <w:pStyle w:val="Vysvtlenpojmu"/>
      </w:pPr>
      <w:r>
        <w:t xml:space="preserve">Mesh je kolekce </w:t>
      </w:r>
      <w:r w:rsidR="00F14062">
        <w:t>bodů</w:t>
      </w:r>
      <w:r>
        <w:t>, hran a stěn, které dohromady definují nějaký tvar nebo těleso. Příkladem takového tělesa může být koule.</w:t>
      </w:r>
    </w:p>
    <w:p w14:paraId="78920C43" w14:textId="4A6B7C24" w:rsidR="00AF3B62" w:rsidRDefault="00AF3B62" w:rsidP="00AF3B62">
      <w:pPr>
        <w:pStyle w:val="Pojem"/>
      </w:pPr>
      <w:r>
        <w:t>API</w:t>
      </w:r>
    </w:p>
    <w:p w14:paraId="18865290" w14:textId="379405B1" w:rsidR="005E7CC1" w:rsidRDefault="005E7CC1" w:rsidP="005E7CC1">
      <w:pPr>
        <w:pStyle w:val="Vysvtlenpojmu"/>
      </w:pPr>
      <w:r>
        <w:t>Application Programming Interfac</w:t>
      </w:r>
      <w:r w:rsidR="00051428">
        <w:t>e</w:t>
      </w:r>
    </w:p>
    <w:p w14:paraId="7174F5C2" w14:textId="38989361" w:rsidR="005E7CC1" w:rsidRDefault="005E7CC1" w:rsidP="005E7CC1">
      <w:pPr>
        <w:pStyle w:val="Pojem"/>
      </w:pPr>
      <w:r>
        <w:t>Buffer</w:t>
      </w:r>
    </w:p>
    <w:p w14:paraId="5ACAB9C7" w14:textId="2FAE604C" w:rsidR="00AF3B62" w:rsidRPr="00AF3B62" w:rsidRDefault="005E7CC1" w:rsidP="00FE6A7E">
      <w:pPr>
        <w:pStyle w:val="Vysvtlenpojmu"/>
      </w:pPr>
      <w:r>
        <w:t>Vyrovnávací paměť …</w:t>
      </w:r>
    </w:p>
    <w:p w14:paraId="31CE9A80" w14:textId="77777777" w:rsidR="00440DE5" w:rsidRDefault="00440DE5" w:rsidP="00440DE5">
      <w:pPr>
        <w:pStyle w:val="Neslovannadpis"/>
      </w:pPr>
      <w:bookmarkStart w:id="77" w:name="_Toc86047605"/>
      <w:bookmarkStart w:id="78" w:name="_Toc86055212"/>
      <w:bookmarkStart w:id="79" w:name="_Toc129721752"/>
      <w:r>
        <w:lastRenderedPageBreak/>
        <w:t>Seznam obrázků</w:t>
      </w:r>
      <w:bookmarkEnd w:id="77"/>
      <w:bookmarkEnd w:id="78"/>
      <w:bookmarkEnd w:id="79"/>
    </w:p>
    <w:p w14:paraId="0748EA19" w14:textId="143CE9D9" w:rsidR="00BB31C9"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5" w:anchor="_Toc129798500" w:history="1">
        <w:r w:rsidR="00BB31C9" w:rsidRPr="00A21404">
          <w:rPr>
            <w:rStyle w:val="Hypertextovodkaz"/>
            <w:noProof/>
          </w:rPr>
          <w:t>Obrázek 1 - GPU Driven Rendering</w:t>
        </w:r>
        <w:r w:rsidR="00BB31C9">
          <w:rPr>
            <w:noProof/>
            <w:webHidden/>
          </w:rPr>
          <w:tab/>
        </w:r>
        <w:r w:rsidR="00BB31C9">
          <w:rPr>
            <w:noProof/>
            <w:webHidden/>
          </w:rPr>
          <w:fldChar w:fldCharType="begin"/>
        </w:r>
        <w:r w:rsidR="00BB31C9">
          <w:rPr>
            <w:noProof/>
            <w:webHidden/>
          </w:rPr>
          <w:instrText xml:space="preserve"> PAGEREF _Toc129798500 \h </w:instrText>
        </w:r>
        <w:r w:rsidR="00BB31C9">
          <w:rPr>
            <w:noProof/>
            <w:webHidden/>
          </w:rPr>
        </w:r>
        <w:r w:rsidR="00BB31C9">
          <w:rPr>
            <w:noProof/>
            <w:webHidden/>
          </w:rPr>
          <w:fldChar w:fldCharType="separate"/>
        </w:r>
        <w:r w:rsidR="00BB31C9">
          <w:rPr>
            <w:noProof/>
            <w:webHidden/>
          </w:rPr>
          <w:t>3</w:t>
        </w:r>
        <w:r w:rsidR="00BB31C9">
          <w:rPr>
            <w:noProof/>
            <w:webHidden/>
          </w:rPr>
          <w:fldChar w:fldCharType="end"/>
        </w:r>
      </w:hyperlink>
    </w:p>
    <w:p w14:paraId="13496846" w14:textId="1A100BA2" w:rsidR="00BB31C9" w:rsidRDefault="00BB31C9">
      <w:pPr>
        <w:pStyle w:val="Seznamobrzk"/>
        <w:tabs>
          <w:tab w:val="right" w:leader="dot" w:pos="9062"/>
        </w:tabs>
        <w:rPr>
          <w:rFonts w:eastAsiaTheme="minorEastAsia"/>
          <w:noProof/>
          <w:sz w:val="22"/>
          <w:lang w:eastAsia="cs-CZ"/>
        </w:rPr>
      </w:pPr>
      <w:hyperlink r:id="rId76" w:anchor="_Toc129798501" w:history="1">
        <w:r w:rsidRPr="00A21404">
          <w:rPr>
            <w:rStyle w:val="Hypertextovodkaz"/>
            <w:noProof/>
          </w:rPr>
          <w:t>Obrázek 2 - diagram architektury WebGPU</w:t>
        </w:r>
        <w:r>
          <w:rPr>
            <w:noProof/>
            <w:webHidden/>
          </w:rPr>
          <w:tab/>
        </w:r>
        <w:r>
          <w:rPr>
            <w:noProof/>
            <w:webHidden/>
          </w:rPr>
          <w:fldChar w:fldCharType="begin"/>
        </w:r>
        <w:r>
          <w:rPr>
            <w:noProof/>
            <w:webHidden/>
          </w:rPr>
          <w:instrText xml:space="preserve"> PAGEREF _Toc129798501 \h </w:instrText>
        </w:r>
        <w:r>
          <w:rPr>
            <w:noProof/>
            <w:webHidden/>
          </w:rPr>
        </w:r>
        <w:r>
          <w:rPr>
            <w:noProof/>
            <w:webHidden/>
          </w:rPr>
          <w:fldChar w:fldCharType="separate"/>
        </w:r>
        <w:r>
          <w:rPr>
            <w:noProof/>
            <w:webHidden/>
          </w:rPr>
          <w:t>5</w:t>
        </w:r>
        <w:r>
          <w:rPr>
            <w:noProof/>
            <w:webHidden/>
          </w:rPr>
          <w:fldChar w:fldCharType="end"/>
        </w:r>
      </w:hyperlink>
    </w:p>
    <w:p w14:paraId="0231F8D6" w14:textId="6528DA59" w:rsidR="00BB31C9" w:rsidRDefault="00BB31C9">
      <w:pPr>
        <w:pStyle w:val="Seznamobrzk"/>
        <w:tabs>
          <w:tab w:val="right" w:leader="dot" w:pos="9062"/>
        </w:tabs>
        <w:rPr>
          <w:rFonts w:eastAsiaTheme="minorEastAsia"/>
          <w:noProof/>
          <w:sz w:val="22"/>
          <w:lang w:eastAsia="cs-CZ"/>
        </w:rPr>
      </w:pPr>
      <w:hyperlink r:id="rId77" w:anchor="_Toc129798502" w:history="1">
        <w:r w:rsidRPr="00A21404">
          <w:rPr>
            <w:rStyle w:val="Hypertextovodkaz"/>
            <w:noProof/>
          </w:rPr>
          <w:t>Obrázek 3 – čtverec</w:t>
        </w:r>
        <w:r>
          <w:rPr>
            <w:noProof/>
            <w:webHidden/>
          </w:rPr>
          <w:tab/>
        </w:r>
        <w:r>
          <w:rPr>
            <w:noProof/>
            <w:webHidden/>
          </w:rPr>
          <w:fldChar w:fldCharType="begin"/>
        </w:r>
        <w:r>
          <w:rPr>
            <w:noProof/>
            <w:webHidden/>
          </w:rPr>
          <w:instrText xml:space="preserve"> PAGEREF _Toc129798502 \h </w:instrText>
        </w:r>
        <w:r>
          <w:rPr>
            <w:noProof/>
            <w:webHidden/>
          </w:rPr>
        </w:r>
        <w:r>
          <w:rPr>
            <w:noProof/>
            <w:webHidden/>
          </w:rPr>
          <w:fldChar w:fldCharType="separate"/>
        </w:r>
        <w:r>
          <w:rPr>
            <w:noProof/>
            <w:webHidden/>
          </w:rPr>
          <w:t>9</w:t>
        </w:r>
        <w:r>
          <w:rPr>
            <w:noProof/>
            <w:webHidden/>
          </w:rPr>
          <w:fldChar w:fldCharType="end"/>
        </w:r>
      </w:hyperlink>
    </w:p>
    <w:p w14:paraId="5223CE15" w14:textId="1C8CBFEB" w:rsidR="00BB31C9" w:rsidRDefault="00BB31C9">
      <w:pPr>
        <w:pStyle w:val="Seznamobrzk"/>
        <w:tabs>
          <w:tab w:val="right" w:leader="dot" w:pos="9062"/>
        </w:tabs>
        <w:rPr>
          <w:rFonts w:eastAsiaTheme="minorEastAsia"/>
          <w:noProof/>
          <w:sz w:val="22"/>
          <w:lang w:eastAsia="cs-CZ"/>
        </w:rPr>
      </w:pPr>
      <w:hyperlink r:id="rId78" w:anchor="_Toc129798503" w:history="1">
        <w:r w:rsidRPr="00A21404">
          <w:rPr>
            <w:rStyle w:val="Hypertextovodkaz"/>
            <w:noProof/>
          </w:rPr>
          <w:t>Obrázek 4 - použití vertex bufferu</w:t>
        </w:r>
        <w:r>
          <w:rPr>
            <w:noProof/>
            <w:webHidden/>
          </w:rPr>
          <w:tab/>
        </w:r>
        <w:r>
          <w:rPr>
            <w:noProof/>
            <w:webHidden/>
          </w:rPr>
          <w:fldChar w:fldCharType="begin"/>
        </w:r>
        <w:r>
          <w:rPr>
            <w:noProof/>
            <w:webHidden/>
          </w:rPr>
          <w:instrText xml:space="preserve"> PAGEREF _Toc129798503 \h </w:instrText>
        </w:r>
        <w:r>
          <w:rPr>
            <w:noProof/>
            <w:webHidden/>
          </w:rPr>
        </w:r>
        <w:r>
          <w:rPr>
            <w:noProof/>
            <w:webHidden/>
          </w:rPr>
          <w:fldChar w:fldCharType="separate"/>
        </w:r>
        <w:r>
          <w:rPr>
            <w:noProof/>
            <w:webHidden/>
          </w:rPr>
          <w:t>9</w:t>
        </w:r>
        <w:r>
          <w:rPr>
            <w:noProof/>
            <w:webHidden/>
          </w:rPr>
          <w:fldChar w:fldCharType="end"/>
        </w:r>
      </w:hyperlink>
    </w:p>
    <w:p w14:paraId="42A5D924" w14:textId="16806674" w:rsidR="00BB31C9" w:rsidRDefault="00BB31C9">
      <w:pPr>
        <w:pStyle w:val="Seznamobrzk"/>
        <w:tabs>
          <w:tab w:val="right" w:leader="dot" w:pos="9062"/>
        </w:tabs>
        <w:rPr>
          <w:rFonts w:eastAsiaTheme="minorEastAsia"/>
          <w:noProof/>
          <w:sz w:val="22"/>
          <w:lang w:eastAsia="cs-CZ"/>
        </w:rPr>
      </w:pPr>
      <w:hyperlink r:id="rId79" w:anchor="_Toc129798504" w:history="1">
        <w:r w:rsidRPr="00A21404">
          <w:rPr>
            <w:rStyle w:val="Hypertextovodkaz"/>
            <w:noProof/>
          </w:rPr>
          <w:t>Obrázek 5 - použití index bufferu</w:t>
        </w:r>
        <w:r>
          <w:rPr>
            <w:noProof/>
            <w:webHidden/>
          </w:rPr>
          <w:tab/>
        </w:r>
        <w:r>
          <w:rPr>
            <w:noProof/>
            <w:webHidden/>
          </w:rPr>
          <w:fldChar w:fldCharType="begin"/>
        </w:r>
        <w:r>
          <w:rPr>
            <w:noProof/>
            <w:webHidden/>
          </w:rPr>
          <w:instrText xml:space="preserve"> PAGEREF _Toc129798504 \h </w:instrText>
        </w:r>
        <w:r>
          <w:rPr>
            <w:noProof/>
            <w:webHidden/>
          </w:rPr>
        </w:r>
        <w:r>
          <w:rPr>
            <w:noProof/>
            <w:webHidden/>
          </w:rPr>
          <w:fldChar w:fldCharType="separate"/>
        </w:r>
        <w:r>
          <w:rPr>
            <w:noProof/>
            <w:webHidden/>
          </w:rPr>
          <w:t>10</w:t>
        </w:r>
        <w:r>
          <w:rPr>
            <w:noProof/>
            <w:webHidden/>
          </w:rPr>
          <w:fldChar w:fldCharType="end"/>
        </w:r>
      </w:hyperlink>
    </w:p>
    <w:p w14:paraId="6F881EEE" w14:textId="7D5AC858" w:rsidR="00BB31C9" w:rsidRDefault="00BB31C9">
      <w:pPr>
        <w:pStyle w:val="Seznamobrzk"/>
        <w:tabs>
          <w:tab w:val="right" w:leader="dot" w:pos="9062"/>
        </w:tabs>
        <w:rPr>
          <w:rFonts w:eastAsiaTheme="minorEastAsia"/>
          <w:noProof/>
          <w:sz w:val="22"/>
          <w:lang w:eastAsia="cs-CZ"/>
        </w:rPr>
      </w:pPr>
      <w:hyperlink r:id="rId80" w:anchor="_Toc129798505" w:history="1">
        <w:r w:rsidRPr="00A21404">
          <w:rPr>
            <w:rStyle w:val="Hypertextovodkaz"/>
            <w:noProof/>
          </w:rPr>
          <w:t>Obrázek 6 - WGPU render pipeline</w:t>
        </w:r>
        <w:r>
          <w:rPr>
            <w:noProof/>
            <w:webHidden/>
          </w:rPr>
          <w:tab/>
        </w:r>
        <w:r>
          <w:rPr>
            <w:noProof/>
            <w:webHidden/>
          </w:rPr>
          <w:fldChar w:fldCharType="begin"/>
        </w:r>
        <w:r>
          <w:rPr>
            <w:noProof/>
            <w:webHidden/>
          </w:rPr>
          <w:instrText xml:space="preserve"> PAGEREF _Toc129798505 \h </w:instrText>
        </w:r>
        <w:r>
          <w:rPr>
            <w:noProof/>
            <w:webHidden/>
          </w:rPr>
        </w:r>
        <w:r>
          <w:rPr>
            <w:noProof/>
            <w:webHidden/>
          </w:rPr>
          <w:fldChar w:fldCharType="separate"/>
        </w:r>
        <w:r>
          <w:rPr>
            <w:noProof/>
            <w:webHidden/>
          </w:rPr>
          <w:t>11</w:t>
        </w:r>
        <w:r>
          <w:rPr>
            <w:noProof/>
            <w:webHidden/>
          </w:rPr>
          <w:fldChar w:fldCharType="end"/>
        </w:r>
      </w:hyperlink>
    </w:p>
    <w:p w14:paraId="54177D08" w14:textId="6DA4CE54" w:rsidR="00BB31C9" w:rsidRDefault="00BB31C9">
      <w:pPr>
        <w:pStyle w:val="Seznamobrzk"/>
        <w:tabs>
          <w:tab w:val="right" w:leader="dot" w:pos="9062"/>
        </w:tabs>
        <w:rPr>
          <w:rFonts w:eastAsiaTheme="minorEastAsia"/>
          <w:noProof/>
          <w:sz w:val="22"/>
          <w:lang w:eastAsia="cs-CZ"/>
        </w:rPr>
      </w:pPr>
      <w:hyperlink r:id="rId81" w:anchor="_Toc129798506" w:history="1">
        <w:r w:rsidRPr="00A21404">
          <w:rPr>
            <w:rStyle w:val="Hypertextovodkaz"/>
            <w:noProof/>
          </w:rPr>
          <w:t>Obrázek 7 - UV coordinates</w:t>
        </w:r>
        <w:r>
          <w:rPr>
            <w:noProof/>
            <w:webHidden/>
          </w:rPr>
          <w:tab/>
        </w:r>
        <w:r>
          <w:rPr>
            <w:noProof/>
            <w:webHidden/>
          </w:rPr>
          <w:fldChar w:fldCharType="begin"/>
        </w:r>
        <w:r>
          <w:rPr>
            <w:noProof/>
            <w:webHidden/>
          </w:rPr>
          <w:instrText xml:space="preserve"> PAGEREF _Toc129798506 \h </w:instrText>
        </w:r>
        <w:r>
          <w:rPr>
            <w:noProof/>
            <w:webHidden/>
          </w:rPr>
        </w:r>
        <w:r>
          <w:rPr>
            <w:noProof/>
            <w:webHidden/>
          </w:rPr>
          <w:fldChar w:fldCharType="separate"/>
        </w:r>
        <w:r>
          <w:rPr>
            <w:noProof/>
            <w:webHidden/>
          </w:rPr>
          <w:t>15</w:t>
        </w:r>
        <w:r>
          <w:rPr>
            <w:noProof/>
            <w:webHidden/>
          </w:rPr>
          <w:fldChar w:fldCharType="end"/>
        </w:r>
      </w:hyperlink>
    </w:p>
    <w:p w14:paraId="24247D64" w14:textId="40F49442" w:rsidR="00BB31C9" w:rsidRDefault="00BB31C9">
      <w:pPr>
        <w:pStyle w:val="Seznamobrzk"/>
        <w:tabs>
          <w:tab w:val="right" w:leader="dot" w:pos="9062"/>
        </w:tabs>
        <w:rPr>
          <w:rFonts w:eastAsiaTheme="minorEastAsia"/>
          <w:noProof/>
          <w:sz w:val="22"/>
          <w:lang w:eastAsia="cs-CZ"/>
        </w:rPr>
      </w:pPr>
      <w:hyperlink r:id="rId82" w:anchor="_Toc129798507" w:history="1">
        <w:r w:rsidRPr="00A21404">
          <w:rPr>
            <w:rStyle w:val="Hypertextovodkaz"/>
            <w:noProof/>
          </w:rPr>
          <w:t>Obrázek 8 - Winding order</w:t>
        </w:r>
        <w:r>
          <w:rPr>
            <w:noProof/>
            <w:webHidden/>
          </w:rPr>
          <w:tab/>
        </w:r>
        <w:r>
          <w:rPr>
            <w:noProof/>
            <w:webHidden/>
          </w:rPr>
          <w:fldChar w:fldCharType="begin"/>
        </w:r>
        <w:r>
          <w:rPr>
            <w:noProof/>
            <w:webHidden/>
          </w:rPr>
          <w:instrText xml:space="preserve"> PAGEREF _Toc129798507 \h </w:instrText>
        </w:r>
        <w:r>
          <w:rPr>
            <w:noProof/>
            <w:webHidden/>
          </w:rPr>
        </w:r>
        <w:r>
          <w:rPr>
            <w:noProof/>
            <w:webHidden/>
          </w:rPr>
          <w:fldChar w:fldCharType="separate"/>
        </w:r>
        <w:r>
          <w:rPr>
            <w:noProof/>
            <w:webHidden/>
          </w:rPr>
          <w:t>16</w:t>
        </w:r>
        <w:r>
          <w:rPr>
            <w:noProof/>
            <w:webHidden/>
          </w:rPr>
          <w:fldChar w:fldCharType="end"/>
        </w:r>
      </w:hyperlink>
    </w:p>
    <w:p w14:paraId="26EB24DF" w14:textId="2B3C2367" w:rsidR="00BB31C9" w:rsidRDefault="00BB31C9">
      <w:pPr>
        <w:pStyle w:val="Seznamobrzk"/>
        <w:tabs>
          <w:tab w:val="right" w:leader="dot" w:pos="9062"/>
        </w:tabs>
        <w:rPr>
          <w:rFonts w:eastAsiaTheme="minorEastAsia"/>
          <w:noProof/>
          <w:sz w:val="22"/>
          <w:lang w:eastAsia="cs-CZ"/>
        </w:rPr>
      </w:pPr>
      <w:hyperlink r:id="rId83" w:anchor="_Toc129798508" w:history="1">
        <w:r w:rsidRPr="00A21404">
          <w:rPr>
            <w:rStyle w:val="Hypertextovodkaz"/>
            <w:noProof/>
          </w:rPr>
          <w:t>Obrázek 9 - Triangle example</w:t>
        </w:r>
        <w:r>
          <w:rPr>
            <w:noProof/>
            <w:webHidden/>
          </w:rPr>
          <w:tab/>
        </w:r>
        <w:r>
          <w:rPr>
            <w:noProof/>
            <w:webHidden/>
          </w:rPr>
          <w:fldChar w:fldCharType="begin"/>
        </w:r>
        <w:r>
          <w:rPr>
            <w:noProof/>
            <w:webHidden/>
          </w:rPr>
          <w:instrText xml:space="preserve"> PAGEREF _Toc129798508 \h </w:instrText>
        </w:r>
        <w:r>
          <w:rPr>
            <w:noProof/>
            <w:webHidden/>
          </w:rPr>
        </w:r>
        <w:r>
          <w:rPr>
            <w:noProof/>
            <w:webHidden/>
          </w:rPr>
          <w:fldChar w:fldCharType="separate"/>
        </w:r>
        <w:r>
          <w:rPr>
            <w:noProof/>
            <w:webHidden/>
          </w:rPr>
          <w:t>18</w:t>
        </w:r>
        <w:r>
          <w:rPr>
            <w:noProof/>
            <w:webHidden/>
          </w:rPr>
          <w:fldChar w:fldCharType="end"/>
        </w:r>
      </w:hyperlink>
    </w:p>
    <w:p w14:paraId="25F233B0" w14:textId="6E6EA429" w:rsidR="00BB31C9" w:rsidRDefault="00BB31C9">
      <w:pPr>
        <w:pStyle w:val="Seznamobrzk"/>
        <w:tabs>
          <w:tab w:val="right" w:leader="dot" w:pos="9062"/>
        </w:tabs>
        <w:rPr>
          <w:rFonts w:eastAsiaTheme="minorEastAsia"/>
          <w:noProof/>
          <w:sz w:val="22"/>
          <w:lang w:eastAsia="cs-CZ"/>
        </w:rPr>
      </w:pPr>
      <w:hyperlink r:id="rId84" w:anchor="_Toc129798509" w:history="1">
        <w:r w:rsidRPr="00A21404">
          <w:rPr>
            <w:rStyle w:val="Hypertextovodkaz"/>
            <w:noProof/>
          </w:rPr>
          <w:t>Obrázek 10 - Cube example</w:t>
        </w:r>
        <w:r>
          <w:rPr>
            <w:noProof/>
            <w:webHidden/>
          </w:rPr>
          <w:tab/>
        </w:r>
        <w:r>
          <w:rPr>
            <w:noProof/>
            <w:webHidden/>
          </w:rPr>
          <w:fldChar w:fldCharType="begin"/>
        </w:r>
        <w:r>
          <w:rPr>
            <w:noProof/>
            <w:webHidden/>
          </w:rPr>
          <w:instrText xml:space="preserve"> PAGEREF _Toc129798509 \h </w:instrText>
        </w:r>
        <w:r>
          <w:rPr>
            <w:noProof/>
            <w:webHidden/>
          </w:rPr>
        </w:r>
        <w:r>
          <w:rPr>
            <w:noProof/>
            <w:webHidden/>
          </w:rPr>
          <w:fldChar w:fldCharType="separate"/>
        </w:r>
        <w:r>
          <w:rPr>
            <w:noProof/>
            <w:webHidden/>
          </w:rPr>
          <w:t>19</w:t>
        </w:r>
        <w:r>
          <w:rPr>
            <w:noProof/>
            <w:webHidden/>
          </w:rPr>
          <w:fldChar w:fldCharType="end"/>
        </w:r>
      </w:hyperlink>
    </w:p>
    <w:p w14:paraId="57B5B503" w14:textId="6C0806E6" w:rsidR="00BB31C9" w:rsidRDefault="00BB31C9">
      <w:pPr>
        <w:pStyle w:val="Seznamobrzk"/>
        <w:tabs>
          <w:tab w:val="right" w:leader="dot" w:pos="9062"/>
        </w:tabs>
        <w:rPr>
          <w:rFonts w:eastAsiaTheme="minorEastAsia"/>
          <w:noProof/>
          <w:sz w:val="22"/>
          <w:lang w:eastAsia="cs-CZ"/>
        </w:rPr>
      </w:pPr>
      <w:hyperlink r:id="rId85" w:anchor="_Toc129798510" w:history="1">
        <w:r w:rsidRPr="00A21404">
          <w:rPr>
            <w:rStyle w:val="Hypertextovodkaz"/>
            <w:noProof/>
          </w:rPr>
          <w:t>Obrázek 11 - Návrh GPU Driven Rendering</w:t>
        </w:r>
        <w:r>
          <w:rPr>
            <w:noProof/>
            <w:webHidden/>
          </w:rPr>
          <w:tab/>
        </w:r>
        <w:r>
          <w:rPr>
            <w:noProof/>
            <w:webHidden/>
          </w:rPr>
          <w:fldChar w:fldCharType="begin"/>
        </w:r>
        <w:r>
          <w:rPr>
            <w:noProof/>
            <w:webHidden/>
          </w:rPr>
          <w:instrText xml:space="preserve"> PAGEREF _Toc129798510 \h </w:instrText>
        </w:r>
        <w:r>
          <w:rPr>
            <w:noProof/>
            <w:webHidden/>
          </w:rPr>
        </w:r>
        <w:r>
          <w:rPr>
            <w:noProof/>
            <w:webHidden/>
          </w:rPr>
          <w:fldChar w:fldCharType="separate"/>
        </w:r>
        <w:r>
          <w:rPr>
            <w:noProof/>
            <w:webHidden/>
          </w:rPr>
          <w:t>21</w:t>
        </w:r>
        <w:r>
          <w:rPr>
            <w:noProof/>
            <w:webHidden/>
          </w:rPr>
          <w:fldChar w:fldCharType="end"/>
        </w:r>
      </w:hyperlink>
    </w:p>
    <w:p w14:paraId="70EE1844" w14:textId="4E3DCE71" w:rsidR="00BB31C9" w:rsidRDefault="00BB31C9">
      <w:pPr>
        <w:pStyle w:val="Seznamobrzk"/>
        <w:tabs>
          <w:tab w:val="right" w:leader="dot" w:pos="9062"/>
        </w:tabs>
        <w:rPr>
          <w:rFonts w:eastAsiaTheme="minorEastAsia"/>
          <w:noProof/>
          <w:sz w:val="22"/>
          <w:lang w:eastAsia="cs-CZ"/>
        </w:rPr>
      </w:pPr>
      <w:hyperlink r:id="rId86" w:anchor="_Toc129798511" w:history="1">
        <w:r w:rsidRPr="00A21404">
          <w:rPr>
            <w:rStyle w:val="Hypertextovodkaz"/>
            <w:noProof/>
          </w:rPr>
          <w:t>Obrázek 12 - GPU Driven Rendering</w:t>
        </w:r>
        <w:r>
          <w:rPr>
            <w:noProof/>
            <w:webHidden/>
          </w:rPr>
          <w:tab/>
        </w:r>
        <w:r>
          <w:rPr>
            <w:noProof/>
            <w:webHidden/>
          </w:rPr>
          <w:fldChar w:fldCharType="begin"/>
        </w:r>
        <w:r>
          <w:rPr>
            <w:noProof/>
            <w:webHidden/>
          </w:rPr>
          <w:instrText xml:space="preserve"> PAGEREF _Toc129798511 \h </w:instrText>
        </w:r>
        <w:r>
          <w:rPr>
            <w:noProof/>
            <w:webHidden/>
          </w:rPr>
        </w:r>
        <w:r>
          <w:rPr>
            <w:noProof/>
            <w:webHidden/>
          </w:rPr>
          <w:fldChar w:fldCharType="separate"/>
        </w:r>
        <w:r>
          <w:rPr>
            <w:noProof/>
            <w:webHidden/>
          </w:rPr>
          <w:t>5</w:t>
        </w:r>
        <w:r>
          <w:rPr>
            <w:noProof/>
            <w:webHidden/>
          </w:rPr>
          <w:fldChar w:fldCharType="end"/>
        </w:r>
      </w:hyperlink>
    </w:p>
    <w:p w14:paraId="7925E348" w14:textId="389DE6FD" w:rsidR="00BB31C9" w:rsidRDefault="00BB31C9">
      <w:pPr>
        <w:pStyle w:val="Seznamobrzk"/>
        <w:tabs>
          <w:tab w:val="right" w:leader="dot" w:pos="9062"/>
        </w:tabs>
        <w:rPr>
          <w:rFonts w:eastAsiaTheme="minorEastAsia"/>
          <w:noProof/>
          <w:sz w:val="22"/>
          <w:lang w:eastAsia="cs-CZ"/>
        </w:rPr>
      </w:pPr>
      <w:hyperlink r:id="rId87" w:anchor="_Toc129798512" w:history="1">
        <w:r w:rsidRPr="00A21404">
          <w:rPr>
            <w:rStyle w:val="Hypertextovodkaz"/>
            <w:noProof/>
          </w:rPr>
          <w:t>Obrázek 13 - Tint efekt</w:t>
        </w:r>
        <w:r>
          <w:rPr>
            <w:noProof/>
            <w:webHidden/>
          </w:rPr>
          <w:tab/>
        </w:r>
        <w:r>
          <w:rPr>
            <w:noProof/>
            <w:webHidden/>
          </w:rPr>
          <w:fldChar w:fldCharType="begin"/>
        </w:r>
        <w:r>
          <w:rPr>
            <w:noProof/>
            <w:webHidden/>
          </w:rPr>
          <w:instrText xml:space="preserve"> PAGEREF _Toc129798512 \h </w:instrText>
        </w:r>
        <w:r>
          <w:rPr>
            <w:noProof/>
            <w:webHidden/>
          </w:rPr>
        </w:r>
        <w:r>
          <w:rPr>
            <w:noProof/>
            <w:webHidden/>
          </w:rPr>
          <w:fldChar w:fldCharType="separate"/>
        </w:r>
        <w:r>
          <w:rPr>
            <w:noProof/>
            <w:webHidden/>
          </w:rPr>
          <w:t>6</w:t>
        </w:r>
        <w:r>
          <w:rPr>
            <w:noProof/>
            <w:webHidden/>
          </w:rPr>
          <w:fldChar w:fldCharType="end"/>
        </w:r>
      </w:hyperlink>
    </w:p>
    <w:p w14:paraId="3D8D47A7" w14:textId="1581F5B0" w:rsidR="00BB31C9" w:rsidRDefault="00BB31C9">
      <w:pPr>
        <w:pStyle w:val="Seznamobrzk"/>
        <w:tabs>
          <w:tab w:val="right" w:leader="dot" w:pos="9062"/>
        </w:tabs>
        <w:rPr>
          <w:rFonts w:eastAsiaTheme="minorEastAsia"/>
          <w:noProof/>
          <w:sz w:val="22"/>
          <w:lang w:eastAsia="cs-CZ"/>
        </w:rPr>
      </w:pPr>
      <w:hyperlink r:id="rId88" w:anchor="_Toc129798513" w:history="1">
        <w:r w:rsidRPr="00A21404">
          <w:rPr>
            <w:rStyle w:val="Hypertextovodkaz"/>
            <w:noProof/>
          </w:rPr>
          <w:t>Obrázek 14 - Tint effect</w:t>
        </w:r>
        <w:r>
          <w:rPr>
            <w:noProof/>
            <w:webHidden/>
          </w:rPr>
          <w:tab/>
        </w:r>
        <w:r>
          <w:rPr>
            <w:noProof/>
            <w:webHidden/>
          </w:rPr>
          <w:fldChar w:fldCharType="begin"/>
        </w:r>
        <w:r>
          <w:rPr>
            <w:noProof/>
            <w:webHidden/>
          </w:rPr>
          <w:instrText xml:space="preserve"> PAGEREF _Toc129798513 \h </w:instrText>
        </w:r>
        <w:r>
          <w:rPr>
            <w:noProof/>
            <w:webHidden/>
          </w:rPr>
        </w:r>
        <w:r>
          <w:rPr>
            <w:noProof/>
            <w:webHidden/>
          </w:rPr>
          <w:fldChar w:fldCharType="separate"/>
        </w:r>
        <w:r>
          <w:rPr>
            <w:noProof/>
            <w:webHidden/>
          </w:rPr>
          <w:t>6</w:t>
        </w:r>
        <w:r>
          <w:rPr>
            <w:noProof/>
            <w:webHidden/>
          </w:rPr>
          <w:fldChar w:fldCharType="end"/>
        </w:r>
      </w:hyperlink>
    </w:p>
    <w:p w14:paraId="3115A55D" w14:textId="7002AD4D" w:rsidR="002570DC" w:rsidRDefault="00000000" w:rsidP="00394D8A">
      <w:r>
        <w:rPr>
          <w:b/>
          <w:bCs/>
          <w:noProof/>
          <w:sz w:val="22"/>
        </w:rPr>
        <w:fldChar w:fldCharType="end"/>
      </w:r>
      <w:bookmarkStart w:id="80" w:name="_Toc86047606"/>
    </w:p>
    <w:bookmarkStart w:id="81" w:name="_Toc129721753" w:displacedByCustomXml="next"/>
    <w:bookmarkStart w:id="82"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82" w:displacedByCustomXml="next"/>
        <w:bookmarkEnd w:id="80" w:displacedByCustomXml="next"/>
        <w:bookmarkStart w:id="83"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81"/>
              <w:bookmarkEnd w:id="83"/>
            </w:p>
            <w:p w14:paraId="0D234605" w14:textId="77777777" w:rsidR="00A76791" w:rsidRDefault="00237AAD" w:rsidP="00A76791">
              <w:pPr>
                <w:pStyle w:val="Bibliografie"/>
                <w:rPr>
                  <w:b/>
                  <w:bCs/>
                  <w:noProof/>
                  <w:szCs w:val="24"/>
                </w:rPr>
              </w:pPr>
              <w:r>
                <w:fldChar w:fldCharType="begin"/>
              </w:r>
              <w:r>
                <w:instrText>BIBLIOGRAPHY</w:instrText>
              </w:r>
              <w:r>
                <w:fldChar w:fldCharType="separate"/>
              </w:r>
              <w:r w:rsidR="00A76791">
                <w:rPr>
                  <w:noProof/>
                </w:rPr>
                <w:t xml:space="preserve">1. </w:t>
              </w:r>
              <w:r w:rsidR="00A76791">
                <w:rPr>
                  <w:b/>
                  <w:bCs/>
                  <w:noProof/>
                </w:rPr>
                <w:t xml:space="preserve">Paralelní výpočty. </w:t>
              </w:r>
              <w:r w:rsidR="00A76791">
                <w:rPr>
                  <w:b/>
                  <w:bCs/>
                  <w:i/>
                  <w:iCs/>
                  <w:noProof/>
                </w:rPr>
                <w:t xml:space="preserve">Wikipedie. </w:t>
              </w:r>
              <w:r w:rsidR="00A76791">
                <w:rPr>
                  <w:b/>
                  <w:bCs/>
                  <w:noProof/>
                </w:rPr>
                <w:t>[Online] https://cs.wikipedia.org/wiki/Paraleln%C3%AD_v%C3%BDpo%C4%8Dty.</w:t>
              </w:r>
            </w:p>
            <w:p w14:paraId="1D41D9E0" w14:textId="77777777" w:rsidR="00A76791" w:rsidRDefault="00A76791" w:rsidP="00A76791">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025038BA" w14:textId="77777777" w:rsidR="00A76791" w:rsidRDefault="00A76791" w:rsidP="00A76791">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5A9CDC95" w14:textId="77777777" w:rsidR="00A76791" w:rsidRDefault="00A76791" w:rsidP="00A76791">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4EC735FE" w14:textId="77777777" w:rsidR="00A76791" w:rsidRDefault="00A76791" w:rsidP="00A76791">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4B6F3766" w14:textId="77777777" w:rsidR="00A76791" w:rsidRDefault="00A76791" w:rsidP="00A76791">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04AD3400" w14:textId="77777777" w:rsidR="00A76791" w:rsidRDefault="00A76791" w:rsidP="00A76791">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03B0A5B7" w14:textId="77777777" w:rsidR="00A76791" w:rsidRDefault="00A76791" w:rsidP="00A76791">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2AD21C6C" w14:textId="77777777" w:rsidR="00A76791" w:rsidRDefault="00A76791" w:rsidP="00A76791">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599924E3" w14:textId="77777777" w:rsidR="00A76791" w:rsidRDefault="00A76791" w:rsidP="00A76791">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63290782" w14:textId="77777777" w:rsidR="00A76791" w:rsidRDefault="00A76791" w:rsidP="00A76791">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3811E769" w14:textId="77777777" w:rsidR="00A76791" w:rsidRDefault="00A76791" w:rsidP="00A76791">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21E7712D" w14:textId="77777777" w:rsidR="00A76791" w:rsidRDefault="00A76791" w:rsidP="00A76791">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46ED9082" w14:textId="77777777" w:rsidR="00A76791" w:rsidRDefault="00A76791" w:rsidP="00A76791">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22CD97CE" w14:textId="77777777" w:rsidR="00A76791" w:rsidRDefault="00A76791" w:rsidP="00A76791">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444585BD" w14:textId="77777777" w:rsidR="00A76791" w:rsidRDefault="00A76791" w:rsidP="00A76791">
              <w:pPr>
                <w:pStyle w:val="Bibliografie"/>
                <w:rPr>
                  <w:b/>
                  <w:bCs/>
                  <w:noProof/>
                </w:rPr>
              </w:pPr>
              <w:r>
                <w:rPr>
                  <w:b/>
                  <w:bCs/>
                  <w:noProof/>
                </w:rPr>
                <w:lastRenderedPageBreak/>
                <w:t xml:space="preserve">16. Pecheux, Mina. Shader Journey #3: Basic Post-Processing Effects. </w:t>
              </w:r>
              <w:r>
                <w:rPr>
                  <w:b/>
                  <w:bCs/>
                  <w:i/>
                  <w:iCs/>
                  <w:noProof/>
                </w:rPr>
                <w:t xml:space="preserve">Medium. </w:t>
              </w:r>
              <w:r>
                <w:rPr>
                  <w:b/>
                  <w:bCs/>
                  <w:noProof/>
                </w:rPr>
                <w:t>[Online] 22. 9 2021. https://medium.com/geekculture/shader-journey-3-basic-post-processing-effects-e9feb900ceff.</w:t>
              </w:r>
            </w:p>
            <w:p w14:paraId="79452883" w14:textId="36E56A87" w:rsidR="00237AAD" w:rsidRDefault="00237AAD" w:rsidP="00A76791">
              <w:pPr>
                <w:rPr>
                  <w:b/>
                  <w:bCs/>
                </w:rPr>
              </w:pPr>
              <w:r>
                <w:rPr>
                  <w:b/>
                  <w:bCs/>
                </w:rPr>
                <w:fldChar w:fldCharType="end"/>
              </w:r>
            </w:p>
          </w:sdtContent>
        </w:sdt>
        <w:p w14:paraId="09E33363" w14:textId="237C7603" w:rsidR="00440DE5" w:rsidRDefault="00000000" w:rsidP="00D85BA3">
          <w:pPr>
            <w:sectPr w:rsidR="00440DE5" w:rsidSect="00D60544">
              <w:type w:val="continuous"/>
              <w:pgSz w:w="11906" w:h="16838"/>
              <w:pgMar w:top="1417" w:right="1417" w:bottom="1417" w:left="1417" w:header="708" w:footer="708" w:gutter="0"/>
              <w:pgNumType w:start="1"/>
              <w:cols w:space="708"/>
              <w:docGrid w:linePitch="360"/>
            </w:sectPr>
          </w:pPr>
        </w:p>
      </w:sdtContent>
    </w:sdt>
    <w:p w14:paraId="6C3709FF" w14:textId="77777777" w:rsidR="00440DE5" w:rsidRDefault="00440DE5" w:rsidP="00440DE5">
      <w:pPr>
        <w:pStyle w:val="Nadpisplohy"/>
      </w:pPr>
      <w:bookmarkStart w:id="84" w:name="_Toc86047607"/>
      <w:bookmarkStart w:id="85" w:name="_Toc86055214"/>
      <w:bookmarkStart w:id="86" w:name="_Toc129721754"/>
      <w:r>
        <w:lastRenderedPageBreak/>
        <w:t>Seznam přiložených souborů</w:t>
      </w:r>
      <w:bookmarkEnd w:id="84"/>
      <w:bookmarkEnd w:id="85"/>
      <w:bookmarkEnd w:id="86"/>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C9E6" w14:textId="77777777" w:rsidR="00930364" w:rsidRDefault="00930364" w:rsidP="00A758D8">
      <w:pPr>
        <w:spacing w:line="240" w:lineRule="auto"/>
      </w:pPr>
      <w:r>
        <w:separator/>
      </w:r>
    </w:p>
  </w:endnote>
  <w:endnote w:type="continuationSeparator" w:id="0">
    <w:p w14:paraId="45A922D8" w14:textId="77777777" w:rsidR="00930364" w:rsidRDefault="00930364"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1A42A" w14:textId="77777777" w:rsidR="00930364" w:rsidRDefault="00930364" w:rsidP="00A758D8">
      <w:pPr>
        <w:spacing w:line="240" w:lineRule="auto"/>
      </w:pPr>
      <w:r>
        <w:separator/>
      </w:r>
    </w:p>
  </w:footnote>
  <w:footnote w:type="continuationSeparator" w:id="0">
    <w:p w14:paraId="37C255D9" w14:textId="77777777" w:rsidR="00930364" w:rsidRDefault="00930364" w:rsidP="00A758D8">
      <w:pPr>
        <w:spacing w:line="240" w:lineRule="auto"/>
      </w:pPr>
      <w:r>
        <w:continuationSeparator/>
      </w:r>
    </w:p>
  </w:footnote>
  <w:footnote w:id="1">
    <w:p w14:paraId="484C5197" w14:textId="6CFC96C9" w:rsidR="001E0382" w:rsidRDefault="001E0382" w:rsidP="001E0382">
      <w:pPr>
        <w:pStyle w:val="Textpoznpodarou"/>
      </w:pPr>
      <w:r>
        <w:rPr>
          <w:rStyle w:val="Znakapoznpodarou"/>
        </w:rPr>
        <w:footnoteRef/>
      </w:r>
      <w:r>
        <w:t xml:space="preserve"> Jednotlivými koncepty a syntaxem jazyka Rust se ve své práci </w:t>
      </w:r>
      <w:r w:rsidR="007B6D60">
        <w:t>nezabývám</w:t>
      </w:r>
      <w:r>
        <w:t>, takže pokud byste se chtěli o Rustu dozvědět víc a třeba si v něm i zkusit napsat vlastní program, určitě bych pro začátek doporučil e</w:t>
      </w:r>
      <w:r w:rsidR="004679B6">
        <w:t>-</w:t>
      </w:r>
      <w:r>
        <w:t>knihu Rust book</w:t>
      </w:r>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A76791">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engine bude jedinou částí herního enginu,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World space je náš 3D svět do kterého jsme si umístili nějaké objekty. Oproti tomu view space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shaderů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Trait v Rustu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4AFF3930"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p w14:paraId="3C41CD64" w14:textId="77777777" w:rsidR="00A57B03" w:rsidRDefault="00A57B03" w:rsidP="00AE4A57">
      <w:pPr>
        <w:pStyle w:val="Textpoznpodarou"/>
      </w:pPr>
    </w:p>
  </w:footnote>
  <w:footnote w:id="11">
    <w:p w14:paraId="1FA61B07" w14:textId="7D4AF943" w:rsidR="0097727B" w:rsidRDefault="0097727B">
      <w:pPr>
        <w:pStyle w:val="Textpoznpodarou"/>
      </w:pPr>
      <w:r>
        <w:rPr>
          <w:rStyle w:val="Znakapoznpodarou"/>
        </w:rPr>
        <w:footnoteRef/>
      </w:r>
      <w:r>
        <w:t xml:space="preserve"> Instancované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r>
        <w:rPr>
          <w:i/>
          <w:iCs/>
        </w:rPr>
        <w:t>multi_draw_indirect</w:t>
      </w:r>
      <w:r>
        <w:t xml:space="preserve"> </w:t>
      </w:r>
      <w:r w:rsidR="009D1855">
        <w:t xml:space="preserve">chovat </w:t>
      </w:r>
      <w:r>
        <w:t>stejně</w:t>
      </w:r>
      <w:r w:rsidR="00C33057">
        <w:t>,</w:t>
      </w:r>
      <w:r>
        <w:t xml:space="preserve"> jako kdybychom spustili </w:t>
      </w:r>
      <w:r w:rsidR="00DB6D37">
        <w:t>kýžený</w:t>
      </w:r>
      <w:r>
        <w:t xml:space="preserve"> počet indirect draw callů,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000000" w:rsidP="00701D3F">
      <w:pPr>
        <w:pStyle w:val="Textpoznpodarou"/>
      </w:pPr>
      <w:hyperlink r:id="rId1" w:anchor="memory-layouts" w:history="1">
        <w:r w:rsidR="00C16E81"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r>
        <w:rPr>
          <w:i/>
          <w:iCs/>
        </w:rPr>
        <w:t>shapes::merge_index_vertex_data</w:t>
      </w:r>
      <w:r>
        <w:t>.</w:t>
      </w:r>
    </w:p>
  </w:footnote>
  <w:footnote w:id="16">
    <w:p w14:paraId="6041F0A6" w14:textId="7358F781" w:rsidR="00BC2965" w:rsidRDefault="00BC2965">
      <w:pPr>
        <w:pStyle w:val="Textpoznpodarou"/>
      </w:pPr>
      <w:r>
        <w:rPr>
          <w:rStyle w:val="Znakapoznpodarou"/>
        </w:rPr>
        <w:footnoteRef/>
      </w:r>
      <w:r>
        <w:t xml:space="preserve"> Jako inspiraci</w:t>
      </w:r>
      <w:r w:rsidR="00C40AD4">
        <w:t xml:space="preserve"> pro oba efekty jsem použil článek uvedený ve zdrojích.</w:t>
      </w:r>
      <w:r w:rsidR="00AB2E25">
        <w:t xml:space="preserve"> </w:t>
      </w:r>
      <w:sdt>
        <w:sdtPr>
          <w:id w:val="-2102168024"/>
          <w:citation/>
        </w:sdtPr>
        <w:sdtContent>
          <w:r w:rsidR="00AB2E25">
            <w:fldChar w:fldCharType="begin"/>
          </w:r>
          <w:r w:rsidR="00AB2E25">
            <w:instrText xml:space="preserve"> CITATION Min21 \l 1029 </w:instrText>
          </w:r>
          <w:r w:rsidR="00AB2E25">
            <w:fldChar w:fldCharType="separate"/>
          </w:r>
          <w:r w:rsidR="00AB2E25">
            <w:rPr>
              <w:noProof/>
            </w:rPr>
            <w:t>(16)</w:t>
          </w:r>
          <w:r w:rsidR="00AB2E25">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5B31C8D"/>
    <w:multiLevelType w:val="hybridMultilevel"/>
    <w:tmpl w:val="EFBEF0C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2"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3"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3"/>
  </w:num>
  <w:num w:numId="41" w16cid:durableId="1834564885">
    <w:abstractNumId w:val="15"/>
  </w:num>
  <w:num w:numId="42" w16cid:durableId="87388429">
    <w:abstractNumId w:val="36"/>
  </w:num>
  <w:num w:numId="43" w16cid:durableId="931663019">
    <w:abstractNumId w:val="16"/>
  </w:num>
  <w:num w:numId="44" w16cid:durableId="1640186199">
    <w:abstractNumId w:val="42"/>
  </w:num>
  <w:num w:numId="45" w16cid:durableId="1082409384">
    <w:abstractNumId w:val="14"/>
  </w:num>
  <w:num w:numId="46" w16cid:durableId="2949932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601"/>
    <w:rsid w:val="00006334"/>
    <w:rsid w:val="00010406"/>
    <w:rsid w:val="00010B14"/>
    <w:rsid w:val="00011D8A"/>
    <w:rsid w:val="00014FC1"/>
    <w:rsid w:val="00016270"/>
    <w:rsid w:val="00017CCD"/>
    <w:rsid w:val="00021C75"/>
    <w:rsid w:val="00022840"/>
    <w:rsid w:val="00022CFD"/>
    <w:rsid w:val="000248EF"/>
    <w:rsid w:val="0002695B"/>
    <w:rsid w:val="000274E3"/>
    <w:rsid w:val="00027AAD"/>
    <w:rsid w:val="00030717"/>
    <w:rsid w:val="000316FC"/>
    <w:rsid w:val="000365ED"/>
    <w:rsid w:val="00037F1E"/>
    <w:rsid w:val="000436A8"/>
    <w:rsid w:val="00044466"/>
    <w:rsid w:val="00044999"/>
    <w:rsid w:val="00046AE3"/>
    <w:rsid w:val="00047C42"/>
    <w:rsid w:val="0005058B"/>
    <w:rsid w:val="00051428"/>
    <w:rsid w:val="00051F96"/>
    <w:rsid w:val="000529D3"/>
    <w:rsid w:val="0005313E"/>
    <w:rsid w:val="00054008"/>
    <w:rsid w:val="00054F15"/>
    <w:rsid w:val="00055334"/>
    <w:rsid w:val="0005628D"/>
    <w:rsid w:val="00061DFE"/>
    <w:rsid w:val="000633F2"/>
    <w:rsid w:val="00071F3F"/>
    <w:rsid w:val="00072D3A"/>
    <w:rsid w:val="00074380"/>
    <w:rsid w:val="000765C4"/>
    <w:rsid w:val="0008044E"/>
    <w:rsid w:val="0008084B"/>
    <w:rsid w:val="00080E45"/>
    <w:rsid w:val="00081B32"/>
    <w:rsid w:val="00084737"/>
    <w:rsid w:val="00084CE7"/>
    <w:rsid w:val="00084EEF"/>
    <w:rsid w:val="00092A78"/>
    <w:rsid w:val="000933D6"/>
    <w:rsid w:val="00093C0A"/>
    <w:rsid w:val="000943F8"/>
    <w:rsid w:val="0009446D"/>
    <w:rsid w:val="000A0EF4"/>
    <w:rsid w:val="000A4AAD"/>
    <w:rsid w:val="000B21B4"/>
    <w:rsid w:val="000B2A85"/>
    <w:rsid w:val="000B3792"/>
    <w:rsid w:val="000B37CC"/>
    <w:rsid w:val="000B613C"/>
    <w:rsid w:val="000B7D43"/>
    <w:rsid w:val="000C1FAD"/>
    <w:rsid w:val="000C3437"/>
    <w:rsid w:val="000C4A37"/>
    <w:rsid w:val="000C5A22"/>
    <w:rsid w:val="000C6A87"/>
    <w:rsid w:val="000D01B4"/>
    <w:rsid w:val="000D1709"/>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1008A5"/>
    <w:rsid w:val="0010158F"/>
    <w:rsid w:val="00103E2B"/>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50A0"/>
    <w:rsid w:val="00125DEF"/>
    <w:rsid w:val="001260B1"/>
    <w:rsid w:val="001268EF"/>
    <w:rsid w:val="00127C21"/>
    <w:rsid w:val="00131CF7"/>
    <w:rsid w:val="00131E0A"/>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47394"/>
    <w:rsid w:val="00150D1C"/>
    <w:rsid w:val="001527D3"/>
    <w:rsid w:val="00153B56"/>
    <w:rsid w:val="00153E79"/>
    <w:rsid w:val="00157CC9"/>
    <w:rsid w:val="001609E6"/>
    <w:rsid w:val="001622A7"/>
    <w:rsid w:val="00163037"/>
    <w:rsid w:val="00166963"/>
    <w:rsid w:val="001709AA"/>
    <w:rsid w:val="0017187B"/>
    <w:rsid w:val="00175AC3"/>
    <w:rsid w:val="00177032"/>
    <w:rsid w:val="001812B1"/>
    <w:rsid w:val="00181410"/>
    <w:rsid w:val="00181791"/>
    <w:rsid w:val="00181EE8"/>
    <w:rsid w:val="001860A3"/>
    <w:rsid w:val="001876D5"/>
    <w:rsid w:val="0019024F"/>
    <w:rsid w:val="00193010"/>
    <w:rsid w:val="001956B2"/>
    <w:rsid w:val="00196970"/>
    <w:rsid w:val="001A0603"/>
    <w:rsid w:val="001A0C0C"/>
    <w:rsid w:val="001A4C40"/>
    <w:rsid w:val="001A4DD4"/>
    <w:rsid w:val="001A5B16"/>
    <w:rsid w:val="001A71FA"/>
    <w:rsid w:val="001A75C5"/>
    <w:rsid w:val="001B178F"/>
    <w:rsid w:val="001B497C"/>
    <w:rsid w:val="001B58E5"/>
    <w:rsid w:val="001B5A79"/>
    <w:rsid w:val="001B672C"/>
    <w:rsid w:val="001C0455"/>
    <w:rsid w:val="001D2AD6"/>
    <w:rsid w:val="001D380E"/>
    <w:rsid w:val="001D3DAD"/>
    <w:rsid w:val="001D40AB"/>
    <w:rsid w:val="001D4A0E"/>
    <w:rsid w:val="001D4BE4"/>
    <w:rsid w:val="001D5A8B"/>
    <w:rsid w:val="001D7434"/>
    <w:rsid w:val="001D74D5"/>
    <w:rsid w:val="001E02C9"/>
    <w:rsid w:val="001E0382"/>
    <w:rsid w:val="001E0F70"/>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58B0"/>
    <w:rsid w:val="002168CD"/>
    <w:rsid w:val="00220A99"/>
    <w:rsid w:val="00221507"/>
    <w:rsid w:val="00221720"/>
    <w:rsid w:val="00223178"/>
    <w:rsid w:val="00224C37"/>
    <w:rsid w:val="00225E2A"/>
    <w:rsid w:val="00227C51"/>
    <w:rsid w:val="00227FC6"/>
    <w:rsid w:val="00233FC7"/>
    <w:rsid w:val="0023432B"/>
    <w:rsid w:val="00234FFD"/>
    <w:rsid w:val="00235C7B"/>
    <w:rsid w:val="00236BCF"/>
    <w:rsid w:val="00237A16"/>
    <w:rsid w:val="00237AAD"/>
    <w:rsid w:val="0024289C"/>
    <w:rsid w:val="00243CAF"/>
    <w:rsid w:val="00250B59"/>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1173"/>
    <w:rsid w:val="00282B68"/>
    <w:rsid w:val="00282BA6"/>
    <w:rsid w:val="002839C8"/>
    <w:rsid w:val="00285A76"/>
    <w:rsid w:val="00287C5B"/>
    <w:rsid w:val="00294E58"/>
    <w:rsid w:val="00296223"/>
    <w:rsid w:val="0029657D"/>
    <w:rsid w:val="002A1068"/>
    <w:rsid w:val="002A2932"/>
    <w:rsid w:val="002A47A3"/>
    <w:rsid w:val="002B133B"/>
    <w:rsid w:val="002B2FF7"/>
    <w:rsid w:val="002B3A3B"/>
    <w:rsid w:val="002C04E8"/>
    <w:rsid w:val="002C2C5F"/>
    <w:rsid w:val="002C2FD8"/>
    <w:rsid w:val="002C6445"/>
    <w:rsid w:val="002D0B2F"/>
    <w:rsid w:val="002D32B9"/>
    <w:rsid w:val="002D3496"/>
    <w:rsid w:val="002D5BFE"/>
    <w:rsid w:val="002D5D22"/>
    <w:rsid w:val="002D6DAE"/>
    <w:rsid w:val="002D78A6"/>
    <w:rsid w:val="002E0400"/>
    <w:rsid w:val="002E15F6"/>
    <w:rsid w:val="002E1D96"/>
    <w:rsid w:val="002E2379"/>
    <w:rsid w:val="002E4EBB"/>
    <w:rsid w:val="002F0811"/>
    <w:rsid w:val="002F261A"/>
    <w:rsid w:val="002F36CB"/>
    <w:rsid w:val="002F36E0"/>
    <w:rsid w:val="002F4C3F"/>
    <w:rsid w:val="002F5B7D"/>
    <w:rsid w:val="002F697E"/>
    <w:rsid w:val="002F6CEC"/>
    <w:rsid w:val="002F79B3"/>
    <w:rsid w:val="003005EE"/>
    <w:rsid w:val="003012E3"/>
    <w:rsid w:val="003024D8"/>
    <w:rsid w:val="00303573"/>
    <w:rsid w:val="003049BA"/>
    <w:rsid w:val="003052C7"/>
    <w:rsid w:val="00306106"/>
    <w:rsid w:val="00306190"/>
    <w:rsid w:val="00306A74"/>
    <w:rsid w:val="00306B45"/>
    <w:rsid w:val="0030754B"/>
    <w:rsid w:val="00311BBB"/>
    <w:rsid w:val="003147FC"/>
    <w:rsid w:val="0031742C"/>
    <w:rsid w:val="0032173F"/>
    <w:rsid w:val="0032175C"/>
    <w:rsid w:val="00321CE3"/>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7707"/>
    <w:rsid w:val="00387FC0"/>
    <w:rsid w:val="003908DD"/>
    <w:rsid w:val="00394209"/>
    <w:rsid w:val="00394D8A"/>
    <w:rsid w:val="003A2719"/>
    <w:rsid w:val="003A4217"/>
    <w:rsid w:val="003A4F72"/>
    <w:rsid w:val="003A5E98"/>
    <w:rsid w:val="003A6D5A"/>
    <w:rsid w:val="003B01AF"/>
    <w:rsid w:val="003B17E4"/>
    <w:rsid w:val="003B3228"/>
    <w:rsid w:val="003B5166"/>
    <w:rsid w:val="003B51AD"/>
    <w:rsid w:val="003B58C2"/>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3966"/>
    <w:rsid w:val="00425D9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B45"/>
    <w:rsid w:val="00480119"/>
    <w:rsid w:val="00481C55"/>
    <w:rsid w:val="00483099"/>
    <w:rsid w:val="00483348"/>
    <w:rsid w:val="0048640D"/>
    <w:rsid w:val="0048674E"/>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D063A"/>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F2D14"/>
    <w:rsid w:val="004F4D94"/>
    <w:rsid w:val="004F5586"/>
    <w:rsid w:val="004F6EA5"/>
    <w:rsid w:val="004F75F5"/>
    <w:rsid w:val="00500235"/>
    <w:rsid w:val="005013A1"/>
    <w:rsid w:val="00502489"/>
    <w:rsid w:val="00504A0B"/>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6638"/>
    <w:rsid w:val="00536A99"/>
    <w:rsid w:val="005375DD"/>
    <w:rsid w:val="0054146E"/>
    <w:rsid w:val="00542FF0"/>
    <w:rsid w:val="0054523D"/>
    <w:rsid w:val="005459B7"/>
    <w:rsid w:val="0055021B"/>
    <w:rsid w:val="00551B23"/>
    <w:rsid w:val="00551E17"/>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1DD3"/>
    <w:rsid w:val="00592269"/>
    <w:rsid w:val="005933DB"/>
    <w:rsid w:val="00594FAB"/>
    <w:rsid w:val="005975C0"/>
    <w:rsid w:val="005A00F2"/>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1C0D"/>
    <w:rsid w:val="005E2466"/>
    <w:rsid w:val="005E38A9"/>
    <w:rsid w:val="005E71CA"/>
    <w:rsid w:val="005E7CC1"/>
    <w:rsid w:val="005F0400"/>
    <w:rsid w:val="005F1401"/>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290F"/>
    <w:rsid w:val="00652E4F"/>
    <w:rsid w:val="00656363"/>
    <w:rsid w:val="006577B6"/>
    <w:rsid w:val="00661DBD"/>
    <w:rsid w:val="00662698"/>
    <w:rsid w:val="00670326"/>
    <w:rsid w:val="00670E4A"/>
    <w:rsid w:val="00671109"/>
    <w:rsid w:val="00672F93"/>
    <w:rsid w:val="00674628"/>
    <w:rsid w:val="006803EF"/>
    <w:rsid w:val="0068064C"/>
    <w:rsid w:val="00682DFF"/>
    <w:rsid w:val="00684E47"/>
    <w:rsid w:val="00687C3D"/>
    <w:rsid w:val="00691268"/>
    <w:rsid w:val="006924A4"/>
    <w:rsid w:val="00692FAA"/>
    <w:rsid w:val="00692FC3"/>
    <w:rsid w:val="0069416E"/>
    <w:rsid w:val="0069775A"/>
    <w:rsid w:val="00697C3F"/>
    <w:rsid w:val="006A2216"/>
    <w:rsid w:val="006A77D1"/>
    <w:rsid w:val="006A7AD6"/>
    <w:rsid w:val="006B0903"/>
    <w:rsid w:val="006B1509"/>
    <w:rsid w:val="006B242E"/>
    <w:rsid w:val="006B2DD5"/>
    <w:rsid w:val="006B3DD5"/>
    <w:rsid w:val="006B562E"/>
    <w:rsid w:val="006B5C1F"/>
    <w:rsid w:val="006B6CA1"/>
    <w:rsid w:val="006B7395"/>
    <w:rsid w:val="006B75A6"/>
    <w:rsid w:val="006C17C5"/>
    <w:rsid w:val="006C2DFE"/>
    <w:rsid w:val="006C34A5"/>
    <w:rsid w:val="006C5326"/>
    <w:rsid w:val="006C6952"/>
    <w:rsid w:val="006D0006"/>
    <w:rsid w:val="006D3825"/>
    <w:rsid w:val="006D674A"/>
    <w:rsid w:val="006D71E7"/>
    <w:rsid w:val="006D7D02"/>
    <w:rsid w:val="006E3231"/>
    <w:rsid w:val="006E3AA9"/>
    <w:rsid w:val="006E3EC5"/>
    <w:rsid w:val="006E6614"/>
    <w:rsid w:val="006F0AFB"/>
    <w:rsid w:val="006F1DA8"/>
    <w:rsid w:val="006F3E2A"/>
    <w:rsid w:val="006F508F"/>
    <w:rsid w:val="006F52AE"/>
    <w:rsid w:val="006F6768"/>
    <w:rsid w:val="007000F9"/>
    <w:rsid w:val="007002F9"/>
    <w:rsid w:val="00700990"/>
    <w:rsid w:val="00701D3F"/>
    <w:rsid w:val="00703347"/>
    <w:rsid w:val="00707835"/>
    <w:rsid w:val="0071046C"/>
    <w:rsid w:val="00712865"/>
    <w:rsid w:val="007146B2"/>
    <w:rsid w:val="007172C1"/>
    <w:rsid w:val="0071738E"/>
    <w:rsid w:val="00721973"/>
    <w:rsid w:val="00721D60"/>
    <w:rsid w:val="00722854"/>
    <w:rsid w:val="00724210"/>
    <w:rsid w:val="00724229"/>
    <w:rsid w:val="00724724"/>
    <w:rsid w:val="00724CE5"/>
    <w:rsid w:val="00724FAB"/>
    <w:rsid w:val="007321E1"/>
    <w:rsid w:val="007346C6"/>
    <w:rsid w:val="007369FF"/>
    <w:rsid w:val="00736CE9"/>
    <w:rsid w:val="00737716"/>
    <w:rsid w:val="0074097B"/>
    <w:rsid w:val="00740F2B"/>
    <w:rsid w:val="00741693"/>
    <w:rsid w:val="007419B7"/>
    <w:rsid w:val="007430FA"/>
    <w:rsid w:val="00744B41"/>
    <w:rsid w:val="00744E1B"/>
    <w:rsid w:val="00745D8D"/>
    <w:rsid w:val="007464D2"/>
    <w:rsid w:val="00746C82"/>
    <w:rsid w:val="0074722F"/>
    <w:rsid w:val="00752BEB"/>
    <w:rsid w:val="00752D09"/>
    <w:rsid w:val="00753CDD"/>
    <w:rsid w:val="00755B96"/>
    <w:rsid w:val="00755EEE"/>
    <w:rsid w:val="00755F57"/>
    <w:rsid w:val="00760100"/>
    <w:rsid w:val="00761B7E"/>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AFC"/>
    <w:rsid w:val="007875DA"/>
    <w:rsid w:val="00787676"/>
    <w:rsid w:val="00793ED1"/>
    <w:rsid w:val="0079671A"/>
    <w:rsid w:val="00797FF0"/>
    <w:rsid w:val="007B4D44"/>
    <w:rsid w:val="007B565D"/>
    <w:rsid w:val="007B658C"/>
    <w:rsid w:val="007B6951"/>
    <w:rsid w:val="007B6BC7"/>
    <w:rsid w:val="007B6D60"/>
    <w:rsid w:val="007B6FC7"/>
    <w:rsid w:val="007C3368"/>
    <w:rsid w:val="007C4022"/>
    <w:rsid w:val="007C5028"/>
    <w:rsid w:val="007C5F5C"/>
    <w:rsid w:val="007C7ADD"/>
    <w:rsid w:val="007D039B"/>
    <w:rsid w:val="007D13DD"/>
    <w:rsid w:val="007D19E0"/>
    <w:rsid w:val="007D2E3E"/>
    <w:rsid w:val="007D3664"/>
    <w:rsid w:val="007D412A"/>
    <w:rsid w:val="007D4933"/>
    <w:rsid w:val="007D58E0"/>
    <w:rsid w:val="007D7F35"/>
    <w:rsid w:val="007E10CA"/>
    <w:rsid w:val="007E1388"/>
    <w:rsid w:val="007E1916"/>
    <w:rsid w:val="007E1B60"/>
    <w:rsid w:val="007E1DC4"/>
    <w:rsid w:val="007E22A5"/>
    <w:rsid w:val="007E58E5"/>
    <w:rsid w:val="007F20D9"/>
    <w:rsid w:val="007F3291"/>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27711"/>
    <w:rsid w:val="00830ECB"/>
    <w:rsid w:val="008337D9"/>
    <w:rsid w:val="00834091"/>
    <w:rsid w:val="008342D1"/>
    <w:rsid w:val="00834DE0"/>
    <w:rsid w:val="00836442"/>
    <w:rsid w:val="00837047"/>
    <w:rsid w:val="008378DD"/>
    <w:rsid w:val="008429E0"/>
    <w:rsid w:val="00843137"/>
    <w:rsid w:val="00843BD3"/>
    <w:rsid w:val="008440F5"/>
    <w:rsid w:val="00846270"/>
    <w:rsid w:val="00846EE3"/>
    <w:rsid w:val="00851060"/>
    <w:rsid w:val="0085170D"/>
    <w:rsid w:val="008532E1"/>
    <w:rsid w:val="00854482"/>
    <w:rsid w:val="00854B8A"/>
    <w:rsid w:val="0085593C"/>
    <w:rsid w:val="008563E9"/>
    <w:rsid w:val="00860B28"/>
    <w:rsid w:val="00862333"/>
    <w:rsid w:val="00862600"/>
    <w:rsid w:val="008630C3"/>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38BF"/>
    <w:rsid w:val="008C550C"/>
    <w:rsid w:val="008C5522"/>
    <w:rsid w:val="008C7311"/>
    <w:rsid w:val="008C79CA"/>
    <w:rsid w:val="008D0CEB"/>
    <w:rsid w:val="008D1BB0"/>
    <w:rsid w:val="008D1C17"/>
    <w:rsid w:val="008D3BC9"/>
    <w:rsid w:val="008D4584"/>
    <w:rsid w:val="008D4E0F"/>
    <w:rsid w:val="008D5509"/>
    <w:rsid w:val="008D60E4"/>
    <w:rsid w:val="008E3DB7"/>
    <w:rsid w:val="008E4E9B"/>
    <w:rsid w:val="008F50DE"/>
    <w:rsid w:val="008F5264"/>
    <w:rsid w:val="008F6157"/>
    <w:rsid w:val="008F651A"/>
    <w:rsid w:val="0090155E"/>
    <w:rsid w:val="00906A36"/>
    <w:rsid w:val="00907092"/>
    <w:rsid w:val="009079C7"/>
    <w:rsid w:val="00907FB6"/>
    <w:rsid w:val="0091000A"/>
    <w:rsid w:val="009104A1"/>
    <w:rsid w:val="00910F8E"/>
    <w:rsid w:val="00912DE8"/>
    <w:rsid w:val="0091368E"/>
    <w:rsid w:val="0091622B"/>
    <w:rsid w:val="00917DC1"/>
    <w:rsid w:val="00920868"/>
    <w:rsid w:val="009219D2"/>
    <w:rsid w:val="009222BB"/>
    <w:rsid w:val="009222E5"/>
    <w:rsid w:val="00923A79"/>
    <w:rsid w:val="009262EB"/>
    <w:rsid w:val="0092633B"/>
    <w:rsid w:val="0092658C"/>
    <w:rsid w:val="009267A6"/>
    <w:rsid w:val="009273B8"/>
    <w:rsid w:val="00930364"/>
    <w:rsid w:val="00930953"/>
    <w:rsid w:val="00931F9D"/>
    <w:rsid w:val="009321B5"/>
    <w:rsid w:val="00932E4C"/>
    <w:rsid w:val="0093301B"/>
    <w:rsid w:val="00933AA8"/>
    <w:rsid w:val="0093508C"/>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34BE"/>
    <w:rsid w:val="009741B9"/>
    <w:rsid w:val="0097727B"/>
    <w:rsid w:val="009779BD"/>
    <w:rsid w:val="009802CD"/>
    <w:rsid w:val="00980703"/>
    <w:rsid w:val="0098487A"/>
    <w:rsid w:val="0098748E"/>
    <w:rsid w:val="00987EDA"/>
    <w:rsid w:val="00991F3C"/>
    <w:rsid w:val="009920FF"/>
    <w:rsid w:val="00992AA2"/>
    <w:rsid w:val="00992D06"/>
    <w:rsid w:val="00995068"/>
    <w:rsid w:val="009A138B"/>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41FC"/>
    <w:rsid w:val="00A15904"/>
    <w:rsid w:val="00A16F8B"/>
    <w:rsid w:val="00A22260"/>
    <w:rsid w:val="00A22452"/>
    <w:rsid w:val="00A27F24"/>
    <w:rsid w:val="00A31B0B"/>
    <w:rsid w:val="00A343CF"/>
    <w:rsid w:val="00A3635F"/>
    <w:rsid w:val="00A36B40"/>
    <w:rsid w:val="00A372D2"/>
    <w:rsid w:val="00A373E4"/>
    <w:rsid w:val="00A37636"/>
    <w:rsid w:val="00A37971"/>
    <w:rsid w:val="00A37A90"/>
    <w:rsid w:val="00A37EAD"/>
    <w:rsid w:val="00A4072C"/>
    <w:rsid w:val="00A410C9"/>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B03"/>
    <w:rsid w:val="00A57C86"/>
    <w:rsid w:val="00A613C2"/>
    <w:rsid w:val="00A6291E"/>
    <w:rsid w:val="00A63F14"/>
    <w:rsid w:val="00A64299"/>
    <w:rsid w:val="00A651FD"/>
    <w:rsid w:val="00A70B3D"/>
    <w:rsid w:val="00A734A8"/>
    <w:rsid w:val="00A74FDC"/>
    <w:rsid w:val="00A758D8"/>
    <w:rsid w:val="00A7676E"/>
    <w:rsid w:val="00A76791"/>
    <w:rsid w:val="00A769A5"/>
    <w:rsid w:val="00A77DE9"/>
    <w:rsid w:val="00A80419"/>
    <w:rsid w:val="00A83797"/>
    <w:rsid w:val="00A83CE8"/>
    <w:rsid w:val="00A8432A"/>
    <w:rsid w:val="00A85EF5"/>
    <w:rsid w:val="00A8789E"/>
    <w:rsid w:val="00A924A0"/>
    <w:rsid w:val="00A94452"/>
    <w:rsid w:val="00A956EE"/>
    <w:rsid w:val="00AA01D0"/>
    <w:rsid w:val="00AA04F9"/>
    <w:rsid w:val="00AA191C"/>
    <w:rsid w:val="00AA316A"/>
    <w:rsid w:val="00AA6A6D"/>
    <w:rsid w:val="00AA7E5F"/>
    <w:rsid w:val="00AB2E25"/>
    <w:rsid w:val="00AB3A57"/>
    <w:rsid w:val="00AB4EC9"/>
    <w:rsid w:val="00AB5F6F"/>
    <w:rsid w:val="00AB6A25"/>
    <w:rsid w:val="00AB6AAE"/>
    <w:rsid w:val="00AB72EE"/>
    <w:rsid w:val="00AC30A8"/>
    <w:rsid w:val="00AC3CA0"/>
    <w:rsid w:val="00AC4244"/>
    <w:rsid w:val="00AD2DD3"/>
    <w:rsid w:val="00AD3155"/>
    <w:rsid w:val="00AD583D"/>
    <w:rsid w:val="00AD7086"/>
    <w:rsid w:val="00AE0889"/>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4E3F"/>
    <w:rsid w:val="00B151DB"/>
    <w:rsid w:val="00B16D3B"/>
    <w:rsid w:val="00B20326"/>
    <w:rsid w:val="00B20E15"/>
    <w:rsid w:val="00B21705"/>
    <w:rsid w:val="00B2251F"/>
    <w:rsid w:val="00B2255D"/>
    <w:rsid w:val="00B261F2"/>
    <w:rsid w:val="00B26F56"/>
    <w:rsid w:val="00B31CE9"/>
    <w:rsid w:val="00B35C19"/>
    <w:rsid w:val="00B364EE"/>
    <w:rsid w:val="00B4346D"/>
    <w:rsid w:val="00B4487F"/>
    <w:rsid w:val="00B4604C"/>
    <w:rsid w:val="00B510D9"/>
    <w:rsid w:val="00B513EF"/>
    <w:rsid w:val="00B519E8"/>
    <w:rsid w:val="00B51EF9"/>
    <w:rsid w:val="00B54D4D"/>
    <w:rsid w:val="00B616AE"/>
    <w:rsid w:val="00B62029"/>
    <w:rsid w:val="00B63033"/>
    <w:rsid w:val="00B637E8"/>
    <w:rsid w:val="00B638E9"/>
    <w:rsid w:val="00B6444D"/>
    <w:rsid w:val="00B75819"/>
    <w:rsid w:val="00B76ECE"/>
    <w:rsid w:val="00B81DD4"/>
    <w:rsid w:val="00B82AA2"/>
    <w:rsid w:val="00B830EC"/>
    <w:rsid w:val="00B83F4C"/>
    <w:rsid w:val="00B84E8E"/>
    <w:rsid w:val="00B909A6"/>
    <w:rsid w:val="00B92CF0"/>
    <w:rsid w:val="00B9317C"/>
    <w:rsid w:val="00B945E9"/>
    <w:rsid w:val="00BA1DFC"/>
    <w:rsid w:val="00BA1FE1"/>
    <w:rsid w:val="00BA365E"/>
    <w:rsid w:val="00BA43EF"/>
    <w:rsid w:val="00BA452F"/>
    <w:rsid w:val="00BA4BB0"/>
    <w:rsid w:val="00BB31C9"/>
    <w:rsid w:val="00BB3A3D"/>
    <w:rsid w:val="00BB3CA9"/>
    <w:rsid w:val="00BB42ED"/>
    <w:rsid w:val="00BB5349"/>
    <w:rsid w:val="00BC056B"/>
    <w:rsid w:val="00BC1A00"/>
    <w:rsid w:val="00BC263C"/>
    <w:rsid w:val="00BC2965"/>
    <w:rsid w:val="00BC2D26"/>
    <w:rsid w:val="00BC3F52"/>
    <w:rsid w:val="00BC49C8"/>
    <w:rsid w:val="00BC4FFD"/>
    <w:rsid w:val="00BC5ECB"/>
    <w:rsid w:val="00BD091E"/>
    <w:rsid w:val="00BD18BB"/>
    <w:rsid w:val="00BD3B45"/>
    <w:rsid w:val="00BD6405"/>
    <w:rsid w:val="00BE01B2"/>
    <w:rsid w:val="00BE1707"/>
    <w:rsid w:val="00BE3387"/>
    <w:rsid w:val="00BE3B57"/>
    <w:rsid w:val="00BE74BB"/>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024B"/>
    <w:rsid w:val="00C222A0"/>
    <w:rsid w:val="00C24086"/>
    <w:rsid w:val="00C25C76"/>
    <w:rsid w:val="00C328B3"/>
    <w:rsid w:val="00C33057"/>
    <w:rsid w:val="00C34C2F"/>
    <w:rsid w:val="00C34F04"/>
    <w:rsid w:val="00C35A62"/>
    <w:rsid w:val="00C35AE7"/>
    <w:rsid w:val="00C36B84"/>
    <w:rsid w:val="00C40AD4"/>
    <w:rsid w:val="00C42BFE"/>
    <w:rsid w:val="00C43FDB"/>
    <w:rsid w:val="00C44315"/>
    <w:rsid w:val="00C45125"/>
    <w:rsid w:val="00C46746"/>
    <w:rsid w:val="00C4742E"/>
    <w:rsid w:val="00C47582"/>
    <w:rsid w:val="00C51416"/>
    <w:rsid w:val="00C51F46"/>
    <w:rsid w:val="00C5233C"/>
    <w:rsid w:val="00C525A3"/>
    <w:rsid w:val="00C537F7"/>
    <w:rsid w:val="00C54C50"/>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767BA"/>
    <w:rsid w:val="00C81180"/>
    <w:rsid w:val="00C83245"/>
    <w:rsid w:val="00C83F46"/>
    <w:rsid w:val="00C90749"/>
    <w:rsid w:val="00C910BC"/>
    <w:rsid w:val="00C923EB"/>
    <w:rsid w:val="00C94BEA"/>
    <w:rsid w:val="00C955CE"/>
    <w:rsid w:val="00CA0180"/>
    <w:rsid w:val="00CA028D"/>
    <w:rsid w:val="00CA12CF"/>
    <w:rsid w:val="00CA404C"/>
    <w:rsid w:val="00CA506C"/>
    <w:rsid w:val="00CB223F"/>
    <w:rsid w:val="00CB3F6E"/>
    <w:rsid w:val="00CB5989"/>
    <w:rsid w:val="00CB7586"/>
    <w:rsid w:val="00CC154F"/>
    <w:rsid w:val="00CC21ED"/>
    <w:rsid w:val="00CC5042"/>
    <w:rsid w:val="00CC538F"/>
    <w:rsid w:val="00CC545F"/>
    <w:rsid w:val="00CC5624"/>
    <w:rsid w:val="00CC57B0"/>
    <w:rsid w:val="00CD082B"/>
    <w:rsid w:val="00CD2F2B"/>
    <w:rsid w:val="00CD39F6"/>
    <w:rsid w:val="00CD4DB8"/>
    <w:rsid w:val="00CD53C9"/>
    <w:rsid w:val="00CD78F5"/>
    <w:rsid w:val="00CD7CFC"/>
    <w:rsid w:val="00CD7D5D"/>
    <w:rsid w:val="00CE194E"/>
    <w:rsid w:val="00CE62C8"/>
    <w:rsid w:val="00CE779B"/>
    <w:rsid w:val="00CF1948"/>
    <w:rsid w:val="00CF2030"/>
    <w:rsid w:val="00CF41D1"/>
    <w:rsid w:val="00CF42BE"/>
    <w:rsid w:val="00CF5A37"/>
    <w:rsid w:val="00CF6D4D"/>
    <w:rsid w:val="00CF6E78"/>
    <w:rsid w:val="00D002BA"/>
    <w:rsid w:val="00D01A0A"/>
    <w:rsid w:val="00D025A6"/>
    <w:rsid w:val="00D02A3A"/>
    <w:rsid w:val="00D04B63"/>
    <w:rsid w:val="00D04CDF"/>
    <w:rsid w:val="00D05638"/>
    <w:rsid w:val="00D06100"/>
    <w:rsid w:val="00D061B2"/>
    <w:rsid w:val="00D06F16"/>
    <w:rsid w:val="00D10631"/>
    <w:rsid w:val="00D11518"/>
    <w:rsid w:val="00D11B81"/>
    <w:rsid w:val="00D11EAD"/>
    <w:rsid w:val="00D12286"/>
    <w:rsid w:val="00D1296C"/>
    <w:rsid w:val="00D13D54"/>
    <w:rsid w:val="00D14E3D"/>
    <w:rsid w:val="00D176F2"/>
    <w:rsid w:val="00D2113E"/>
    <w:rsid w:val="00D223BB"/>
    <w:rsid w:val="00D22939"/>
    <w:rsid w:val="00D23AFA"/>
    <w:rsid w:val="00D2672C"/>
    <w:rsid w:val="00D306DE"/>
    <w:rsid w:val="00D30F23"/>
    <w:rsid w:val="00D3220C"/>
    <w:rsid w:val="00D3297C"/>
    <w:rsid w:val="00D33472"/>
    <w:rsid w:val="00D34B96"/>
    <w:rsid w:val="00D361F8"/>
    <w:rsid w:val="00D379A0"/>
    <w:rsid w:val="00D41EFE"/>
    <w:rsid w:val="00D4315D"/>
    <w:rsid w:val="00D4337A"/>
    <w:rsid w:val="00D4383C"/>
    <w:rsid w:val="00D442BA"/>
    <w:rsid w:val="00D44784"/>
    <w:rsid w:val="00D46508"/>
    <w:rsid w:val="00D509A8"/>
    <w:rsid w:val="00D54E9C"/>
    <w:rsid w:val="00D5594A"/>
    <w:rsid w:val="00D5669E"/>
    <w:rsid w:val="00D566C7"/>
    <w:rsid w:val="00D5672A"/>
    <w:rsid w:val="00D571CA"/>
    <w:rsid w:val="00D571D4"/>
    <w:rsid w:val="00D60544"/>
    <w:rsid w:val="00D60699"/>
    <w:rsid w:val="00D60928"/>
    <w:rsid w:val="00D609A3"/>
    <w:rsid w:val="00D610CC"/>
    <w:rsid w:val="00D61490"/>
    <w:rsid w:val="00D627CC"/>
    <w:rsid w:val="00D6303E"/>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E20B8"/>
    <w:rsid w:val="00DE22C4"/>
    <w:rsid w:val="00DE2B47"/>
    <w:rsid w:val="00DE34B9"/>
    <w:rsid w:val="00DE34CC"/>
    <w:rsid w:val="00DE3799"/>
    <w:rsid w:val="00DE584C"/>
    <w:rsid w:val="00DE5987"/>
    <w:rsid w:val="00DE5CCE"/>
    <w:rsid w:val="00DE7029"/>
    <w:rsid w:val="00DF1BD5"/>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7B45"/>
    <w:rsid w:val="00E41DE6"/>
    <w:rsid w:val="00E4247D"/>
    <w:rsid w:val="00E43511"/>
    <w:rsid w:val="00E50BEA"/>
    <w:rsid w:val="00E52965"/>
    <w:rsid w:val="00E52D15"/>
    <w:rsid w:val="00E53513"/>
    <w:rsid w:val="00E53ED0"/>
    <w:rsid w:val="00E560B2"/>
    <w:rsid w:val="00E567E2"/>
    <w:rsid w:val="00E57238"/>
    <w:rsid w:val="00E603E6"/>
    <w:rsid w:val="00E64609"/>
    <w:rsid w:val="00E656BA"/>
    <w:rsid w:val="00E7114C"/>
    <w:rsid w:val="00E71743"/>
    <w:rsid w:val="00E72585"/>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3CA"/>
    <w:rsid w:val="00EA4A77"/>
    <w:rsid w:val="00EA593D"/>
    <w:rsid w:val="00EB0395"/>
    <w:rsid w:val="00EB2F67"/>
    <w:rsid w:val="00EB31CB"/>
    <w:rsid w:val="00EB5584"/>
    <w:rsid w:val="00EB68B5"/>
    <w:rsid w:val="00EC2765"/>
    <w:rsid w:val="00EC3006"/>
    <w:rsid w:val="00EC3919"/>
    <w:rsid w:val="00EC3B46"/>
    <w:rsid w:val="00EC499B"/>
    <w:rsid w:val="00EC5240"/>
    <w:rsid w:val="00EC5DAA"/>
    <w:rsid w:val="00EC5E51"/>
    <w:rsid w:val="00EC64C6"/>
    <w:rsid w:val="00ED0ABA"/>
    <w:rsid w:val="00ED2643"/>
    <w:rsid w:val="00ED2E3B"/>
    <w:rsid w:val="00ED2F18"/>
    <w:rsid w:val="00ED3B57"/>
    <w:rsid w:val="00ED3B76"/>
    <w:rsid w:val="00ED5641"/>
    <w:rsid w:val="00ED6A7D"/>
    <w:rsid w:val="00EE34AA"/>
    <w:rsid w:val="00EE6816"/>
    <w:rsid w:val="00EF2334"/>
    <w:rsid w:val="00EF6AD3"/>
    <w:rsid w:val="00EF7104"/>
    <w:rsid w:val="00EF7C4E"/>
    <w:rsid w:val="00F0045B"/>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6FCF"/>
    <w:rsid w:val="00F870E4"/>
    <w:rsid w:val="00F91FE0"/>
    <w:rsid w:val="00F9625A"/>
    <w:rsid w:val="00F96D91"/>
    <w:rsid w:val="00F97350"/>
    <w:rsid w:val="00FA1BC1"/>
    <w:rsid w:val="00FA2700"/>
    <w:rsid w:val="00FA5313"/>
    <w:rsid w:val="00FA60D5"/>
    <w:rsid w:val="00FA6487"/>
    <w:rsid w:val="00FA7BB7"/>
    <w:rsid w:val="00FB0273"/>
    <w:rsid w:val="00FB0BC1"/>
    <w:rsid w:val="00FB27BC"/>
    <w:rsid w:val="00FB2B71"/>
    <w:rsid w:val="00FB34A5"/>
    <w:rsid w:val="00FB3BAA"/>
    <w:rsid w:val="00FB453D"/>
    <w:rsid w:val="00FB6088"/>
    <w:rsid w:val="00FB64D6"/>
    <w:rsid w:val="00FC113A"/>
    <w:rsid w:val="00FC17F0"/>
    <w:rsid w:val="00FC194A"/>
    <w:rsid w:val="00FC3177"/>
    <w:rsid w:val="00FC3542"/>
    <w:rsid w:val="00FC412D"/>
    <w:rsid w:val="00FC647A"/>
    <w:rsid w:val="00FC7606"/>
    <w:rsid w:val="00FC77A6"/>
    <w:rsid w:val="00FC7D2A"/>
    <w:rsid w:val="00FD2073"/>
    <w:rsid w:val="00FD2A14"/>
    <w:rsid w:val="00FD3E1F"/>
    <w:rsid w:val="00FD44C3"/>
    <w:rsid w:val="00FD5765"/>
    <w:rsid w:val="00FD5930"/>
    <w:rsid w:val="00FE0751"/>
    <w:rsid w:val="00FE13F8"/>
    <w:rsid w:val="00FE6165"/>
    <w:rsid w:val="00FE6A7E"/>
    <w:rsid w:val="00FE75E8"/>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392062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64693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3230412">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41314492">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185510805">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18287757">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48088841">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03996469">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4557397">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34"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23.emf"/><Relationship Id="rId76" Type="http://schemas.openxmlformats.org/officeDocument/2006/relationships/hyperlink" Target="file:///C:\Users\Oliver%20&#344;ezn&#237;&#269;ek\Documents\Olas\&#352;kola\Maturita\Maturitn&#237;%20pr&#225;ce\paralelizace_3d_renderovani\docs\Paralelizace_3D_renderovani.docx" TargetMode="External"/><Relationship Id="rId84" Type="http://schemas.openxmlformats.org/officeDocument/2006/relationships/hyperlink" Target="file:///C:\Users\Oliver%20&#344;ezn&#237;&#269;ek\Documents\Olas\&#352;kola\Maturita\Maturitn&#237;%20pr&#225;ce\paralelizace_3d_renderovani\docs\Paralelizace_3D_renderovani.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image" Target="media/image27.jpeg"/><Relationship Id="rId79" Type="http://schemas.openxmlformats.org/officeDocument/2006/relationships/hyperlink" Target="file:///C:\Users\Oliver%20&#344;ezn&#237;&#269;ek\Documents\Olas\&#352;kola\Maturita\Maturitn&#237;%20pr&#225;ce\paralelizace_3d_renderovani\docs\Paralelizace_3D_renderovani.docx" TargetMode="External"/><Relationship Id="rId87"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90"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image" Target="media/image26.emf"/><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hyperlink" Target="file:///C:\Users\Oliver%20&#344;ezn&#237;&#269;ek\Documents\Olas\&#352;kola\Maturita\Maturitn&#237;%20pr&#225;ce\paralelizace_3d_renderovani\docs\Paralelizace_3D_renderovani.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hyperlink" Target="file:///C:\Users\Oliver%20&#344;ezn&#237;&#269;ek\Documents\Olas\&#352;kola\Maturita\Maturitn&#237;%20pr&#225;ce\paralelizace_3d_renderovani\docs\Paralelizace_3D_renderovani.docx" TargetMode="External"/><Relationship Id="rId83" Type="http://schemas.openxmlformats.org/officeDocument/2006/relationships/hyperlink" Target="file:///C:\Users\Oliver%20&#344;ezn&#237;&#269;ek\Documents\Olas\&#352;kola\Maturita\Maturitn&#237;%20pr&#225;ce\paralelizace_3d_renderovani\docs\Paralelizace_3D_renderovani.docx" TargetMode="External"/><Relationship Id="rId88" Type="http://schemas.openxmlformats.org/officeDocument/2006/relationships/hyperlink" Target="file:///C:\Users\Oliver%20&#344;ezn&#237;&#269;ek\Documents\Olas\&#352;kola\Maturita\Maturitn&#237;%20pr&#225;ce\paralelizace_3d_renderovani\docs\Paralelizace_3D_renderovani.docx"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oleObject" Target="embeddings/oleObject6.bin"/><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 Id="rId86" Type="http://schemas.openxmlformats.org/officeDocument/2006/relationships/hyperlink" Target="file:///C:\Users\Oliver%20&#344;ezn&#237;&#269;ek\Documents\Olas\&#352;kola\Maturita\Maturitn&#237;%20pr&#225;ce\paralelizace_3d_renderovani\docs\Paralelizace_3D_renderovani.docx"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3E6FDB"/>
    <w:rsid w:val="00450910"/>
    <w:rsid w:val="005615DA"/>
    <w:rsid w:val="006672B5"/>
    <w:rsid w:val="006E2C64"/>
    <w:rsid w:val="00765659"/>
    <w:rsid w:val="00771FD4"/>
    <w:rsid w:val="00783F0C"/>
    <w:rsid w:val="00844954"/>
    <w:rsid w:val="008F40BF"/>
    <w:rsid w:val="00973E19"/>
    <w:rsid w:val="00A25F6B"/>
    <w:rsid w:val="00A42BE8"/>
    <w:rsid w:val="00A76FAE"/>
    <w:rsid w:val="00B744B5"/>
    <w:rsid w:val="00C67733"/>
    <w:rsid w:val="00CF2AC1"/>
    <w:rsid w:val="00D95F0E"/>
    <w:rsid w:val="00DA6DA1"/>
    <w:rsid w:val="00E54D9E"/>
    <w:rsid w:val="00E81847"/>
    <w:rsid w:val="00F14C66"/>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
    <b:Tag>Min21</b:Tag>
    <b:SourceType>InternetSite</b:SourceType>
    <b:Guid>{B4D77FA3-0849-4FE5-8836-86B41A1A7459}</b:Guid>
    <b:Author>
      <b:Author>
        <b:NameList>
          <b:Person>
            <b:Last>Pecheux</b:Last>
            <b:First>Mina</b:First>
          </b:Person>
        </b:NameList>
      </b:Author>
    </b:Author>
    <b:Title>Shader Journey #3: Basic Post-Processing Effects</b:Title>
    <b:InternetSiteTitle>Medium</b:InternetSiteTitle>
    <b:Year>2021</b:Year>
    <b:Month>9</b:Month>
    <b:Day>22</b:Day>
    <b:URL>https://medium.com/geekculture/shader-journey-3-basic-post-processing-effects-e9feb900ceff</b:URL>
    <b:RefOrder>16</b:RefOrder>
  </b:Source>
</b:Sources>
</file>

<file path=customXml/itemProps1.xml><?xml version="1.0" encoding="utf-8"?>
<ds:datastoreItem xmlns:ds="http://schemas.openxmlformats.org/officeDocument/2006/customXml" ds:itemID="{6824402D-2334-466D-9AA6-760B1D23D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29638</TotalTime>
  <Pages>40</Pages>
  <Words>5969</Words>
  <Characters>35218</Characters>
  <Application>Microsoft Office Word</Application>
  <DocSecurity>0</DocSecurity>
  <Lines>293</Lines>
  <Paragraphs>82</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41105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1412</cp:revision>
  <dcterms:created xsi:type="dcterms:W3CDTF">2023-01-23T19:18:00Z</dcterms:created>
  <dcterms:modified xsi:type="dcterms:W3CDTF">2023-03-15T17:51:00Z</dcterms:modified>
</cp:coreProperties>
</file>